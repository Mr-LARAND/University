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33CB" w:rsidRPr="003D6108" w:rsidRDefault="008632DF" w:rsidP="003D7D2C">
      <w:pPr>
        <w:pStyle w:val="a4"/>
        <w:widowControl w:val="0"/>
        <w:tabs>
          <w:tab w:val="clear" w:pos="4677"/>
          <w:tab w:val="clear" w:pos="9355"/>
        </w:tabs>
        <w:jc w:val="center"/>
        <w:rPr>
          <w:b/>
          <w:sz w:val="28"/>
        </w:rPr>
      </w:pPr>
      <w:bookmarkStart w:id="0" w:name="_GoBack"/>
      <w:bookmarkEnd w:id="0"/>
      <w:r w:rsidRPr="003D6108">
        <w:rPr>
          <w:b/>
          <w:sz w:val="28"/>
        </w:rPr>
        <w:t>Лабораторная работа</w:t>
      </w:r>
      <w:r w:rsidR="005933CB" w:rsidRPr="003D6108">
        <w:rPr>
          <w:b/>
          <w:sz w:val="28"/>
        </w:rPr>
        <w:t xml:space="preserve"> № </w:t>
      </w:r>
      <w:r w:rsidR="00DE6955">
        <w:rPr>
          <w:b/>
          <w:sz w:val="28"/>
        </w:rPr>
        <w:t>2</w:t>
      </w:r>
    </w:p>
    <w:p w:rsidR="005933CB" w:rsidRPr="003D6108" w:rsidRDefault="005933CB" w:rsidP="003D6108">
      <w:pPr>
        <w:pStyle w:val="11"/>
        <w:widowControl w:val="0"/>
        <w:jc w:val="center"/>
        <w:outlineLvl w:val="9"/>
        <w:rPr>
          <w:rFonts w:ascii="Times New Roman" w:hAnsi="Times New Roman" w:cs="Times New Roman"/>
        </w:rPr>
      </w:pPr>
      <w:r w:rsidRPr="003D6108">
        <w:rPr>
          <w:rFonts w:ascii="Times New Roman" w:hAnsi="Times New Roman" w:cs="Times New Roman"/>
        </w:rPr>
        <w:t xml:space="preserve">Тема: </w:t>
      </w:r>
      <w:r w:rsidR="000A6994" w:rsidRPr="000A6994">
        <w:rPr>
          <w:rFonts w:ascii="Times New Roman" w:hAnsi="Times New Roman" w:cs="Times New Roman"/>
        </w:rPr>
        <w:t>Создание базы знаний на языке Пролог</w:t>
      </w:r>
    </w:p>
    <w:p w:rsidR="0000041C" w:rsidRDefault="0000041C" w:rsidP="0000041C">
      <w:pPr>
        <w:pStyle w:val="140"/>
      </w:pPr>
    </w:p>
    <w:p w:rsidR="0000041C" w:rsidRDefault="0000041C" w:rsidP="0000041C">
      <w:pPr>
        <w:pStyle w:val="140"/>
        <w:rPr>
          <w:b/>
          <w:u w:val="single"/>
        </w:rPr>
      </w:pPr>
      <w:r>
        <w:rPr>
          <w:b/>
          <w:u w:val="single"/>
        </w:rPr>
        <w:t>Цель</w:t>
      </w:r>
    </w:p>
    <w:p w:rsidR="0000041C" w:rsidRDefault="00DE6955" w:rsidP="0000041C">
      <w:pPr>
        <w:pStyle w:val="143"/>
      </w:pPr>
      <w:r w:rsidRPr="00DE6955">
        <w:t>Научиться представлять знания о предметной области в виде логических правил на языке Prolog, формулировать комплексные запросы и понимать механизм логического вывода с возвратом (бэктрекинг).</w:t>
      </w:r>
    </w:p>
    <w:p w:rsidR="00896C43" w:rsidRDefault="00896C43" w:rsidP="0000041C">
      <w:pPr>
        <w:pStyle w:val="143"/>
      </w:pPr>
    </w:p>
    <w:p w:rsidR="006F300E" w:rsidRDefault="006F300E" w:rsidP="006F300E">
      <w:pPr>
        <w:pStyle w:val="140"/>
        <w:spacing w:line="240" w:lineRule="auto"/>
        <w:rPr>
          <w:b/>
          <w:u w:val="single"/>
        </w:rPr>
      </w:pPr>
      <w:r>
        <w:rPr>
          <w:b/>
          <w:u w:val="single"/>
        </w:rPr>
        <w:t>Задание</w:t>
      </w:r>
    </w:p>
    <w:p w:rsidR="006F300E" w:rsidRDefault="006F300E" w:rsidP="006F300E">
      <w:pPr>
        <w:pStyle w:val="140"/>
        <w:spacing w:line="240" w:lineRule="auto"/>
        <w:rPr>
          <w:b/>
          <w:u w:val="single"/>
        </w:rPr>
      </w:pPr>
    </w:p>
    <w:p w:rsidR="00B8125C" w:rsidRDefault="00374E42" w:rsidP="00374E42">
      <w:pPr>
        <w:pStyle w:val="140"/>
        <w:numPr>
          <w:ilvl w:val="0"/>
          <w:numId w:val="37"/>
        </w:numPr>
        <w:spacing w:line="240" w:lineRule="auto"/>
        <w:rPr>
          <w:b/>
        </w:rPr>
      </w:pPr>
      <w:r w:rsidRPr="00E83F92">
        <w:rPr>
          <w:b/>
        </w:rPr>
        <w:t>О</w:t>
      </w:r>
      <w:r w:rsidR="00B8125C">
        <w:rPr>
          <w:b/>
        </w:rPr>
        <w:t>бщая постановка задачи</w:t>
      </w:r>
    </w:p>
    <w:p w:rsidR="00B126AB" w:rsidRPr="00E83F92" w:rsidRDefault="00A168B9" w:rsidP="00B8125C">
      <w:pPr>
        <w:pStyle w:val="143"/>
        <w:rPr>
          <w:b/>
        </w:rPr>
      </w:pPr>
      <w:r w:rsidRPr="00E83F92">
        <w:t>Разработайте базу знаний на языке Пролог для предметной области, указанной в вашем варианте. Программа должна моделировать знания таким образом, чтобы на их основе можно было получать ответы на типичные для данной области вопросы.</w:t>
      </w:r>
      <w:r w:rsidR="00F01CB2">
        <w:t xml:space="preserve"> Выполните анализ работы механизма поиска с возвратом на примере одного из запросов, выдающего множественное решение.</w:t>
      </w:r>
    </w:p>
    <w:p w:rsidR="00374E42" w:rsidRDefault="00374E42" w:rsidP="00B8125C">
      <w:pPr>
        <w:pStyle w:val="140"/>
        <w:numPr>
          <w:ilvl w:val="0"/>
          <w:numId w:val="37"/>
        </w:numPr>
        <w:spacing w:before="240" w:line="240" w:lineRule="auto"/>
        <w:ind w:left="357" w:hanging="357"/>
        <w:rPr>
          <w:b/>
        </w:rPr>
      </w:pPr>
      <w:r w:rsidRPr="00374E42">
        <w:rPr>
          <w:b/>
        </w:rPr>
        <w:t>Требования к программной реализации</w:t>
      </w:r>
    </w:p>
    <w:p w:rsidR="00374E42" w:rsidRDefault="00374E42" w:rsidP="00374E42">
      <w:pPr>
        <w:pStyle w:val="140"/>
        <w:numPr>
          <w:ilvl w:val="1"/>
          <w:numId w:val="37"/>
        </w:numPr>
        <w:spacing w:line="240" w:lineRule="auto"/>
      </w:pPr>
      <w:r>
        <w:t>Факты.</w:t>
      </w:r>
    </w:p>
    <w:p w:rsidR="00374E42" w:rsidRDefault="00374E42" w:rsidP="00374E42">
      <w:pPr>
        <w:pStyle w:val="140"/>
        <w:numPr>
          <w:ilvl w:val="0"/>
          <w:numId w:val="39"/>
        </w:numPr>
        <w:spacing w:line="240" w:lineRule="auto"/>
      </w:pPr>
      <w:r>
        <w:t>Определите не менее 10 фактов, описывающих отношения между объектами предметной области.</w:t>
      </w:r>
    </w:p>
    <w:p w:rsidR="00374E42" w:rsidRDefault="00374E42" w:rsidP="00374E42">
      <w:pPr>
        <w:pStyle w:val="140"/>
        <w:numPr>
          <w:ilvl w:val="0"/>
          <w:numId w:val="39"/>
        </w:numPr>
        <w:spacing w:line="240" w:lineRule="auto"/>
      </w:pPr>
      <w:r w:rsidRPr="00374E42">
        <w:t>Факты должны описывать не менее трех различных отношений (предикатов)</w:t>
      </w:r>
      <w:r>
        <w:t>.</w:t>
      </w:r>
    </w:p>
    <w:p w:rsidR="00B126AB" w:rsidRDefault="00374E42" w:rsidP="00374E42">
      <w:pPr>
        <w:pStyle w:val="140"/>
        <w:numPr>
          <w:ilvl w:val="1"/>
          <w:numId w:val="37"/>
        </w:numPr>
        <w:spacing w:line="240" w:lineRule="auto"/>
      </w:pPr>
      <w:r w:rsidRPr="00374E42">
        <w:t>Правила</w:t>
      </w:r>
      <w:r>
        <w:t>.</w:t>
      </w:r>
    </w:p>
    <w:p w:rsidR="00374E42" w:rsidRDefault="00374E42" w:rsidP="006E07B1">
      <w:pPr>
        <w:pStyle w:val="140"/>
        <w:numPr>
          <w:ilvl w:val="0"/>
          <w:numId w:val="40"/>
        </w:numPr>
        <w:spacing w:line="240" w:lineRule="auto"/>
      </w:pPr>
      <w:r>
        <w:t>Сформулируйте не менее 4 правил, выражающих типичные запросы пользователей.</w:t>
      </w:r>
    </w:p>
    <w:p w:rsidR="00F14F26" w:rsidRPr="00B126AB" w:rsidRDefault="00F14F26" w:rsidP="006E07B1">
      <w:pPr>
        <w:pStyle w:val="140"/>
        <w:numPr>
          <w:ilvl w:val="0"/>
          <w:numId w:val="40"/>
        </w:numPr>
        <w:spacing w:line="240" w:lineRule="auto"/>
      </w:pPr>
    </w:p>
    <w:p w:rsidR="00D67D25" w:rsidRDefault="00D67D25" w:rsidP="00D67D25">
      <w:pPr>
        <w:pStyle w:val="140"/>
        <w:numPr>
          <w:ilvl w:val="1"/>
          <w:numId w:val="37"/>
        </w:numPr>
        <w:spacing w:line="240" w:lineRule="auto"/>
        <w:ind w:left="788" w:hanging="431"/>
      </w:pPr>
      <w:r>
        <w:t>Запросы.</w:t>
      </w:r>
    </w:p>
    <w:p w:rsidR="00D67D25" w:rsidRDefault="00D67D25" w:rsidP="00D67D25">
      <w:pPr>
        <w:pStyle w:val="140"/>
        <w:numPr>
          <w:ilvl w:val="0"/>
          <w:numId w:val="41"/>
        </w:numPr>
        <w:spacing w:line="240" w:lineRule="auto"/>
      </w:pPr>
      <w:r>
        <w:t>Сформулируйте 5 осмысленных целевых утверждений (вопросов к базе знаний) на естественном языке.</w:t>
      </w:r>
    </w:p>
    <w:p w:rsidR="00D67D25" w:rsidRDefault="00D67D25" w:rsidP="00D67D25">
      <w:pPr>
        <w:pStyle w:val="140"/>
        <w:numPr>
          <w:ilvl w:val="0"/>
          <w:numId w:val="41"/>
        </w:numPr>
        <w:spacing w:line="240" w:lineRule="auto"/>
      </w:pPr>
      <w:r>
        <w:t xml:space="preserve">Запишите их в виде запросов на </w:t>
      </w:r>
      <w:r w:rsidR="00A53408">
        <w:t>Prolog</w:t>
      </w:r>
      <w:r>
        <w:t>.</w:t>
      </w:r>
    </w:p>
    <w:p w:rsidR="00D67D25" w:rsidRDefault="00D67D25" w:rsidP="00D67D25">
      <w:pPr>
        <w:pStyle w:val="140"/>
        <w:numPr>
          <w:ilvl w:val="0"/>
          <w:numId w:val="41"/>
        </w:numPr>
        <w:spacing w:line="240" w:lineRule="auto"/>
      </w:pPr>
      <w:r>
        <w:t>Выполните запросы и получите ответы.</w:t>
      </w:r>
    </w:p>
    <w:p w:rsidR="00D67D25" w:rsidRDefault="00D67D25" w:rsidP="00D67D25">
      <w:pPr>
        <w:pStyle w:val="140"/>
        <w:numPr>
          <w:ilvl w:val="0"/>
          <w:numId w:val="41"/>
        </w:numPr>
        <w:spacing w:line="240" w:lineRule="auto"/>
      </w:pPr>
      <w:r>
        <w:t>Среди запросов должны быть:</w:t>
      </w:r>
    </w:p>
    <w:p w:rsidR="00EC7709" w:rsidRPr="00EC7709" w:rsidRDefault="00EC7709" w:rsidP="00EC7709">
      <w:pPr>
        <w:pStyle w:val="140"/>
        <w:numPr>
          <w:ilvl w:val="1"/>
          <w:numId w:val="42"/>
        </w:numPr>
        <w:spacing w:line="240" w:lineRule="auto"/>
      </w:pPr>
      <w:r>
        <w:t xml:space="preserve">запросы </w:t>
      </w:r>
      <w:r w:rsidRPr="00EC7709">
        <w:t>без переменных, проверяющие истинность утверждения. Ответ – true (да/истина) или false (нет/ложь)</w:t>
      </w:r>
      <w:r>
        <w:t>;</w:t>
      </w:r>
    </w:p>
    <w:p w:rsidR="00D67D25" w:rsidRDefault="00D67D25" w:rsidP="00EC7709">
      <w:pPr>
        <w:pStyle w:val="140"/>
        <w:numPr>
          <w:ilvl w:val="1"/>
          <w:numId w:val="42"/>
        </w:numPr>
        <w:spacing w:line="240" w:lineRule="auto"/>
      </w:pPr>
      <w:r>
        <w:t>запросы с конкретизацией переменных (поиск значений);</w:t>
      </w:r>
    </w:p>
    <w:p w:rsidR="00D67D25" w:rsidRDefault="00D67D25" w:rsidP="00EC7709">
      <w:pPr>
        <w:pStyle w:val="140"/>
        <w:numPr>
          <w:ilvl w:val="1"/>
          <w:numId w:val="42"/>
        </w:numPr>
        <w:spacing w:line="240" w:lineRule="auto"/>
      </w:pPr>
      <w:r>
        <w:t>запросы, возвращающие множество решений (с использованием бэктрекинга</w:t>
      </w:r>
      <w:r w:rsidR="00861DF4">
        <w:t>);</w:t>
      </w:r>
    </w:p>
    <w:p w:rsidR="00861DF4" w:rsidRDefault="00861DF4" w:rsidP="00EC7709">
      <w:pPr>
        <w:pStyle w:val="140"/>
        <w:numPr>
          <w:ilvl w:val="1"/>
          <w:numId w:val="42"/>
        </w:numPr>
        <w:spacing w:line="240" w:lineRule="auto"/>
      </w:pPr>
      <w:r>
        <w:t>запросы с конъюнкцией целей.</w:t>
      </w:r>
    </w:p>
    <w:p w:rsidR="00BC56F5" w:rsidRPr="00BC56F5" w:rsidRDefault="00BC56F5" w:rsidP="00BC56F5">
      <w:pPr>
        <w:pStyle w:val="140"/>
        <w:spacing w:line="240" w:lineRule="auto"/>
        <w:rPr>
          <w:u w:val="single"/>
        </w:rPr>
      </w:pPr>
      <w:r w:rsidRPr="00BC56F5">
        <w:rPr>
          <w:u w:val="single"/>
        </w:rPr>
        <w:t>Примечание</w:t>
      </w:r>
    </w:p>
    <w:p w:rsidR="00BC56F5" w:rsidRPr="00BC56F5" w:rsidRDefault="00BC56F5" w:rsidP="00BC56F5">
      <w:pPr>
        <w:pStyle w:val="140"/>
        <w:spacing w:line="240" w:lineRule="auto"/>
        <w:rPr>
          <w:b/>
        </w:rPr>
      </w:pPr>
      <w:r w:rsidRPr="00BC56F5">
        <w:rPr>
          <w:b/>
        </w:rPr>
        <w:t>Перечисленные в вариантах отношения являются примерными. Вы можете изменять структуру предикатов, добавлять новые отношения и аргументы, сохраняя соответствие предметной области.</w:t>
      </w:r>
    </w:p>
    <w:p w:rsidR="00893743" w:rsidRDefault="00893743" w:rsidP="00B8125C">
      <w:pPr>
        <w:pStyle w:val="140"/>
        <w:numPr>
          <w:ilvl w:val="0"/>
          <w:numId w:val="37"/>
        </w:numPr>
        <w:spacing w:before="240" w:line="240" w:lineRule="auto"/>
        <w:ind w:left="357" w:hanging="357"/>
        <w:rPr>
          <w:b/>
          <w:bCs/>
        </w:rPr>
      </w:pPr>
      <w:r w:rsidRPr="00893743">
        <w:rPr>
          <w:b/>
          <w:bCs/>
        </w:rPr>
        <w:lastRenderedPageBreak/>
        <w:t>Содержание отчета</w:t>
      </w:r>
    </w:p>
    <w:p w:rsidR="00893743" w:rsidRDefault="00CE1C7C" w:rsidP="00893743">
      <w:pPr>
        <w:pStyle w:val="140"/>
        <w:spacing w:line="240" w:lineRule="auto"/>
        <w:ind w:left="1134" w:firstLine="0"/>
        <w:rPr>
          <w:bCs/>
        </w:rPr>
      </w:pPr>
      <w:r w:rsidRPr="00CE1C7C">
        <w:rPr>
          <w:bCs/>
        </w:rPr>
        <w:t>Титульный лист</w:t>
      </w:r>
    </w:p>
    <w:p w:rsidR="00B2065D" w:rsidRDefault="00B2065D" w:rsidP="00893743">
      <w:pPr>
        <w:pStyle w:val="140"/>
        <w:spacing w:line="240" w:lineRule="auto"/>
        <w:ind w:left="1134" w:firstLine="0"/>
        <w:rPr>
          <w:bCs/>
        </w:rPr>
      </w:pPr>
      <w:r>
        <w:rPr>
          <w:bCs/>
        </w:rPr>
        <w:t>Тема</w:t>
      </w:r>
    </w:p>
    <w:p w:rsidR="00CE1C7C" w:rsidRDefault="00CE1C7C" w:rsidP="00893743">
      <w:pPr>
        <w:pStyle w:val="140"/>
        <w:spacing w:line="240" w:lineRule="auto"/>
        <w:ind w:left="1134" w:firstLine="0"/>
        <w:rPr>
          <w:bCs/>
        </w:rPr>
      </w:pPr>
      <w:r>
        <w:rPr>
          <w:bCs/>
        </w:rPr>
        <w:t>Цель работы</w:t>
      </w:r>
    </w:p>
    <w:p w:rsidR="00AA44C0" w:rsidRDefault="00AA44C0" w:rsidP="00AA44C0">
      <w:pPr>
        <w:pStyle w:val="140"/>
        <w:spacing w:line="240" w:lineRule="auto"/>
        <w:ind w:left="1134" w:firstLine="0"/>
        <w:rPr>
          <w:bCs/>
        </w:rPr>
      </w:pPr>
      <w:r>
        <w:rPr>
          <w:bCs/>
        </w:rPr>
        <w:t>Задание</w:t>
      </w:r>
    </w:p>
    <w:p w:rsidR="00B2065D" w:rsidRDefault="00B2065D" w:rsidP="00893743">
      <w:pPr>
        <w:pStyle w:val="140"/>
        <w:spacing w:line="240" w:lineRule="auto"/>
        <w:ind w:left="1134" w:firstLine="0"/>
        <w:rPr>
          <w:bCs/>
        </w:rPr>
      </w:pPr>
      <w:r>
        <w:rPr>
          <w:bCs/>
        </w:rPr>
        <w:t>Номер варианта</w:t>
      </w:r>
    </w:p>
    <w:p w:rsidR="00CE1C7C" w:rsidRDefault="00F33262" w:rsidP="00893743">
      <w:pPr>
        <w:pStyle w:val="140"/>
        <w:spacing w:line="240" w:lineRule="auto"/>
        <w:ind w:left="1134" w:firstLine="0"/>
        <w:rPr>
          <w:bCs/>
        </w:rPr>
      </w:pPr>
      <w:r>
        <w:rPr>
          <w:bCs/>
        </w:rPr>
        <w:t>Предметная область</w:t>
      </w:r>
    </w:p>
    <w:p w:rsidR="00CE1C7C" w:rsidRDefault="00CE1C7C" w:rsidP="00F33262">
      <w:pPr>
        <w:pStyle w:val="140"/>
        <w:spacing w:line="240" w:lineRule="auto"/>
        <w:ind w:left="1134" w:firstLine="0"/>
        <w:rPr>
          <w:bCs/>
        </w:rPr>
      </w:pPr>
      <w:r>
        <w:rPr>
          <w:bCs/>
        </w:rPr>
        <w:t>Программа</w:t>
      </w:r>
      <w:r w:rsidR="00F33262">
        <w:rPr>
          <w:bCs/>
        </w:rPr>
        <w:t xml:space="preserve"> </w:t>
      </w:r>
      <w:r w:rsidR="00F33262" w:rsidRPr="00861DF4">
        <w:rPr>
          <w:bCs/>
          <w:i/>
        </w:rPr>
        <w:t>(</w:t>
      </w:r>
      <w:r w:rsidR="00F33262">
        <w:rPr>
          <w:bCs/>
          <w:i/>
        </w:rPr>
        <w:t>факты и правила)</w:t>
      </w:r>
    </w:p>
    <w:p w:rsidR="00893743" w:rsidRDefault="00861DF4" w:rsidP="00F01CB2">
      <w:pPr>
        <w:pStyle w:val="140"/>
        <w:spacing w:line="240" w:lineRule="auto"/>
        <w:ind w:left="1134" w:firstLine="0"/>
        <w:rPr>
          <w:bCs/>
          <w:i/>
        </w:rPr>
      </w:pPr>
      <w:r>
        <w:rPr>
          <w:bCs/>
        </w:rPr>
        <w:t xml:space="preserve">Запросы и ответы </w:t>
      </w:r>
      <w:r w:rsidRPr="00861DF4">
        <w:rPr>
          <w:bCs/>
          <w:i/>
        </w:rPr>
        <w:t xml:space="preserve">(вид запроса, </w:t>
      </w:r>
      <w:r>
        <w:rPr>
          <w:bCs/>
          <w:i/>
        </w:rPr>
        <w:t xml:space="preserve">текст </w:t>
      </w:r>
      <w:r w:rsidRPr="00861DF4">
        <w:rPr>
          <w:bCs/>
          <w:i/>
        </w:rPr>
        <w:t>запрос</w:t>
      </w:r>
      <w:r>
        <w:rPr>
          <w:bCs/>
          <w:i/>
        </w:rPr>
        <w:t>а</w:t>
      </w:r>
      <w:r w:rsidRPr="00861DF4">
        <w:rPr>
          <w:bCs/>
          <w:i/>
        </w:rPr>
        <w:t xml:space="preserve"> на естественном языке, скрин запроса на Prolog с ответом)</w:t>
      </w:r>
    </w:p>
    <w:p w:rsidR="00F01CB2" w:rsidRPr="00F01CB2" w:rsidRDefault="00F01CB2" w:rsidP="00F01CB2">
      <w:pPr>
        <w:pStyle w:val="140"/>
        <w:spacing w:line="240" w:lineRule="auto"/>
        <w:ind w:left="1134" w:firstLine="0"/>
        <w:rPr>
          <w:bCs/>
        </w:rPr>
      </w:pPr>
      <w:r w:rsidRPr="00D60FA1">
        <w:rPr>
          <w:b/>
          <w:bCs/>
        </w:rPr>
        <w:t>Анализ работы механизма поиска с возвратом</w:t>
      </w:r>
      <w:r w:rsidRPr="00F01CB2">
        <w:rPr>
          <w:bCs/>
        </w:rPr>
        <w:t xml:space="preserve"> </w:t>
      </w:r>
      <w:r>
        <w:rPr>
          <w:bCs/>
        </w:rPr>
        <w:t>(</w:t>
      </w:r>
      <w:r w:rsidRPr="00F01CB2">
        <w:rPr>
          <w:bCs/>
          <w:i/>
        </w:rPr>
        <w:t>на примере</w:t>
      </w:r>
      <w:r w:rsidR="00E07312">
        <w:rPr>
          <w:bCs/>
          <w:i/>
        </w:rPr>
        <w:t xml:space="preserve"> одного</w:t>
      </w:r>
      <w:r w:rsidRPr="00F01CB2">
        <w:rPr>
          <w:bCs/>
          <w:i/>
        </w:rPr>
        <w:t xml:space="preserve"> запроса с множественным решением опишите пошагово, как механизм бэктрекинга привел к каждому из этих решений</w:t>
      </w:r>
      <w:r>
        <w:rPr>
          <w:bCs/>
        </w:rPr>
        <w:t>)</w:t>
      </w:r>
    </w:p>
    <w:p w:rsidR="00F01CB2" w:rsidRPr="00893743" w:rsidRDefault="00F01CB2" w:rsidP="00F01CB2">
      <w:pPr>
        <w:pStyle w:val="140"/>
        <w:spacing w:line="240" w:lineRule="auto"/>
        <w:ind w:left="1134" w:firstLine="0"/>
      </w:pPr>
    </w:p>
    <w:p w:rsidR="004A3315" w:rsidRDefault="004A3315" w:rsidP="004A3315">
      <w:pPr>
        <w:pStyle w:val="140"/>
        <w:spacing w:line="240" w:lineRule="auto"/>
        <w:rPr>
          <w:b/>
          <w:u w:val="single"/>
        </w:rPr>
      </w:pPr>
      <w:r>
        <w:rPr>
          <w:b/>
          <w:u w:val="single"/>
        </w:rPr>
        <w:t xml:space="preserve">Контрольные вопросы </w:t>
      </w:r>
      <w:r w:rsidRPr="004A3315">
        <w:rPr>
          <w:b/>
          <w:u w:val="single"/>
        </w:rPr>
        <w:t>для защиты</w:t>
      </w:r>
    </w:p>
    <w:p w:rsidR="004A3315" w:rsidRDefault="004A3315" w:rsidP="00262E7B">
      <w:pPr>
        <w:pStyle w:val="140"/>
        <w:numPr>
          <w:ilvl w:val="0"/>
          <w:numId w:val="43"/>
        </w:numPr>
        <w:spacing w:line="240" w:lineRule="auto"/>
      </w:pPr>
      <w:r w:rsidRPr="004A3315">
        <w:t xml:space="preserve">Чем декларативное программирование отличается от императивного? Почему </w:t>
      </w:r>
      <w:r>
        <w:t xml:space="preserve">Prolog </w:t>
      </w:r>
      <w:r w:rsidRPr="004A3315">
        <w:t>относят к декларативным языкам?</w:t>
      </w:r>
      <w:r w:rsidR="00262E7B">
        <w:t xml:space="preserve"> </w:t>
      </w:r>
      <w:r w:rsidR="00262E7B" w:rsidRPr="00262E7B">
        <w:t>Приведите пример из вашей работы, иллюстрирующий это отличие.</w:t>
      </w:r>
    </w:p>
    <w:p w:rsidR="00CB2A33" w:rsidRDefault="00CB2A33" w:rsidP="00994E3C">
      <w:pPr>
        <w:pStyle w:val="140"/>
        <w:numPr>
          <w:ilvl w:val="0"/>
          <w:numId w:val="43"/>
        </w:numPr>
        <w:spacing w:line="240" w:lineRule="auto"/>
      </w:pPr>
      <w:r w:rsidRPr="00CB2A33">
        <w:t xml:space="preserve">Охарактеризуйте основные синтаксические элементы языка Пролог: факты, правила, запросы. Поясните их назначение и структуру. </w:t>
      </w:r>
      <w:r w:rsidR="00994E3C" w:rsidRPr="00994E3C">
        <w:t>Проиллюстрируйте ответ на пример</w:t>
      </w:r>
      <w:r w:rsidR="00994E3C">
        <w:t>ах</w:t>
      </w:r>
      <w:r w:rsidR="00994E3C" w:rsidRPr="00994E3C">
        <w:t xml:space="preserve"> из вашей работы</w:t>
      </w:r>
      <w:r w:rsidRPr="00CB2A33">
        <w:t>.</w:t>
      </w:r>
    </w:p>
    <w:p w:rsidR="006F63CF" w:rsidRDefault="006F63CF" w:rsidP="006F63CF">
      <w:pPr>
        <w:pStyle w:val="140"/>
        <w:numPr>
          <w:ilvl w:val="0"/>
          <w:numId w:val="43"/>
        </w:numPr>
        <w:spacing w:line="240" w:lineRule="auto"/>
      </w:pPr>
      <w:r w:rsidRPr="006F63CF">
        <w:t>Что представляет собой переменная в Прологе? Чем она отличается от переменных в императивных языках? Поясните на примере из вашей работы, как происходит конкретизация переменной.</w:t>
      </w:r>
    </w:p>
    <w:p w:rsidR="00CB2A33" w:rsidRDefault="00994E3C" w:rsidP="00262E7B">
      <w:pPr>
        <w:pStyle w:val="140"/>
        <w:numPr>
          <w:ilvl w:val="0"/>
          <w:numId w:val="43"/>
        </w:numPr>
        <w:spacing w:line="240" w:lineRule="auto"/>
      </w:pPr>
      <w:r>
        <w:t xml:space="preserve">Что такое унификация в </w:t>
      </w:r>
      <w:r w:rsidR="00AC2450">
        <w:t>Prolog</w:t>
      </w:r>
      <w:r>
        <w:t xml:space="preserve">? Объясните на примере одного из запросов к вашей БЗ, </w:t>
      </w:r>
      <w:r w:rsidR="00080014" w:rsidRPr="00080014">
        <w:t>как происходит этот процесс.</w:t>
      </w:r>
      <w:r w:rsidR="00262E7B">
        <w:t xml:space="preserve"> </w:t>
      </w:r>
      <w:r w:rsidR="00262E7B" w:rsidRPr="00262E7B">
        <w:t>Что произойдет, если унифицируемые термы невозможно согласовать?</w:t>
      </w:r>
    </w:p>
    <w:p w:rsidR="00994E3C" w:rsidRDefault="00AC2450" w:rsidP="00262E7B">
      <w:pPr>
        <w:pStyle w:val="140"/>
        <w:numPr>
          <w:ilvl w:val="0"/>
          <w:numId w:val="43"/>
        </w:numPr>
        <w:spacing w:line="240" w:lineRule="auto"/>
      </w:pPr>
      <w:r w:rsidRPr="00AC2450">
        <w:t xml:space="preserve">Опишите механизм бэктрекинга. В каком запросе вашей работы было найдено несколько решений? </w:t>
      </w:r>
      <w:r w:rsidR="00B73D15" w:rsidRPr="00B73D15">
        <w:t>Опишите пошагово процесс поиска и объясните, почему решения выводятся именно в таком порядке.</w:t>
      </w:r>
      <w:r w:rsidR="00262E7B">
        <w:t xml:space="preserve"> </w:t>
      </w:r>
      <w:r w:rsidR="00262E7B" w:rsidRPr="00262E7B">
        <w:t>Как связаны бэктрекинг и точка с запятой (;)?</w:t>
      </w:r>
    </w:p>
    <w:p w:rsidR="009719DE" w:rsidRDefault="009719DE" w:rsidP="009719DE">
      <w:pPr>
        <w:pStyle w:val="140"/>
        <w:numPr>
          <w:ilvl w:val="0"/>
          <w:numId w:val="43"/>
        </w:numPr>
        <w:spacing w:line="240" w:lineRule="auto"/>
      </w:pPr>
      <w:r w:rsidRPr="009719DE">
        <w:t xml:space="preserve">Что такое составная цель (конъюнкция) в </w:t>
      </w:r>
      <w:r w:rsidR="00E92277">
        <w:t>Prolog</w:t>
      </w:r>
      <w:r w:rsidRPr="009719DE">
        <w:t>? Приведите пример из вашей работы, где потребовалось использовать конъюнкцию нескольких предикатов. Объясните, как порядок целей в конъюнкции влияет на процесс поиска решений и почему это важно учитывать при формулировке запросов.</w:t>
      </w:r>
    </w:p>
    <w:p w:rsidR="00465CF1" w:rsidRDefault="00465CF1" w:rsidP="00465CF1">
      <w:pPr>
        <w:pStyle w:val="140"/>
        <w:numPr>
          <w:ilvl w:val="0"/>
          <w:numId w:val="43"/>
        </w:numPr>
        <w:spacing w:line="240" w:lineRule="auto"/>
      </w:pPr>
      <w:r w:rsidRPr="00465CF1">
        <w:t>В чем принципиальная разница между запросом без переменных (проверочным) и запросом с переменными (поисковым)? Приведите по одному примеру каждого типа из вашей работы. Как механизмы унификации и бэктрекинга проявляют себя в каждом из этих типов запросов? Что произойдет, если в поисковом запросе не окажется ни одного решения?</w:t>
      </w:r>
    </w:p>
    <w:p w:rsidR="00262E7B" w:rsidRDefault="00AF5DF8" w:rsidP="00AF5DF8">
      <w:pPr>
        <w:pStyle w:val="140"/>
        <w:numPr>
          <w:ilvl w:val="0"/>
          <w:numId w:val="43"/>
        </w:numPr>
        <w:spacing w:line="240" w:lineRule="auto"/>
      </w:pPr>
      <w:r w:rsidRPr="00AF5DF8">
        <w:t>Что такое «анонимная переменная» (_)? Приведите примеры из вашей программы, где она используется. Объясните, почему в этих местах использование анонимной переменной предпочтительнее, чем именованной, и к каким последствиям могло бы привести использование именованной переменной вместо анонимной.</w:t>
      </w:r>
    </w:p>
    <w:p w:rsidR="005B27ED" w:rsidRDefault="005B27ED" w:rsidP="005B27ED">
      <w:pPr>
        <w:pStyle w:val="140"/>
        <w:numPr>
          <w:ilvl w:val="0"/>
          <w:numId w:val="43"/>
        </w:numPr>
        <w:spacing w:line="240" w:lineRule="auto"/>
      </w:pPr>
      <w:r w:rsidRPr="005B27ED">
        <w:t xml:space="preserve">Объясните назначение предиката not (или \+) в Прологе. Как семантика «отрицания как неудачи» связана с предположением о замкнутости мира? Приведите пример из вашей работы, где используется отрицание, и объясните, почему </w:t>
      </w:r>
      <w:r>
        <w:t>вы его применили в этом месте</w:t>
      </w:r>
      <w:r w:rsidRPr="005B27ED">
        <w:t>.</w:t>
      </w:r>
    </w:p>
    <w:p w:rsidR="005B27ED" w:rsidRPr="004A3315" w:rsidRDefault="005B27ED" w:rsidP="005B27ED">
      <w:pPr>
        <w:pStyle w:val="140"/>
        <w:numPr>
          <w:ilvl w:val="0"/>
          <w:numId w:val="43"/>
        </w:numPr>
        <w:spacing w:line="240" w:lineRule="auto"/>
      </w:pPr>
      <w:r w:rsidRPr="005B27ED">
        <w:t>Что такое арность предиката? Определите арность всех предикатов в вашей БЗ. Почему важно разбивать знания на разные предикаты с различной арностью, а не использовать один универсальный предикат? Как выбор арности влияет на возможность составных запросов и корректность использования отрицания?</w:t>
      </w:r>
    </w:p>
    <w:p w:rsidR="004A3315" w:rsidRDefault="004A3315" w:rsidP="00DE6955">
      <w:pPr>
        <w:pStyle w:val="140"/>
        <w:spacing w:line="240" w:lineRule="auto"/>
      </w:pPr>
    </w:p>
    <w:p w:rsidR="00922780" w:rsidRPr="00922780" w:rsidRDefault="00922780" w:rsidP="00922780"/>
    <w:p w:rsidR="00922780" w:rsidRPr="00922780" w:rsidRDefault="00922780" w:rsidP="00922780">
      <w:pPr>
        <w:ind w:left="709"/>
        <w:jc w:val="center"/>
        <w:rPr>
          <w:b/>
          <w:sz w:val="28"/>
          <w:szCs w:val="28"/>
        </w:rPr>
      </w:pPr>
      <w:r w:rsidRPr="00922780">
        <w:rPr>
          <w:b/>
          <w:sz w:val="28"/>
          <w:szCs w:val="28"/>
        </w:rPr>
        <w:t xml:space="preserve">Пример программы </w:t>
      </w:r>
    </w:p>
    <w:p w:rsidR="00922780" w:rsidRPr="00922780" w:rsidRDefault="00922780" w:rsidP="00922780">
      <w:pPr>
        <w:ind w:left="709"/>
        <w:jc w:val="center"/>
        <w:rPr>
          <w:b/>
          <w:sz w:val="28"/>
          <w:szCs w:val="28"/>
        </w:rPr>
      </w:pPr>
      <w:r w:rsidRPr="00922780">
        <w:rPr>
          <w:b/>
          <w:sz w:val="28"/>
          <w:szCs w:val="28"/>
        </w:rPr>
        <w:t>для предметной области «Расписание занятий»</w:t>
      </w:r>
    </w:p>
    <w:p w:rsidR="00922780" w:rsidRPr="00922780" w:rsidRDefault="00922780" w:rsidP="00922780">
      <w:pPr>
        <w:ind w:left="720"/>
        <w:rPr>
          <w:noProof/>
        </w:rPr>
      </w:pPr>
    </w:p>
    <w:p w:rsidR="00922780" w:rsidRPr="00922780" w:rsidRDefault="00922780" w:rsidP="00922780">
      <w:pPr>
        <w:ind w:firstLine="720"/>
        <w:rPr>
          <w:noProof/>
          <w:u w:val="single"/>
        </w:rPr>
      </w:pPr>
      <w:r w:rsidRPr="00922780">
        <w:rPr>
          <w:noProof/>
          <w:u w:val="single"/>
        </w:rPr>
        <w:t>Предметная область «Расписание занятий».</w:t>
      </w:r>
    </w:p>
    <w:p w:rsidR="00922780" w:rsidRPr="00922780" w:rsidRDefault="00922780" w:rsidP="00922780">
      <w:pPr>
        <w:ind w:firstLine="720"/>
        <w:rPr>
          <w:noProof/>
        </w:rPr>
      </w:pPr>
      <w:r w:rsidRPr="00922780">
        <w:rPr>
          <w:noProof/>
        </w:rPr>
        <w:t>Отношения-факты:</w:t>
      </w:r>
    </w:p>
    <w:p w:rsidR="00922780" w:rsidRPr="00922780" w:rsidRDefault="00922780" w:rsidP="00922780">
      <w:pPr>
        <w:ind w:firstLine="720"/>
        <w:rPr>
          <w:noProof/>
        </w:rPr>
      </w:pPr>
      <w:r w:rsidRPr="00922780">
        <w:rPr>
          <w:noProof/>
        </w:rPr>
        <w:t>&lt;группа&gt; (&lt;номер&gt;, &lt;факультет&gt;, &lt;число студентов&gt;, &lt;староста&gt;).</w:t>
      </w:r>
    </w:p>
    <w:p w:rsidR="00922780" w:rsidRPr="00922780" w:rsidRDefault="00922780" w:rsidP="00922780">
      <w:pPr>
        <w:ind w:firstLine="720"/>
        <w:rPr>
          <w:noProof/>
        </w:rPr>
      </w:pPr>
      <w:r w:rsidRPr="00922780">
        <w:rPr>
          <w:noProof/>
        </w:rPr>
        <w:t>&lt;дисциплина&gt; (&lt;шифр&gt;, &lt;название&gt;, &lt;количество  часов&gt;).</w:t>
      </w:r>
    </w:p>
    <w:p w:rsidR="00922780" w:rsidRPr="00922780" w:rsidRDefault="00922780" w:rsidP="00922780">
      <w:pPr>
        <w:ind w:firstLine="720"/>
        <w:rPr>
          <w:noProof/>
        </w:rPr>
      </w:pPr>
      <w:r w:rsidRPr="00922780">
        <w:rPr>
          <w:noProof/>
        </w:rPr>
        <w:t>&lt;аудитория&gt; (&lt;номер&gt;, &lt;тип&gt;, &lt;число мест&gt;).</w:t>
      </w:r>
    </w:p>
    <w:p w:rsidR="00922780" w:rsidRPr="00922780" w:rsidRDefault="00922780" w:rsidP="00922780">
      <w:pPr>
        <w:ind w:firstLine="720"/>
        <w:rPr>
          <w:noProof/>
        </w:rPr>
      </w:pPr>
      <w:r w:rsidRPr="00922780">
        <w:rPr>
          <w:noProof/>
        </w:rPr>
        <w:t>&lt;преподаватель&gt; (&lt;ФИО&gt;, &lt;кафедра&gt;,&lt;телефон&gt;).</w:t>
      </w:r>
    </w:p>
    <w:p w:rsidR="00922780" w:rsidRPr="00922780" w:rsidRDefault="00922780" w:rsidP="00922780">
      <w:pPr>
        <w:ind w:firstLine="720"/>
        <w:rPr>
          <w:noProof/>
        </w:rPr>
      </w:pPr>
      <w:r w:rsidRPr="00922780">
        <w:rPr>
          <w:noProof/>
        </w:rPr>
        <w:t xml:space="preserve">&lt;расписание занятий&gt; (&lt;номер группы&gt;, &lt;шифр  дисциплины&gt;, &lt;ФИО&gt;,   </w:t>
      </w:r>
    </w:p>
    <w:p w:rsidR="00922780" w:rsidRPr="00922780" w:rsidRDefault="00922780" w:rsidP="00922780">
      <w:pPr>
        <w:ind w:left="3261" w:hanging="21"/>
        <w:rPr>
          <w:noProof/>
        </w:rPr>
      </w:pPr>
      <w:r w:rsidRPr="00922780">
        <w:rPr>
          <w:noProof/>
        </w:rPr>
        <w:t>&lt;номер_аудитории&gt;, &lt;день недели&gt;, &lt;время&gt;, &lt;числитель/знаменатель&gt;).</w:t>
      </w:r>
    </w:p>
    <w:p w:rsidR="00922780" w:rsidRPr="00922780" w:rsidRDefault="00922780" w:rsidP="00922780">
      <w:pPr>
        <w:ind w:firstLine="720"/>
        <w:jc w:val="both"/>
        <w:rPr>
          <w:noProof/>
        </w:rPr>
      </w:pPr>
      <w:r w:rsidRPr="00922780">
        <w:rPr>
          <w:noProof/>
        </w:rPr>
        <w:t>Отношения-правила: какие аудитории заняты в данное время, какие аудитории свободны в данное время, расписание занятий в заданное вре</w:t>
      </w:r>
      <w:r w:rsidRPr="00922780">
        <w:rPr>
          <w:noProof/>
        </w:rPr>
        <w:softHyphen/>
        <w:t>мя, где находится преподаватель по расписанию, расписание занятий для заданной группы и т. д.</w:t>
      </w:r>
    </w:p>
    <w:p w:rsidR="00922780" w:rsidRPr="00922780" w:rsidRDefault="00922780" w:rsidP="00922780">
      <w:pPr>
        <w:ind w:firstLine="709"/>
        <w:jc w:val="both"/>
      </w:pPr>
    </w:p>
    <w:p w:rsidR="00922780" w:rsidRPr="00922780" w:rsidRDefault="00922780" w:rsidP="00922780">
      <w:pPr>
        <w:ind w:firstLine="709"/>
        <w:jc w:val="both"/>
        <w:rPr>
          <w:u w:val="single"/>
        </w:rPr>
      </w:pPr>
      <w:r w:rsidRPr="00922780">
        <w:rPr>
          <w:u w:val="single"/>
        </w:rPr>
        <w:t>База знаний «Расписание занятий»</w:t>
      </w:r>
    </w:p>
    <w:p w:rsidR="00922780" w:rsidRPr="00922780" w:rsidRDefault="00922780" w:rsidP="00922780">
      <w:pPr>
        <w:jc w:val="both"/>
        <w:rPr>
          <w:rFonts w:ascii="Courier New" w:hAnsi="Courier New" w:cs="Courier New"/>
        </w:rPr>
      </w:pPr>
      <w:r w:rsidRPr="00922780">
        <w:rPr>
          <w:rFonts w:ascii="Courier New" w:hAnsi="Courier New" w:cs="Courier New"/>
        </w:rPr>
        <w:t>/* Определение отношений с помощью фактов */</w:t>
      </w:r>
    </w:p>
    <w:p w:rsidR="00922780" w:rsidRPr="00922780" w:rsidRDefault="00922780" w:rsidP="00922780">
      <w:pPr>
        <w:spacing w:before="120"/>
        <w:jc w:val="both"/>
        <w:rPr>
          <w:rFonts w:ascii="Courier New" w:hAnsi="Courier New" w:cs="Courier New"/>
        </w:rPr>
      </w:pPr>
      <w:r w:rsidRPr="00922780">
        <w:rPr>
          <w:rFonts w:ascii="Courier New" w:hAnsi="Courier New" w:cs="Courier New"/>
        </w:rPr>
        <w:t xml:space="preserve">/* определение отношения </w:t>
      </w:r>
    </w:p>
    <w:p w:rsidR="00922780" w:rsidRPr="00922780" w:rsidRDefault="00922780" w:rsidP="00922780">
      <w:pPr>
        <w:jc w:val="both"/>
        <w:rPr>
          <w:rFonts w:ascii="Courier New" w:hAnsi="Courier New" w:cs="Courier New"/>
        </w:rPr>
      </w:pPr>
      <w:r w:rsidRPr="00922780">
        <w:rPr>
          <w:rFonts w:ascii="Courier New" w:hAnsi="Courier New" w:cs="Courier New"/>
        </w:rPr>
        <w:t>&lt;группа&gt;(&lt;номер&gt;, &lt;факультет&gt;, &lt;число студентов&gt;, &lt;староста&gt;)*/</w:t>
      </w:r>
    </w:p>
    <w:p w:rsidR="00922780" w:rsidRPr="00922780" w:rsidRDefault="00922780" w:rsidP="00922780">
      <w:pPr>
        <w:jc w:val="both"/>
        <w:rPr>
          <w:rFonts w:ascii="Courier New" w:hAnsi="Courier New" w:cs="Courier New"/>
        </w:rPr>
      </w:pPr>
      <w:r w:rsidRPr="00922780">
        <w:rPr>
          <w:rFonts w:ascii="Courier New" w:hAnsi="Courier New" w:cs="Courier New"/>
        </w:rPr>
        <w:t>группа(221,"МКМ",23,"Карасев").</w:t>
      </w:r>
    </w:p>
    <w:p w:rsidR="00922780" w:rsidRPr="00922780" w:rsidRDefault="00922780" w:rsidP="00922780">
      <w:pPr>
        <w:jc w:val="both"/>
        <w:rPr>
          <w:rFonts w:ascii="Courier New" w:hAnsi="Courier New" w:cs="Courier New"/>
        </w:rPr>
      </w:pPr>
      <w:r w:rsidRPr="00922780">
        <w:rPr>
          <w:rFonts w:ascii="Courier New" w:hAnsi="Courier New" w:cs="Courier New"/>
        </w:rPr>
        <w:t>группа(222,"МКМ",25,"Карев").</w:t>
      </w:r>
    </w:p>
    <w:p w:rsidR="00922780" w:rsidRPr="00922780" w:rsidRDefault="00922780" w:rsidP="00922780">
      <w:pPr>
        <w:spacing w:before="120"/>
        <w:jc w:val="both"/>
        <w:rPr>
          <w:rFonts w:ascii="Courier New" w:hAnsi="Courier New" w:cs="Courier New"/>
        </w:rPr>
      </w:pPr>
      <w:r w:rsidRPr="00922780">
        <w:rPr>
          <w:rFonts w:ascii="Courier New" w:hAnsi="Courier New" w:cs="Courier New"/>
        </w:rPr>
        <w:t xml:space="preserve"> /*определение отношения &lt;студент&gt;(&lt;ФИО&gt;, &lt;группа&gt;)*/</w:t>
      </w:r>
    </w:p>
    <w:p w:rsidR="00922780" w:rsidRPr="00922780" w:rsidRDefault="00922780" w:rsidP="00922780">
      <w:pPr>
        <w:jc w:val="both"/>
        <w:rPr>
          <w:rFonts w:ascii="Courier New" w:hAnsi="Courier New" w:cs="Courier New"/>
        </w:rPr>
      </w:pPr>
      <w:r w:rsidRPr="00922780">
        <w:rPr>
          <w:rFonts w:ascii="Courier New" w:hAnsi="Courier New" w:cs="Courier New"/>
        </w:rPr>
        <w:t>студент("Иванов",221).</w:t>
      </w:r>
    </w:p>
    <w:p w:rsidR="00922780" w:rsidRPr="00922780" w:rsidRDefault="00922780" w:rsidP="00922780">
      <w:pPr>
        <w:jc w:val="both"/>
        <w:rPr>
          <w:rFonts w:ascii="Courier New" w:hAnsi="Courier New" w:cs="Courier New"/>
        </w:rPr>
      </w:pPr>
      <w:r w:rsidRPr="00922780">
        <w:rPr>
          <w:rFonts w:ascii="Courier New" w:hAnsi="Courier New" w:cs="Courier New"/>
        </w:rPr>
        <w:t>студент("Петров",221).</w:t>
      </w:r>
    </w:p>
    <w:p w:rsidR="00922780" w:rsidRPr="00922780" w:rsidRDefault="00922780" w:rsidP="00922780">
      <w:pPr>
        <w:jc w:val="both"/>
        <w:rPr>
          <w:rFonts w:ascii="Courier New" w:hAnsi="Courier New" w:cs="Courier New"/>
        </w:rPr>
      </w:pPr>
      <w:r w:rsidRPr="00922780">
        <w:rPr>
          <w:rFonts w:ascii="Courier New" w:hAnsi="Courier New" w:cs="Courier New"/>
        </w:rPr>
        <w:t>студент("Ивлев",221).</w:t>
      </w:r>
    </w:p>
    <w:p w:rsidR="00922780" w:rsidRPr="00922780" w:rsidRDefault="00922780" w:rsidP="00922780">
      <w:pPr>
        <w:jc w:val="both"/>
        <w:rPr>
          <w:rFonts w:ascii="Courier New" w:hAnsi="Courier New" w:cs="Courier New"/>
        </w:rPr>
      </w:pPr>
      <w:r w:rsidRPr="00922780">
        <w:rPr>
          <w:rFonts w:ascii="Courier New" w:hAnsi="Courier New" w:cs="Courier New"/>
        </w:rPr>
        <w:t>студент("Лунева",222).</w:t>
      </w:r>
    </w:p>
    <w:p w:rsidR="00922780" w:rsidRPr="00922780" w:rsidRDefault="00922780" w:rsidP="00922780">
      <w:pPr>
        <w:jc w:val="both"/>
        <w:rPr>
          <w:rFonts w:ascii="Courier New" w:hAnsi="Courier New" w:cs="Courier New"/>
        </w:rPr>
      </w:pPr>
      <w:r w:rsidRPr="00922780">
        <w:rPr>
          <w:rFonts w:ascii="Courier New" w:hAnsi="Courier New" w:cs="Courier New"/>
        </w:rPr>
        <w:t>студент("Волков",222).</w:t>
      </w:r>
    </w:p>
    <w:p w:rsidR="00922780" w:rsidRPr="00922780" w:rsidRDefault="00922780" w:rsidP="00922780">
      <w:pPr>
        <w:jc w:val="both"/>
        <w:rPr>
          <w:rFonts w:ascii="Courier New" w:hAnsi="Courier New" w:cs="Courier New"/>
        </w:rPr>
      </w:pPr>
      <w:r w:rsidRPr="00922780">
        <w:rPr>
          <w:rFonts w:ascii="Courier New" w:hAnsi="Courier New" w:cs="Courier New"/>
        </w:rPr>
        <w:t>студент("Москвин",222).</w:t>
      </w:r>
    </w:p>
    <w:p w:rsidR="00922780" w:rsidRPr="00922780" w:rsidRDefault="00922780" w:rsidP="00922780">
      <w:pPr>
        <w:spacing w:before="120"/>
        <w:jc w:val="both"/>
        <w:rPr>
          <w:rFonts w:ascii="Courier New" w:hAnsi="Courier New" w:cs="Courier New"/>
        </w:rPr>
      </w:pPr>
      <w:r w:rsidRPr="00922780">
        <w:rPr>
          <w:rFonts w:ascii="Courier New" w:hAnsi="Courier New" w:cs="Courier New"/>
        </w:rPr>
        <w:t xml:space="preserve">/* определение отношения </w:t>
      </w:r>
    </w:p>
    <w:p w:rsidR="00922780" w:rsidRPr="00922780" w:rsidRDefault="00922780" w:rsidP="00922780">
      <w:pPr>
        <w:jc w:val="both"/>
        <w:rPr>
          <w:rFonts w:ascii="Courier New" w:hAnsi="Courier New" w:cs="Courier New"/>
        </w:rPr>
      </w:pPr>
      <w:r w:rsidRPr="00922780">
        <w:rPr>
          <w:rFonts w:ascii="Courier New" w:hAnsi="Courier New" w:cs="Courier New"/>
        </w:rPr>
        <w:t>&lt;дисциплина&gt;(&lt;шифр&gt;, &lt;название&gt;, &lt;количество часов&gt;) */</w:t>
      </w:r>
    </w:p>
    <w:p w:rsidR="00922780" w:rsidRPr="00922780" w:rsidRDefault="00922780" w:rsidP="00922780">
      <w:pPr>
        <w:jc w:val="both"/>
        <w:rPr>
          <w:rFonts w:ascii="Courier New" w:hAnsi="Courier New" w:cs="Courier New"/>
        </w:rPr>
      </w:pPr>
      <w:r w:rsidRPr="00922780">
        <w:rPr>
          <w:rFonts w:ascii="Courier New" w:hAnsi="Courier New" w:cs="Courier New"/>
        </w:rPr>
        <w:t>дисциплина(1,математика,34).</w:t>
      </w:r>
    </w:p>
    <w:p w:rsidR="00922780" w:rsidRPr="00922780" w:rsidRDefault="00922780" w:rsidP="00922780">
      <w:pPr>
        <w:jc w:val="both"/>
        <w:rPr>
          <w:rFonts w:ascii="Courier New" w:hAnsi="Courier New" w:cs="Courier New"/>
        </w:rPr>
      </w:pPr>
      <w:r w:rsidRPr="00922780">
        <w:rPr>
          <w:rFonts w:ascii="Courier New" w:hAnsi="Courier New" w:cs="Courier New"/>
        </w:rPr>
        <w:t>дисциплина(2,физика,48).</w:t>
      </w:r>
    </w:p>
    <w:p w:rsidR="00922780" w:rsidRPr="00922780" w:rsidRDefault="00922780" w:rsidP="00922780">
      <w:pPr>
        <w:jc w:val="both"/>
        <w:rPr>
          <w:rFonts w:ascii="Courier New" w:hAnsi="Courier New" w:cs="Courier New"/>
        </w:rPr>
      </w:pPr>
      <w:r w:rsidRPr="00922780">
        <w:rPr>
          <w:rFonts w:ascii="Courier New" w:hAnsi="Courier New" w:cs="Courier New"/>
        </w:rPr>
        <w:t>дисциплина(3,информатика,56).</w:t>
      </w:r>
    </w:p>
    <w:p w:rsidR="00922780" w:rsidRPr="00922780" w:rsidRDefault="00922780" w:rsidP="00922780">
      <w:pPr>
        <w:jc w:val="both"/>
        <w:rPr>
          <w:rFonts w:ascii="Courier New" w:hAnsi="Courier New" w:cs="Courier New"/>
        </w:rPr>
      </w:pPr>
      <w:r w:rsidRPr="00922780">
        <w:rPr>
          <w:rFonts w:ascii="Courier New" w:hAnsi="Courier New" w:cs="Courier New"/>
        </w:rPr>
        <w:t>дисциплина(4,базы_данных,48).</w:t>
      </w:r>
    </w:p>
    <w:p w:rsidR="00922780" w:rsidRPr="00922780" w:rsidRDefault="00922780" w:rsidP="00922780">
      <w:pPr>
        <w:spacing w:before="120"/>
        <w:jc w:val="both"/>
        <w:rPr>
          <w:rFonts w:ascii="Courier New" w:hAnsi="Courier New" w:cs="Courier New"/>
        </w:rPr>
      </w:pPr>
      <w:r w:rsidRPr="00922780">
        <w:rPr>
          <w:rFonts w:ascii="Courier New" w:hAnsi="Courier New" w:cs="Courier New"/>
        </w:rPr>
        <w:t>/* определение отношения &lt;аудитория&gt;(&lt;номер&gt;,&lt;тип&gt;,&lt;число мест&gt;) */</w:t>
      </w:r>
    </w:p>
    <w:p w:rsidR="00922780" w:rsidRPr="00922780" w:rsidRDefault="00922780" w:rsidP="00922780">
      <w:pPr>
        <w:jc w:val="both"/>
        <w:rPr>
          <w:rFonts w:ascii="Courier New" w:hAnsi="Courier New" w:cs="Courier New"/>
        </w:rPr>
      </w:pPr>
      <w:r w:rsidRPr="00922780">
        <w:rPr>
          <w:rFonts w:ascii="Courier New" w:hAnsi="Courier New" w:cs="Courier New"/>
        </w:rPr>
        <w:t>аудитория(132,ауд,30).</w:t>
      </w:r>
    </w:p>
    <w:p w:rsidR="00922780" w:rsidRPr="00922780" w:rsidRDefault="00922780" w:rsidP="00922780">
      <w:pPr>
        <w:jc w:val="both"/>
        <w:rPr>
          <w:rFonts w:ascii="Courier New" w:hAnsi="Courier New" w:cs="Courier New"/>
        </w:rPr>
      </w:pPr>
      <w:r w:rsidRPr="00922780">
        <w:rPr>
          <w:rFonts w:ascii="Courier New" w:hAnsi="Courier New" w:cs="Courier New"/>
        </w:rPr>
        <w:t>аудитория(206,лаб,100).</w:t>
      </w:r>
    </w:p>
    <w:p w:rsidR="00922780" w:rsidRPr="00922780" w:rsidRDefault="00922780" w:rsidP="00922780">
      <w:pPr>
        <w:jc w:val="both"/>
        <w:rPr>
          <w:rFonts w:ascii="Courier New" w:hAnsi="Courier New" w:cs="Courier New"/>
        </w:rPr>
      </w:pPr>
      <w:r w:rsidRPr="00922780">
        <w:rPr>
          <w:rFonts w:ascii="Courier New" w:hAnsi="Courier New" w:cs="Courier New"/>
        </w:rPr>
        <w:t>аудитория(403,ауд,30).</w:t>
      </w:r>
    </w:p>
    <w:p w:rsidR="00922780" w:rsidRPr="00922780" w:rsidRDefault="00922780" w:rsidP="00922780">
      <w:pPr>
        <w:jc w:val="both"/>
        <w:rPr>
          <w:rFonts w:ascii="Courier New" w:hAnsi="Courier New" w:cs="Courier New"/>
        </w:rPr>
      </w:pPr>
      <w:r w:rsidRPr="00922780">
        <w:rPr>
          <w:rFonts w:ascii="Courier New" w:hAnsi="Courier New" w:cs="Courier New"/>
        </w:rPr>
        <w:t>аудитория(411,ауд,10).</w:t>
      </w:r>
    </w:p>
    <w:p w:rsidR="00922780" w:rsidRPr="00922780" w:rsidRDefault="00922780" w:rsidP="00922780">
      <w:pPr>
        <w:jc w:val="both"/>
        <w:rPr>
          <w:rFonts w:ascii="Courier New" w:hAnsi="Courier New" w:cs="Courier New"/>
        </w:rPr>
      </w:pPr>
      <w:r w:rsidRPr="00922780">
        <w:rPr>
          <w:rFonts w:ascii="Courier New" w:hAnsi="Courier New" w:cs="Courier New"/>
        </w:rPr>
        <w:t>аудитория(324,ауд,200).</w:t>
      </w:r>
    </w:p>
    <w:p w:rsidR="00922780" w:rsidRPr="00922780" w:rsidRDefault="00922780" w:rsidP="00922780">
      <w:pPr>
        <w:spacing w:before="120"/>
        <w:jc w:val="both"/>
        <w:rPr>
          <w:rFonts w:ascii="Courier New" w:hAnsi="Courier New" w:cs="Courier New"/>
        </w:rPr>
      </w:pPr>
      <w:r w:rsidRPr="00922780">
        <w:rPr>
          <w:rFonts w:ascii="Courier New" w:hAnsi="Courier New" w:cs="Courier New"/>
        </w:rPr>
        <w:t>/*определение отношения &lt;преподаватель&gt;(&lt;ФИО&gt;,&lt;кафедра&gt;,&lt;телефон&gt;)*/</w:t>
      </w:r>
    </w:p>
    <w:p w:rsidR="00922780" w:rsidRPr="00922780" w:rsidRDefault="00922780" w:rsidP="00922780">
      <w:pPr>
        <w:jc w:val="both"/>
        <w:rPr>
          <w:rFonts w:ascii="Courier New" w:hAnsi="Courier New" w:cs="Courier New"/>
        </w:rPr>
      </w:pPr>
      <w:r w:rsidRPr="00922780">
        <w:rPr>
          <w:rFonts w:ascii="Courier New" w:hAnsi="Courier New" w:cs="Courier New"/>
        </w:rPr>
        <w:t>преподаватель("Шевяков","МКМ",723723).</w:t>
      </w:r>
    </w:p>
    <w:p w:rsidR="00922780" w:rsidRPr="00922780" w:rsidRDefault="00922780" w:rsidP="00922780">
      <w:pPr>
        <w:jc w:val="both"/>
        <w:rPr>
          <w:rFonts w:ascii="Courier New" w:hAnsi="Courier New" w:cs="Courier New"/>
        </w:rPr>
      </w:pPr>
      <w:r w:rsidRPr="00922780">
        <w:rPr>
          <w:rFonts w:ascii="Courier New" w:hAnsi="Courier New" w:cs="Courier New"/>
        </w:rPr>
        <w:t>преподаватель("Новиков","МКМ",323723).</w:t>
      </w:r>
    </w:p>
    <w:p w:rsidR="00922780" w:rsidRPr="00922780" w:rsidRDefault="00922780" w:rsidP="00922780">
      <w:pPr>
        <w:jc w:val="both"/>
        <w:rPr>
          <w:rFonts w:ascii="Courier New" w:hAnsi="Courier New" w:cs="Courier New"/>
        </w:rPr>
      </w:pPr>
      <w:r w:rsidRPr="00922780">
        <w:rPr>
          <w:rFonts w:ascii="Courier New" w:hAnsi="Courier New" w:cs="Courier New"/>
        </w:rPr>
        <w:t>преподаватель("Смирнов","МКМ",764589).</w:t>
      </w:r>
    </w:p>
    <w:p w:rsidR="00922780" w:rsidRPr="00922780" w:rsidRDefault="00922780" w:rsidP="00922780">
      <w:pPr>
        <w:spacing w:before="120"/>
        <w:jc w:val="both"/>
        <w:rPr>
          <w:rFonts w:ascii="Courier New" w:hAnsi="Courier New" w:cs="Courier New"/>
        </w:rPr>
      </w:pPr>
      <w:r w:rsidRPr="00922780">
        <w:rPr>
          <w:rFonts w:ascii="Courier New" w:hAnsi="Courier New" w:cs="Courier New"/>
        </w:rPr>
        <w:t xml:space="preserve"> /* определение отношения</w:t>
      </w:r>
    </w:p>
    <w:p w:rsidR="00922780" w:rsidRPr="00922780" w:rsidRDefault="00922780" w:rsidP="00922780">
      <w:pPr>
        <w:jc w:val="both"/>
        <w:rPr>
          <w:rFonts w:ascii="Courier New" w:hAnsi="Courier New" w:cs="Courier New"/>
        </w:rPr>
      </w:pPr>
      <w:r w:rsidRPr="00922780">
        <w:rPr>
          <w:rFonts w:ascii="Courier New" w:hAnsi="Courier New" w:cs="Courier New"/>
        </w:rPr>
        <w:t xml:space="preserve"> &lt;расписание занятий&gt;(&lt;номер группы&gt;,&lt;шифр дисциплины&gt;,</w:t>
      </w:r>
    </w:p>
    <w:p w:rsidR="00922780" w:rsidRPr="00922780" w:rsidRDefault="00922780" w:rsidP="00922780">
      <w:pPr>
        <w:jc w:val="both"/>
        <w:rPr>
          <w:rFonts w:ascii="Courier New" w:hAnsi="Courier New" w:cs="Courier New"/>
        </w:rPr>
      </w:pPr>
      <w:r w:rsidRPr="00922780">
        <w:rPr>
          <w:rFonts w:ascii="Courier New" w:hAnsi="Courier New" w:cs="Courier New"/>
        </w:rPr>
        <w:t xml:space="preserve"> &lt;ФИО преподавателя&gt;,&lt;номер аудитории&gt;,</w:t>
      </w:r>
    </w:p>
    <w:p w:rsidR="00922780" w:rsidRPr="00922780" w:rsidRDefault="00922780" w:rsidP="00922780">
      <w:pPr>
        <w:jc w:val="both"/>
        <w:rPr>
          <w:rFonts w:ascii="Courier New" w:hAnsi="Courier New" w:cs="Courier New"/>
        </w:rPr>
      </w:pPr>
      <w:r w:rsidRPr="00922780">
        <w:rPr>
          <w:rFonts w:ascii="Courier New" w:hAnsi="Courier New" w:cs="Courier New"/>
        </w:rPr>
        <w:t xml:space="preserve"> &lt;день недели&gt;, &lt;время&gt;, &lt;числитель/знаменатель&gt;) */</w:t>
      </w:r>
    </w:p>
    <w:p w:rsidR="00922780" w:rsidRPr="00922780" w:rsidRDefault="00922780" w:rsidP="00922780">
      <w:pPr>
        <w:jc w:val="both"/>
        <w:rPr>
          <w:rFonts w:ascii="Courier New" w:hAnsi="Courier New" w:cs="Courier New"/>
        </w:rPr>
      </w:pPr>
      <w:r w:rsidRPr="00922780">
        <w:rPr>
          <w:rFonts w:ascii="Courier New" w:hAnsi="Courier New" w:cs="Courier New"/>
        </w:rPr>
        <w:t>расписание(222,1,"Новиков",324, понедельник,8,1).</w:t>
      </w:r>
    </w:p>
    <w:p w:rsidR="00922780" w:rsidRPr="00922780" w:rsidRDefault="00922780" w:rsidP="00922780">
      <w:pPr>
        <w:jc w:val="both"/>
        <w:rPr>
          <w:rFonts w:ascii="Courier New" w:hAnsi="Courier New" w:cs="Courier New"/>
        </w:rPr>
      </w:pPr>
      <w:r w:rsidRPr="00922780">
        <w:rPr>
          <w:rFonts w:ascii="Courier New" w:hAnsi="Courier New" w:cs="Courier New"/>
        </w:rPr>
        <w:t>расписание(222,2,"Смирнов",132, понедельник,10,1).</w:t>
      </w:r>
    </w:p>
    <w:p w:rsidR="00922780" w:rsidRPr="00922780" w:rsidRDefault="00922780" w:rsidP="00922780">
      <w:pPr>
        <w:jc w:val="both"/>
        <w:rPr>
          <w:rFonts w:ascii="Courier New" w:hAnsi="Courier New" w:cs="Courier New"/>
        </w:rPr>
      </w:pPr>
      <w:r w:rsidRPr="00922780">
        <w:rPr>
          <w:rFonts w:ascii="Courier New" w:hAnsi="Courier New" w:cs="Courier New"/>
        </w:rPr>
        <w:t>расписание(222,3,"Новиков",132, понедельник,12,1).</w:t>
      </w:r>
    </w:p>
    <w:p w:rsidR="00922780" w:rsidRPr="00922780" w:rsidRDefault="00922780" w:rsidP="00922780">
      <w:pPr>
        <w:jc w:val="both"/>
        <w:rPr>
          <w:rFonts w:ascii="Courier New" w:hAnsi="Courier New" w:cs="Courier New"/>
        </w:rPr>
      </w:pPr>
      <w:r w:rsidRPr="00922780">
        <w:rPr>
          <w:rFonts w:ascii="Courier New" w:hAnsi="Courier New" w:cs="Courier New"/>
        </w:rPr>
        <w:t>расписание(222,4,"Шевяков",206, вторник,8,1).</w:t>
      </w:r>
    </w:p>
    <w:p w:rsidR="00922780" w:rsidRPr="00922780" w:rsidRDefault="00922780" w:rsidP="00922780">
      <w:pPr>
        <w:jc w:val="both"/>
        <w:rPr>
          <w:rFonts w:ascii="Courier New" w:hAnsi="Courier New" w:cs="Courier New"/>
        </w:rPr>
      </w:pPr>
      <w:r w:rsidRPr="00922780">
        <w:rPr>
          <w:rFonts w:ascii="Courier New" w:hAnsi="Courier New" w:cs="Courier New"/>
        </w:rPr>
        <w:t>расписание(222,5,"Смирнов",411, вторник,10,1).</w:t>
      </w:r>
    </w:p>
    <w:p w:rsidR="00922780" w:rsidRPr="00922780" w:rsidRDefault="00922780" w:rsidP="00922780">
      <w:pPr>
        <w:jc w:val="both"/>
        <w:rPr>
          <w:rFonts w:ascii="Courier New" w:hAnsi="Courier New" w:cs="Courier New"/>
        </w:rPr>
      </w:pPr>
      <w:r w:rsidRPr="00922780">
        <w:rPr>
          <w:rFonts w:ascii="Courier New" w:hAnsi="Courier New" w:cs="Courier New"/>
        </w:rPr>
        <w:t>расписание(222,4,"Шевяков",403, среда,12,2).</w:t>
      </w:r>
    </w:p>
    <w:p w:rsidR="00922780" w:rsidRPr="00922780" w:rsidRDefault="00922780" w:rsidP="00922780">
      <w:pPr>
        <w:jc w:val="both"/>
        <w:rPr>
          <w:rFonts w:ascii="Courier New" w:hAnsi="Courier New" w:cs="Courier New"/>
        </w:rPr>
      </w:pPr>
      <w:r w:rsidRPr="00922780">
        <w:rPr>
          <w:rFonts w:ascii="Courier New" w:hAnsi="Courier New" w:cs="Courier New"/>
        </w:rPr>
        <w:t>расписание(222,5,"Новиков",206, среда,14,2).</w:t>
      </w:r>
    </w:p>
    <w:p w:rsidR="00922780" w:rsidRPr="00922780" w:rsidRDefault="00922780" w:rsidP="00922780">
      <w:pPr>
        <w:jc w:val="both"/>
        <w:rPr>
          <w:rFonts w:ascii="Courier New" w:hAnsi="Courier New" w:cs="Courier New"/>
        </w:rPr>
      </w:pPr>
    </w:p>
    <w:p w:rsidR="00922780" w:rsidRPr="00922780" w:rsidRDefault="00922780" w:rsidP="00922780">
      <w:pPr>
        <w:jc w:val="both"/>
        <w:rPr>
          <w:rFonts w:ascii="Courier New" w:hAnsi="Courier New" w:cs="Courier New"/>
        </w:rPr>
      </w:pPr>
      <w:r w:rsidRPr="00922780">
        <w:rPr>
          <w:rFonts w:ascii="Courier New" w:hAnsi="Courier New" w:cs="Courier New"/>
        </w:rPr>
        <w:t>/* Определение отношений с помощью правил */</w:t>
      </w:r>
    </w:p>
    <w:p w:rsidR="00922780" w:rsidRPr="00922780" w:rsidRDefault="00922780" w:rsidP="00922780">
      <w:pPr>
        <w:spacing w:before="120"/>
        <w:jc w:val="both"/>
        <w:rPr>
          <w:rFonts w:ascii="Courier New" w:hAnsi="Courier New" w:cs="Courier New"/>
        </w:rPr>
      </w:pPr>
      <w:r w:rsidRPr="00922780">
        <w:rPr>
          <w:rFonts w:ascii="Courier New" w:hAnsi="Courier New" w:cs="Courier New"/>
        </w:rPr>
        <w:t xml:space="preserve">/* определение отношения </w:t>
      </w:r>
    </w:p>
    <w:p w:rsidR="00922780" w:rsidRPr="00922780" w:rsidRDefault="00922780" w:rsidP="00922780">
      <w:pPr>
        <w:jc w:val="both"/>
        <w:rPr>
          <w:rFonts w:ascii="Courier New" w:hAnsi="Courier New" w:cs="Courier New"/>
        </w:rPr>
      </w:pPr>
      <w:r w:rsidRPr="00922780">
        <w:rPr>
          <w:rFonts w:ascii="Courier New" w:hAnsi="Courier New" w:cs="Courier New"/>
        </w:rPr>
        <w:t>&lt;занята_аудитория&gt;(&lt;день_недели&gt;, &lt;время&gt;,</w:t>
      </w:r>
    </w:p>
    <w:p w:rsidR="00922780" w:rsidRPr="00922780" w:rsidRDefault="00922780" w:rsidP="00922780">
      <w:pPr>
        <w:jc w:val="both"/>
        <w:rPr>
          <w:rFonts w:ascii="Courier New" w:hAnsi="Courier New" w:cs="Courier New"/>
        </w:rPr>
      </w:pPr>
      <w:r w:rsidRPr="00922780">
        <w:rPr>
          <w:rFonts w:ascii="Courier New" w:hAnsi="Courier New" w:cs="Courier New"/>
        </w:rPr>
        <w:t xml:space="preserve"> &lt;числитель/знаменатель&gt;, &lt;аудитория&gt;)*/</w:t>
      </w:r>
    </w:p>
    <w:p w:rsidR="00922780" w:rsidRPr="00922780" w:rsidRDefault="00922780" w:rsidP="00922780">
      <w:pPr>
        <w:jc w:val="both"/>
        <w:rPr>
          <w:rFonts w:ascii="Courier New" w:hAnsi="Courier New" w:cs="Courier New"/>
        </w:rPr>
      </w:pPr>
      <w:r w:rsidRPr="00922780">
        <w:rPr>
          <w:rFonts w:ascii="Courier New" w:hAnsi="Courier New" w:cs="Courier New"/>
        </w:rPr>
        <w:t>занята(D,V,T,NA):- расписание(_, _, _, NA, D, V, T).</w:t>
      </w:r>
    </w:p>
    <w:p w:rsidR="00922780" w:rsidRPr="00922780" w:rsidRDefault="00922780" w:rsidP="00922780">
      <w:pPr>
        <w:spacing w:before="120"/>
        <w:jc w:val="both"/>
        <w:rPr>
          <w:rFonts w:ascii="Courier New" w:hAnsi="Courier New" w:cs="Courier New"/>
        </w:rPr>
      </w:pPr>
      <w:r w:rsidRPr="00922780">
        <w:rPr>
          <w:rFonts w:ascii="Courier New" w:hAnsi="Courier New" w:cs="Courier New"/>
        </w:rPr>
        <w:t xml:space="preserve">/* определение отношения </w:t>
      </w:r>
    </w:p>
    <w:p w:rsidR="00922780" w:rsidRPr="00922780" w:rsidRDefault="00922780" w:rsidP="00922780">
      <w:pPr>
        <w:jc w:val="both"/>
        <w:rPr>
          <w:rFonts w:ascii="Courier New" w:hAnsi="Courier New" w:cs="Courier New"/>
        </w:rPr>
      </w:pPr>
      <w:r w:rsidRPr="00922780">
        <w:rPr>
          <w:rFonts w:ascii="Courier New" w:hAnsi="Courier New" w:cs="Courier New"/>
        </w:rPr>
        <w:t>&lt;свободна_аудитория&gt;(&lt;день_недели&gt;,&lt;время&gt;,</w:t>
      </w:r>
    </w:p>
    <w:p w:rsidR="00922780" w:rsidRPr="00922780" w:rsidRDefault="00922780" w:rsidP="00922780">
      <w:pPr>
        <w:jc w:val="both"/>
        <w:rPr>
          <w:rFonts w:ascii="Courier New" w:hAnsi="Courier New" w:cs="Courier New"/>
        </w:rPr>
      </w:pPr>
      <w:r w:rsidRPr="00922780">
        <w:rPr>
          <w:rFonts w:ascii="Courier New" w:hAnsi="Courier New" w:cs="Courier New"/>
        </w:rPr>
        <w:t xml:space="preserve"> &lt;числитель/знаменатель&gt;, &lt;аудитория&gt;)*/</w:t>
      </w:r>
    </w:p>
    <w:p w:rsidR="00922780" w:rsidRPr="00922780" w:rsidRDefault="00922780" w:rsidP="00922780">
      <w:pPr>
        <w:jc w:val="both"/>
        <w:rPr>
          <w:rFonts w:ascii="Courier New" w:hAnsi="Courier New" w:cs="Courier New"/>
        </w:rPr>
      </w:pPr>
      <w:r w:rsidRPr="00922780">
        <w:rPr>
          <w:rFonts w:ascii="Courier New" w:hAnsi="Courier New" w:cs="Courier New"/>
        </w:rPr>
        <w:t>свободна(D,V,T,NA):- аудитория(NA,_,_),not(занята(D,V,T,NA)).</w:t>
      </w:r>
    </w:p>
    <w:p w:rsidR="00922780" w:rsidRPr="00922780" w:rsidRDefault="00922780" w:rsidP="00922780">
      <w:pPr>
        <w:spacing w:before="120"/>
        <w:jc w:val="both"/>
        <w:rPr>
          <w:rFonts w:ascii="Courier New" w:hAnsi="Courier New" w:cs="Courier New"/>
        </w:rPr>
      </w:pPr>
      <w:r w:rsidRPr="00922780">
        <w:rPr>
          <w:rFonts w:ascii="Courier New" w:hAnsi="Courier New" w:cs="Courier New"/>
        </w:rPr>
        <w:t xml:space="preserve">/* определение отношения </w:t>
      </w:r>
    </w:p>
    <w:p w:rsidR="00922780" w:rsidRPr="00922780" w:rsidRDefault="00922780" w:rsidP="00922780">
      <w:pPr>
        <w:jc w:val="both"/>
        <w:rPr>
          <w:rFonts w:ascii="Courier New" w:hAnsi="Courier New" w:cs="Courier New"/>
        </w:rPr>
      </w:pPr>
      <w:r w:rsidRPr="00922780">
        <w:rPr>
          <w:rFonts w:ascii="Courier New" w:hAnsi="Courier New" w:cs="Courier New"/>
        </w:rPr>
        <w:t>&lt;расписание занятий группы&gt;(&lt;номер группы&gt;,&lt;Дисциплина&gt;,</w:t>
      </w:r>
    </w:p>
    <w:p w:rsidR="00922780" w:rsidRPr="00922780" w:rsidRDefault="00922780" w:rsidP="00922780">
      <w:pPr>
        <w:jc w:val="both"/>
        <w:rPr>
          <w:rFonts w:ascii="Courier New" w:hAnsi="Courier New" w:cs="Courier New"/>
        </w:rPr>
      </w:pPr>
      <w:r w:rsidRPr="00922780">
        <w:rPr>
          <w:rFonts w:ascii="Courier New" w:hAnsi="Courier New" w:cs="Courier New"/>
        </w:rPr>
        <w:t>&lt;ФИО преподавателя&gt;,&lt;аудитория&gt;,&lt;день недели&gt;,&lt;время&gt;,</w:t>
      </w:r>
    </w:p>
    <w:p w:rsidR="00922780" w:rsidRPr="00922780" w:rsidRDefault="00922780" w:rsidP="00922780">
      <w:pPr>
        <w:jc w:val="both"/>
        <w:rPr>
          <w:rFonts w:ascii="Courier New" w:hAnsi="Courier New" w:cs="Courier New"/>
        </w:rPr>
      </w:pPr>
      <w:r w:rsidRPr="00922780">
        <w:rPr>
          <w:rFonts w:ascii="Courier New" w:hAnsi="Courier New" w:cs="Courier New"/>
        </w:rPr>
        <w:t xml:space="preserve"> &lt;числитель/знаменатель&gt;)*/</w:t>
      </w:r>
    </w:p>
    <w:p w:rsidR="00922780" w:rsidRPr="00922780" w:rsidRDefault="00922780" w:rsidP="00922780">
      <w:pPr>
        <w:jc w:val="both"/>
        <w:rPr>
          <w:rFonts w:ascii="Courier New" w:hAnsi="Courier New" w:cs="Courier New"/>
        </w:rPr>
      </w:pPr>
      <w:r w:rsidRPr="00922780">
        <w:rPr>
          <w:rFonts w:ascii="Courier New" w:hAnsi="Courier New" w:cs="Courier New"/>
        </w:rPr>
        <w:t>расписание_занятий_группы(NG,D,Pr,Aud,De,Vr,Z):-</w:t>
      </w:r>
    </w:p>
    <w:p w:rsidR="00922780" w:rsidRPr="00922780" w:rsidRDefault="00922780" w:rsidP="00922780">
      <w:pPr>
        <w:ind w:firstLine="1134"/>
        <w:jc w:val="both"/>
        <w:rPr>
          <w:rFonts w:ascii="Courier New" w:hAnsi="Courier New" w:cs="Courier New"/>
        </w:rPr>
      </w:pPr>
      <w:r w:rsidRPr="00922780">
        <w:rPr>
          <w:rFonts w:ascii="Courier New" w:hAnsi="Courier New" w:cs="Courier New"/>
        </w:rPr>
        <w:t>расписание(NG, Kd, Pr, Aud,De, Vr,Z),дисциплина(Kd,D,_).</w:t>
      </w:r>
    </w:p>
    <w:p w:rsidR="00922780" w:rsidRPr="00922780" w:rsidRDefault="00922780" w:rsidP="00922780">
      <w:pPr>
        <w:spacing w:before="120"/>
        <w:jc w:val="both"/>
        <w:rPr>
          <w:rFonts w:ascii="Courier New" w:hAnsi="Courier New" w:cs="Courier New"/>
        </w:rPr>
      </w:pPr>
      <w:r w:rsidRPr="00922780">
        <w:rPr>
          <w:rFonts w:ascii="Courier New" w:hAnsi="Courier New" w:cs="Courier New"/>
        </w:rPr>
        <w:t>/*определение отношения &lt;где найти преподавателя&gt;*/</w:t>
      </w:r>
    </w:p>
    <w:p w:rsidR="00922780" w:rsidRPr="00922780" w:rsidRDefault="00922780" w:rsidP="00922780">
      <w:pPr>
        <w:jc w:val="both"/>
        <w:rPr>
          <w:rFonts w:ascii="Courier New" w:hAnsi="Courier New" w:cs="Courier New"/>
        </w:rPr>
      </w:pPr>
      <w:r w:rsidRPr="00922780">
        <w:rPr>
          <w:rFonts w:ascii="Courier New" w:hAnsi="Courier New" w:cs="Courier New"/>
        </w:rPr>
        <w:t>где_преподаватель(Pr,D,V,T,Na):-</w:t>
      </w:r>
    </w:p>
    <w:p w:rsidR="00922780" w:rsidRPr="00922780" w:rsidRDefault="00922780" w:rsidP="00922780">
      <w:pPr>
        <w:ind w:firstLine="1134"/>
        <w:jc w:val="both"/>
        <w:rPr>
          <w:rFonts w:ascii="Courier New" w:hAnsi="Courier New" w:cs="Courier New"/>
        </w:rPr>
      </w:pPr>
      <w:r w:rsidRPr="00922780">
        <w:rPr>
          <w:rFonts w:ascii="Courier New" w:hAnsi="Courier New" w:cs="Courier New"/>
        </w:rPr>
        <w:t>расписание(_,_,Pr,Na,D,V,T).</w:t>
      </w:r>
    </w:p>
    <w:p w:rsidR="00922780" w:rsidRPr="00922780" w:rsidRDefault="00922780" w:rsidP="00922780">
      <w:pPr>
        <w:ind w:firstLine="709"/>
        <w:jc w:val="both"/>
      </w:pPr>
    </w:p>
    <w:p w:rsidR="00922780" w:rsidRPr="00922780" w:rsidRDefault="00922780" w:rsidP="00922780">
      <w:pPr>
        <w:ind w:firstLine="709"/>
        <w:jc w:val="both"/>
        <w:rPr>
          <w:u w:val="single"/>
        </w:rPr>
      </w:pPr>
      <w:r w:rsidRPr="00922780">
        <w:rPr>
          <w:u w:val="single"/>
        </w:rPr>
        <w:t>Запросы к базе знаний</w:t>
      </w:r>
    </w:p>
    <w:p w:rsidR="00922780" w:rsidRPr="00922780" w:rsidRDefault="00922780" w:rsidP="00922780">
      <w:pPr>
        <w:spacing w:before="120"/>
        <w:jc w:val="both"/>
        <w:rPr>
          <w:rFonts w:ascii="Courier New" w:hAnsi="Courier New" w:cs="Courier New"/>
        </w:rPr>
      </w:pPr>
      <w:r w:rsidRPr="00922780">
        <w:rPr>
          <w:rFonts w:ascii="Courier New" w:hAnsi="Courier New" w:cs="Courier New"/>
        </w:rPr>
        <w:t>/* Узнать расписание группы 222 */</w:t>
      </w:r>
    </w:p>
    <w:p w:rsidR="00922780" w:rsidRPr="00922780" w:rsidRDefault="00922780" w:rsidP="00922780">
      <w:pPr>
        <w:jc w:val="both"/>
        <w:rPr>
          <w:rFonts w:ascii="Courier New" w:hAnsi="Courier New" w:cs="Courier New"/>
        </w:rPr>
      </w:pPr>
      <w:r w:rsidRPr="00922780">
        <w:rPr>
          <w:rFonts w:ascii="Courier New" w:hAnsi="Courier New" w:cs="Courier New"/>
        </w:rPr>
        <w:t>расписание_занятий_группы(222,Дисциплина,Преподаватель,Аудитория,</w:t>
      </w:r>
      <w:r w:rsidRPr="00922780">
        <w:rPr>
          <w:rFonts w:ascii="Courier New" w:hAnsi="Courier New" w:cs="Courier New"/>
        </w:rPr>
        <w:br/>
        <w:t>День_недели,Время,Ч_З).</w:t>
      </w:r>
    </w:p>
    <w:p w:rsidR="00922780" w:rsidRPr="00922780" w:rsidRDefault="00922780" w:rsidP="00922780">
      <w:pPr>
        <w:spacing w:before="120"/>
        <w:jc w:val="both"/>
        <w:rPr>
          <w:rFonts w:ascii="Courier New" w:hAnsi="Courier New" w:cs="Courier New"/>
        </w:rPr>
      </w:pPr>
    </w:p>
    <w:p w:rsidR="00922780" w:rsidRPr="00922780" w:rsidRDefault="00922780" w:rsidP="00922780">
      <w:pPr>
        <w:spacing w:before="120"/>
        <w:jc w:val="both"/>
        <w:rPr>
          <w:rFonts w:ascii="Courier New" w:hAnsi="Courier New" w:cs="Courier New"/>
        </w:rPr>
      </w:pPr>
      <w:r w:rsidRPr="00922780">
        <w:rPr>
          <w:rFonts w:ascii="Courier New" w:hAnsi="Courier New" w:cs="Courier New"/>
        </w:rPr>
        <w:t xml:space="preserve">/* В какой аудитории и в какое время можно найти преподавателя Новикова в понедельник по числителю? */ </w:t>
      </w:r>
    </w:p>
    <w:p w:rsidR="00922780" w:rsidRPr="00922780" w:rsidRDefault="00922780" w:rsidP="00922780">
      <w:pPr>
        <w:jc w:val="both"/>
        <w:rPr>
          <w:rFonts w:ascii="Courier New" w:hAnsi="Courier New" w:cs="Courier New"/>
        </w:rPr>
      </w:pPr>
      <w:r w:rsidRPr="00922780">
        <w:rPr>
          <w:rFonts w:ascii="Courier New" w:hAnsi="Courier New" w:cs="Courier New"/>
        </w:rPr>
        <w:t>где_преподаватель("Новиков",понедельник,Время,1,Аудитория).</w:t>
      </w:r>
    </w:p>
    <w:p w:rsidR="00922780" w:rsidRPr="00922780" w:rsidRDefault="00922780" w:rsidP="00922780">
      <w:pPr>
        <w:jc w:val="both"/>
        <w:rPr>
          <w:rFonts w:ascii="Courier New" w:hAnsi="Courier New" w:cs="Courier New"/>
        </w:rPr>
      </w:pPr>
    </w:p>
    <w:p w:rsidR="00922780" w:rsidRPr="00922780" w:rsidRDefault="00922780" w:rsidP="00922780">
      <w:pPr>
        <w:jc w:val="both"/>
        <w:rPr>
          <w:rFonts w:ascii="Courier New" w:hAnsi="Courier New" w:cs="Courier New"/>
        </w:rPr>
      </w:pPr>
      <w:r w:rsidRPr="00922780">
        <w:rPr>
          <w:rFonts w:ascii="Courier New" w:hAnsi="Courier New" w:cs="Courier New"/>
        </w:rPr>
        <w:t xml:space="preserve">/* Какая аудитория свободна в понедельник по числителю в </w:t>
      </w:r>
      <w:r w:rsidR="00B45647">
        <w:rPr>
          <w:rFonts w:ascii="Courier New" w:hAnsi="Courier New" w:cs="Courier New"/>
        </w:rPr>
        <w:t>8</w:t>
      </w:r>
      <w:r w:rsidRPr="00922780">
        <w:rPr>
          <w:rFonts w:ascii="Courier New" w:hAnsi="Courier New" w:cs="Courier New"/>
        </w:rPr>
        <w:t xml:space="preserve"> часов? */</w:t>
      </w:r>
    </w:p>
    <w:p w:rsidR="00922780" w:rsidRPr="00922780" w:rsidRDefault="00B45647" w:rsidP="00922780">
      <w:pPr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свободна(понедельник,8</w:t>
      </w:r>
      <w:r w:rsidR="00922780" w:rsidRPr="00922780">
        <w:rPr>
          <w:rFonts w:ascii="Courier New" w:hAnsi="Courier New" w:cs="Courier New"/>
        </w:rPr>
        <w:t>,1,Свободная_аудитория).</w:t>
      </w:r>
    </w:p>
    <w:p w:rsidR="00922780" w:rsidRPr="00922780" w:rsidRDefault="00922780" w:rsidP="00922780">
      <w:pPr>
        <w:spacing w:before="120"/>
        <w:jc w:val="both"/>
        <w:rPr>
          <w:rFonts w:ascii="Courier New" w:hAnsi="Courier New" w:cs="Courier New"/>
        </w:rPr>
      </w:pPr>
      <w:r w:rsidRPr="00922780">
        <w:rPr>
          <w:rFonts w:ascii="Courier New" w:hAnsi="Courier New" w:cs="Courier New"/>
        </w:rPr>
        <w:t>/* Аудитория 206 в среду по знаменателю в какое время занята? */</w:t>
      </w:r>
    </w:p>
    <w:p w:rsidR="00922780" w:rsidRPr="00922780" w:rsidRDefault="00922780" w:rsidP="00922780">
      <w:pPr>
        <w:jc w:val="both"/>
      </w:pPr>
      <w:r w:rsidRPr="00922780">
        <w:rPr>
          <w:rFonts w:ascii="Courier New" w:hAnsi="Courier New" w:cs="Courier New"/>
        </w:rPr>
        <w:t>занята(среда,Занята_в,2,206).</w:t>
      </w:r>
    </w:p>
    <w:p w:rsidR="00922780" w:rsidRPr="00922780" w:rsidRDefault="00922780" w:rsidP="00922780"/>
    <w:p w:rsidR="00922780" w:rsidRPr="00922780" w:rsidRDefault="00922780" w:rsidP="00922780"/>
    <w:p w:rsidR="00B126AB" w:rsidRDefault="006F300E" w:rsidP="00F15DCB">
      <w:pPr>
        <w:pStyle w:val="140"/>
        <w:spacing w:line="240" w:lineRule="auto"/>
        <w:rPr>
          <w:b/>
          <w:u w:val="single"/>
        </w:rPr>
      </w:pPr>
      <w:r w:rsidRPr="00F15DCB">
        <w:rPr>
          <w:b/>
          <w:u w:val="single"/>
        </w:rPr>
        <w:t>Варианты</w:t>
      </w:r>
    </w:p>
    <w:p w:rsidR="00273F6D" w:rsidRDefault="00273F6D" w:rsidP="00F15DCB">
      <w:pPr>
        <w:spacing w:before="120"/>
        <w:ind w:left="709"/>
        <w:jc w:val="both"/>
        <w:rPr>
          <w:b/>
        </w:rPr>
      </w:pPr>
    </w:p>
    <w:p w:rsidR="00F15DCB" w:rsidRPr="00F15DCB" w:rsidRDefault="00F15DCB" w:rsidP="00F15DCB">
      <w:pPr>
        <w:spacing w:before="120"/>
        <w:ind w:left="709"/>
        <w:jc w:val="both"/>
        <w:rPr>
          <w:b/>
        </w:rPr>
      </w:pPr>
      <w:r w:rsidRPr="00F15DCB">
        <w:rPr>
          <w:b/>
        </w:rPr>
        <w:t xml:space="preserve">Вариант </w:t>
      </w:r>
      <w:r w:rsidRPr="00F15DCB">
        <w:rPr>
          <w:b/>
          <w:noProof/>
        </w:rPr>
        <w:t>1</w:t>
      </w:r>
    </w:p>
    <w:p w:rsidR="00F15DCB" w:rsidRPr="00F15DCB" w:rsidRDefault="00F15DCB" w:rsidP="00F15DCB">
      <w:pPr>
        <w:ind w:firstLine="720"/>
        <w:rPr>
          <w:noProof/>
        </w:rPr>
      </w:pPr>
      <w:r w:rsidRPr="00F15DCB">
        <w:rPr>
          <w:noProof/>
        </w:rPr>
        <w:t>Предметная область «Аптеки города».</w:t>
      </w:r>
    </w:p>
    <w:p w:rsidR="00F15DCB" w:rsidRPr="00F15DCB" w:rsidRDefault="00F15DCB" w:rsidP="00F15DCB">
      <w:pPr>
        <w:ind w:firstLine="720"/>
        <w:rPr>
          <w:noProof/>
        </w:rPr>
      </w:pPr>
      <w:r w:rsidRPr="00F15DCB">
        <w:rPr>
          <w:noProof/>
        </w:rPr>
        <w:t>Отношения-факты:</w:t>
      </w:r>
    </w:p>
    <w:p w:rsidR="00F15DCB" w:rsidRPr="00F15DCB" w:rsidRDefault="00F15DCB" w:rsidP="003A171E">
      <w:pPr>
        <w:rPr>
          <w:noProof/>
        </w:rPr>
      </w:pPr>
      <w:r w:rsidRPr="00F15DCB">
        <w:rPr>
          <w:noProof/>
        </w:rPr>
        <w:t>&lt;аптека&gt; (&lt;номер&gt;, &lt;адрес&gt;, &lt;телефон&gt;).</w:t>
      </w:r>
    </w:p>
    <w:p w:rsidR="00F15DCB" w:rsidRPr="00F15DCB" w:rsidRDefault="00F15DCB" w:rsidP="003A171E">
      <w:pPr>
        <w:rPr>
          <w:noProof/>
        </w:rPr>
      </w:pPr>
      <w:r w:rsidRPr="00F15DCB">
        <w:rPr>
          <w:noProof/>
        </w:rPr>
        <w:t xml:space="preserve">&lt;лекарство&gt; (&lt;шифр&gt;, &lt;наименование&gt;, &lt;группа&gt;). </w:t>
      </w:r>
    </w:p>
    <w:p w:rsidR="00F15DCB" w:rsidRPr="00F15DCB" w:rsidRDefault="00F15DCB" w:rsidP="003A171E">
      <w:pPr>
        <w:rPr>
          <w:noProof/>
        </w:rPr>
      </w:pPr>
      <w:r w:rsidRPr="00F15DCB">
        <w:rPr>
          <w:noProof/>
        </w:rPr>
        <w:t xml:space="preserve">&lt;аптека_имеет_лекарство&gt; (&lt;номер_аптеки&gt;, &lt;шифр_лекарства&gt;, &lt;количество&gt;, &lt;цена&gt;, &lt;срок годности&gt;). </w:t>
      </w:r>
    </w:p>
    <w:p w:rsidR="00F15DCB" w:rsidRPr="00F15DCB" w:rsidRDefault="00F15DCB" w:rsidP="00F15DCB">
      <w:pPr>
        <w:ind w:firstLine="720"/>
        <w:jc w:val="both"/>
        <w:rPr>
          <w:noProof/>
        </w:rPr>
      </w:pPr>
      <w:r w:rsidRPr="00F15DCB">
        <w:rPr>
          <w:noProof/>
        </w:rPr>
        <w:t>Отношения-правила: телефон аптеки, имеющей нужное лекарство; в какой аптеке цена на заданное лекарство меньше определенной величи</w:t>
      </w:r>
      <w:r w:rsidRPr="00F15DCB">
        <w:rPr>
          <w:noProof/>
        </w:rPr>
        <w:softHyphen/>
        <w:t>ны; у каких лекарств превышен срок годности и т. д.</w:t>
      </w:r>
    </w:p>
    <w:p w:rsidR="00F15DCB" w:rsidRPr="00F15DCB" w:rsidRDefault="00F15DCB" w:rsidP="00F15DCB">
      <w:pPr>
        <w:spacing w:before="120"/>
        <w:ind w:left="709"/>
        <w:jc w:val="both"/>
        <w:rPr>
          <w:b/>
        </w:rPr>
      </w:pPr>
      <w:r w:rsidRPr="00F15DCB">
        <w:rPr>
          <w:b/>
        </w:rPr>
        <w:t>Вариант 2</w:t>
      </w:r>
    </w:p>
    <w:p w:rsidR="00F15DCB" w:rsidRPr="00F15DCB" w:rsidRDefault="00F15DCB" w:rsidP="00F15DCB">
      <w:pPr>
        <w:ind w:firstLine="720"/>
        <w:rPr>
          <w:noProof/>
        </w:rPr>
      </w:pPr>
      <w:r w:rsidRPr="00F15DCB">
        <w:rPr>
          <w:noProof/>
        </w:rPr>
        <w:t>Предметная область «Столицы стран разных частей света».</w:t>
      </w:r>
    </w:p>
    <w:p w:rsidR="00F15DCB" w:rsidRPr="00F15DCB" w:rsidRDefault="00F15DCB" w:rsidP="00F15DCB">
      <w:pPr>
        <w:ind w:firstLine="720"/>
        <w:rPr>
          <w:noProof/>
        </w:rPr>
      </w:pPr>
      <w:r w:rsidRPr="00F15DCB">
        <w:rPr>
          <w:noProof/>
        </w:rPr>
        <w:t>Отношения-факты:</w:t>
      </w:r>
    </w:p>
    <w:p w:rsidR="00F15DCB" w:rsidRPr="00F15DCB" w:rsidRDefault="00F15DCB" w:rsidP="003A171E">
      <w:pPr>
        <w:rPr>
          <w:noProof/>
        </w:rPr>
      </w:pPr>
      <w:r w:rsidRPr="00F15DCB">
        <w:rPr>
          <w:noProof/>
        </w:rPr>
        <w:t xml:space="preserve">&lt;столица&gt; (&lt;название  столицы&gt;, &lt;название государства&gt;, &lt;число жителей столицы&gt;). </w:t>
      </w:r>
    </w:p>
    <w:p w:rsidR="00F15DCB" w:rsidRPr="00F15DCB" w:rsidRDefault="00F15DCB" w:rsidP="003A171E">
      <w:pPr>
        <w:rPr>
          <w:noProof/>
        </w:rPr>
      </w:pPr>
      <w:r w:rsidRPr="00F15DCB">
        <w:rPr>
          <w:noProof/>
        </w:rPr>
        <w:t>&lt;находится&gt; (&lt;название государства&gt;, &lt;название части света&gt;, &lt;площадь  государства&gt;) .</w:t>
      </w:r>
    </w:p>
    <w:p w:rsidR="00F15DCB" w:rsidRPr="00F15DCB" w:rsidRDefault="00F15DCB" w:rsidP="00F15DCB">
      <w:pPr>
        <w:ind w:firstLine="720"/>
        <w:jc w:val="both"/>
        <w:rPr>
          <w:noProof/>
        </w:rPr>
      </w:pPr>
      <w:r w:rsidRPr="00F15DCB">
        <w:rPr>
          <w:noProof/>
        </w:rPr>
        <w:t>Отношения-правила: в какой части света находится столица, столица государства с площадью, меньшей заданной величины, какие столицы с миллионным числом жителей находятся в данной части света и т. п.</w:t>
      </w:r>
    </w:p>
    <w:p w:rsidR="00F15DCB" w:rsidRPr="00F15DCB" w:rsidRDefault="00F15DCB" w:rsidP="00F15DCB">
      <w:pPr>
        <w:spacing w:before="120"/>
        <w:ind w:left="709"/>
        <w:jc w:val="both"/>
        <w:rPr>
          <w:b/>
        </w:rPr>
      </w:pPr>
      <w:r w:rsidRPr="00F15DCB">
        <w:rPr>
          <w:b/>
        </w:rPr>
        <w:t>Вариант 3</w:t>
      </w:r>
    </w:p>
    <w:p w:rsidR="00F15DCB" w:rsidRPr="00F15DCB" w:rsidRDefault="00F15DCB" w:rsidP="00F15DCB">
      <w:pPr>
        <w:ind w:firstLine="720"/>
        <w:rPr>
          <w:noProof/>
        </w:rPr>
      </w:pPr>
      <w:r w:rsidRPr="00F15DCB">
        <w:rPr>
          <w:noProof/>
        </w:rPr>
        <w:t>Предметная область «Поставщики продуктов».</w:t>
      </w:r>
    </w:p>
    <w:p w:rsidR="00F15DCB" w:rsidRPr="00F15DCB" w:rsidRDefault="00F15DCB" w:rsidP="00F15DCB">
      <w:pPr>
        <w:ind w:firstLine="720"/>
        <w:rPr>
          <w:noProof/>
        </w:rPr>
      </w:pPr>
      <w:r w:rsidRPr="00F15DCB">
        <w:rPr>
          <w:noProof/>
        </w:rPr>
        <w:t>Отношения-факты:</w:t>
      </w:r>
    </w:p>
    <w:p w:rsidR="00F15DCB" w:rsidRPr="00F15DCB" w:rsidRDefault="00F15DCB" w:rsidP="003A171E">
      <w:pPr>
        <w:rPr>
          <w:noProof/>
        </w:rPr>
      </w:pPr>
      <w:r w:rsidRPr="00F15DCB">
        <w:rPr>
          <w:noProof/>
        </w:rPr>
        <w:t xml:space="preserve">&lt;поставщик&gt; (&lt;номер&gt;, &lt;фирма&gt;, &lt;адрес&gt;, &lt;телефон&gt;, &lt;ФИО&gt;). </w:t>
      </w:r>
    </w:p>
    <w:p w:rsidR="00F15DCB" w:rsidRPr="00F15DCB" w:rsidRDefault="00F15DCB" w:rsidP="003A171E">
      <w:pPr>
        <w:rPr>
          <w:noProof/>
        </w:rPr>
      </w:pPr>
      <w:r w:rsidRPr="00F15DCB">
        <w:rPr>
          <w:noProof/>
        </w:rPr>
        <w:t>&lt;продукт&gt; (&lt;номер продукта&gt;, &lt;название&gt;, &lt;единица измерения&gt;, &lt;количество калорий в единице измерения&gt;) .</w:t>
      </w:r>
    </w:p>
    <w:p w:rsidR="00F15DCB" w:rsidRPr="00F15DCB" w:rsidRDefault="00F15DCB" w:rsidP="003A171E">
      <w:pPr>
        <w:rPr>
          <w:noProof/>
        </w:rPr>
      </w:pPr>
      <w:r w:rsidRPr="00F15DCB">
        <w:rPr>
          <w:noProof/>
        </w:rPr>
        <w:t>&lt;поставляет&gt;(&lt;номер поставщика&gt;,&lt; номер продукта&gt;, &lt;количество&gt;, &lt;цена&gt;,&lt;дата поставки&gt;).</w:t>
      </w:r>
    </w:p>
    <w:p w:rsidR="00F15DCB" w:rsidRPr="00F15DCB" w:rsidRDefault="00F15DCB" w:rsidP="00F15DCB">
      <w:pPr>
        <w:ind w:firstLine="720"/>
        <w:jc w:val="both"/>
        <w:rPr>
          <w:noProof/>
        </w:rPr>
      </w:pPr>
      <w:r w:rsidRPr="00F15DCB">
        <w:rPr>
          <w:noProof/>
        </w:rPr>
        <w:t>Отношения-правила: какие продукты поставляет заданный поставщик и по какой цене, телефон поставщика, цены на заданный продукт у разных поставщиков и т. п.</w:t>
      </w:r>
    </w:p>
    <w:p w:rsidR="00F15DCB" w:rsidRPr="00F15DCB" w:rsidRDefault="00F15DCB" w:rsidP="00F15DCB">
      <w:pPr>
        <w:spacing w:before="120"/>
        <w:ind w:left="709"/>
        <w:jc w:val="both"/>
        <w:rPr>
          <w:b/>
        </w:rPr>
      </w:pPr>
      <w:r w:rsidRPr="00F15DCB">
        <w:rPr>
          <w:b/>
        </w:rPr>
        <w:t>Вариант 4</w:t>
      </w:r>
    </w:p>
    <w:p w:rsidR="00F15DCB" w:rsidRPr="00F15DCB" w:rsidRDefault="00F15DCB" w:rsidP="00F15DCB">
      <w:pPr>
        <w:ind w:firstLine="720"/>
        <w:rPr>
          <w:noProof/>
        </w:rPr>
      </w:pPr>
      <w:r w:rsidRPr="00F15DCB">
        <w:rPr>
          <w:noProof/>
        </w:rPr>
        <w:t>Предметная область «Мои любимые книги».</w:t>
      </w:r>
    </w:p>
    <w:p w:rsidR="00F15DCB" w:rsidRPr="00F15DCB" w:rsidRDefault="00F15DCB" w:rsidP="00F15DCB">
      <w:pPr>
        <w:ind w:firstLine="720"/>
        <w:rPr>
          <w:noProof/>
        </w:rPr>
      </w:pPr>
      <w:r w:rsidRPr="00F15DCB">
        <w:rPr>
          <w:noProof/>
        </w:rPr>
        <w:t>Отношения-факты:</w:t>
      </w:r>
    </w:p>
    <w:p w:rsidR="00F15DCB" w:rsidRPr="00F15DCB" w:rsidRDefault="00F15DCB" w:rsidP="003A171E">
      <w:pPr>
        <w:rPr>
          <w:noProof/>
        </w:rPr>
      </w:pPr>
      <w:r w:rsidRPr="00F15DCB">
        <w:rPr>
          <w:noProof/>
        </w:rPr>
        <w:t>&lt;книга&gt; (&lt;имя  автора&gt;, &lt;название&gt;, &lt;жанр&gt;, &lt;год издания&gt;, &lt;издательство&gt;, &lt;число  страниц&gt;).</w:t>
      </w:r>
    </w:p>
    <w:p w:rsidR="00F15DCB" w:rsidRPr="00F15DCB" w:rsidRDefault="00F15DCB" w:rsidP="00F15DCB">
      <w:pPr>
        <w:ind w:firstLine="720"/>
        <w:jc w:val="both"/>
        <w:rPr>
          <w:noProof/>
        </w:rPr>
      </w:pPr>
      <w:r w:rsidRPr="00F15DCB">
        <w:rPr>
          <w:noProof/>
        </w:rPr>
        <w:t>Отношения-правила: роман X, пьеса Y, писатель Z, книги издатель</w:t>
      </w:r>
      <w:r w:rsidRPr="00F15DCB">
        <w:rPr>
          <w:noProof/>
        </w:rPr>
        <w:softHyphen/>
        <w:t>ства, книги автора, книги определенного года издания и т. д.</w:t>
      </w:r>
    </w:p>
    <w:p w:rsidR="00F15DCB" w:rsidRPr="00F15DCB" w:rsidRDefault="00F15DCB" w:rsidP="00F15DCB">
      <w:pPr>
        <w:spacing w:before="120"/>
        <w:ind w:left="709"/>
        <w:jc w:val="both"/>
        <w:rPr>
          <w:b/>
        </w:rPr>
      </w:pPr>
      <w:r w:rsidRPr="00F15DCB">
        <w:rPr>
          <w:b/>
        </w:rPr>
        <w:t>Вариант 5</w:t>
      </w:r>
    </w:p>
    <w:p w:rsidR="00F15DCB" w:rsidRPr="00F15DCB" w:rsidRDefault="00F15DCB" w:rsidP="00F15DCB">
      <w:pPr>
        <w:ind w:firstLine="720"/>
        <w:rPr>
          <w:noProof/>
        </w:rPr>
      </w:pPr>
      <w:r w:rsidRPr="00F15DCB">
        <w:rPr>
          <w:noProof/>
        </w:rPr>
        <w:t>Предметная область «Студенты группы».</w:t>
      </w:r>
    </w:p>
    <w:p w:rsidR="00F15DCB" w:rsidRPr="00F15DCB" w:rsidRDefault="00F15DCB" w:rsidP="00F15DCB">
      <w:pPr>
        <w:ind w:firstLine="720"/>
        <w:rPr>
          <w:noProof/>
        </w:rPr>
      </w:pPr>
      <w:r w:rsidRPr="00F15DCB">
        <w:rPr>
          <w:noProof/>
        </w:rPr>
        <w:t>Отношения-факты:</w:t>
      </w:r>
    </w:p>
    <w:p w:rsidR="00F15DCB" w:rsidRPr="00F15DCB" w:rsidRDefault="00F15DCB" w:rsidP="003A171E">
      <w:pPr>
        <w:rPr>
          <w:noProof/>
        </w:rPr>
      </w:pPr>
      <w:r w:rsidRPr="00F15DCB">
        <w:rPr>
          <w:noProof/>
        </w:rPr>
        <w:t>&lt;студент&gt; (&lt;номер  зачетной книжки&gt;, &lt;ФИО&gt;, &lt;группа&gt;, &lt;год рождения&gt;,&lt;адрес места жительства&gt;, &lt;язык&gt;).</w:t>
      </w:r>
    </w:p>
    <w:p w:rsidR="00F15DCB" w:rsidRPr="00F15DCB" w:rsidRDefault="00F15DCB" w:rsidP="00F15DCB">
      <w:pPr>
        <w:ind w:firstLine="720"/>
        <w:jc w:val="both"/>
        <w:rPr>
          <w:noProof/>
        </w:rPr>
      </w:pPr>
      <w:r w:rsidRPr="00F15DCB">
        <w:rPr>
          <w:noProof/>
        </w:rPr>
        <w:t>Отношения-правила: X старше Y, студенты одной группы NG, сту</w:t>
      </w:r>
      <w:r w:rsidRPr="00F15DCB">
        <w:rPr>
          <w:noProof/>
        </w:rPr>
        <w:softHyphen/>
        <w:t>денты, изучающие английский язык и т. д.</w:t>
      </w:r>
    </w:p>
    <w:p w:rsidR="00F15DCB" w:rsidRPr="00F15DCB" w:rsidRDefault="00F15DCB" w:rsidP="00F15DCB">
      <w:pPr>
        <w:spacing w:before="120"/>
        <w:ind w:left="709"/>
        <w:jc w:val="both"/>
        <w:rPr>
          <w:b/>
        </w:rPr>
      </w:pPr>
      <w:r w:rsidRPr="00F15DCB">
        <w:rPr>
          <w:b/>
        </w:rPr>
        <w:t>Вариант 6</w:t>
      </w:r>
    </w:p>
    <w:p w:rsidR="00F15DCB" w:rsidRPr="00F15DCB" w:rsidRDefault="00F15DCB" w:rsidP="00F15DCB">
      <w:pPr>
        <w:ind w:firstLine="720"/>
        <w:rPr>
          <w:noProof/>
        </w:rPr>
      </w:pPr>
      <w:r w:rsidRPr="00F15DCB">
        <w:rPr>
          <w:noProof/>
        </w:rPr>
        <w:t>Предметная область «Прием больных в поликлинике».</w:t>
      </w:r>
    </w:p>
    <w:p w:rsidR="00F15DCB" w:rsidRPr="00F15DCB" w:rsidRDefault="00F15DCB" w:rsidP="00F15DCB">
      <w:pPr>
        <w:ind w:firstLine="720"/>
        <w:rPr>
          <w:noProof/>
        </w:rPr>
      </w:pPr>
      <w:r w:rsidRPr="00F15DCB">
        <w:rPr>
          <w:noProof/>
        </w:rPr>
        <w:t>Отношения-факты:</w:t>
      </w:r>
    </w:p>
    <w:p w:rsidR="00F15DCB" w:rsidRPr="00F15DCB" w:rsidRDefault="00F15DCB" w:rsidP="003A171E">
      <w:pPr>
        <w:rPr>
          <w:noProof/>
        </w:rPr>
      </w:pPr>
      <w:r w:rsidRPr="00F15DCB">
        <w:rPr>
          <w:noProof/>
        </w:rPr>
        <w:t>&lt;Карта пациента&gt; (&lt;Номер&gt;, &lt;ФИО&gt;, &lt;адрес&gt;, &lt;телефон&gt;, &lt;возраст&gt;, &lt;место работы&gt;).</w:t>
      </w:r>
    </w:p>
    <w:p w:rsidR="00F15DCB" w:rsidRPr="00F15DCB" w:rsidRDefault="00F15DCB" w:rsidP="003A171E">
      <w:pPr>
        <w:rPr>
          <w:noProof/>
        </w:rPr>
      </w:pPr>
      <w:r w:rsidRPr="00F15DCB">
        <w:rPr>
          <w:noProof/>
        </w:rPr>
        <w:t>&lt;Врач&gt; (&lt;код врача&gt;, &lt;ФИО&gt;, &lt;специализация&gt;).</w:t>
      </w:r>
    </w:p>
    <w:p w:rsidR="00F15DCB" w:rsidRPr="00F15DCB" w:rsidRDefault="00F15DCB" w:rsidP="003A171E">
      <w:pPr>
        <w:rPr>
          <w:noProof/>
        </w:rPr>
      </w:pPr>
      <w:r w:rsidRPr="00F15DCB">
        <w:rPr>
          <w:noProof/>
        </w:rPr>
        <w:t>&lt;Прием&gt; (&lt;код_врача&gt;, &lt;номер карты пациента&gt;, &lt;дата приема&gt;, &lt;диагноз&gt;, &lt;больничный(да/нет)&gt;).</w:t>
      </w:r>
    </w:p>
    <w:p w:rsidR="00F15DCB" w:rsidRPr="00F15DCB" w:rsidRDefault="00F15DCB" w:rsidP="00F15DCB">
      <w:pPr>
        <w:ind w:firstLine="720"/>
        <w:jc w:val="both"/>
        <w:rPr>
          <w:noProof/>
        </w:rPr>
      </w:pPr>
      <w:r w:rsidRPr="00F15DCB">
        <w:rPr>
          <w:noProof/>
        </w:rPr>
        <w:t>Отношения-правила: каких врачей прошел пациент за указанный пе</w:t>
      </w:r>
      <w:r w:rsidRPr="00F15DCB">
        <w:rPr>
          <w:noProof/>
        </w:rPr>
        <w:softHyphen/>
        <w:t>риод времени, какие диагнозы были поставлены пациенту за все время наблюдения, каких пациентов принял врач в течение заданного времени, кому были выданы больничные и т. д.</w:t>
      </w:r>
    </w:p>
    <w:p w:rsidR="00F15DCB" w:rsidRPr="00F15DCB" w:rsidRDefault="00F15DCB" w:rsidP="00F15DCB">
      <w:pPr>
        <w:spacing w:before="120"/>
        <w:ind w:left="709"/>
        <w:jc w:val="both"/>
        <w:rPr>
          <w:b/>
        </w:rPr>
      </w:pPr>
      <w:r w:rsidRPr="00F15DCB">
        <w:rPr>
          <w:b/>
        </w:rPr>
        <w:t>Вариант 7</w:t>
      </w:r>
    </w:p>
    <w:p w:rsidR="00F15DCB" w:rsidRPr="00F15DCB" w:rsidRDefault="00F15DCB" w:rsidP="00F15DCB">
      <w:pPr>
        <w:ind w:firstLine="720"/>
        <w:rPr>
          <w:noProof/>
        </w:rPr>
      </w:pPr>
      <w:r w:rsidRPr="00F15DCB">
        <w:rPr>
          <w:noProof/>
        </w:rPr>
        <w:t>Предметная область «Кинотеатры города».</w:t>
      </w:r>
    </w:p>
    <w:p w:rsidR="00F15DCB" w:rsidRPr="00F15DCB" w:rsidRDefault="00F15DCB" w:rsidP="00F15DCB">
      <w:pPr>
        <w:ind w:firstLine="720"/>
        <w:rPr>
          <w:noProof/>
        </w:rPr>
      </w:pPr>
      <w:r w:rsidRPr="00F15DCB">
        <w:rPr>
          <w:noProof/>
        </w:rPr>
        <w:t>Отношения-факты:</w:t>
      </w:r>
    </w:p>
    <w:p w:rsidR="00F15DCB" w:rsidRPr="00F15DCB" w:rsidRDefault="00F15DCB" w:rsidP="003A171E">
      <w:pPr>
        <w:rPr>
          <w:noProof/>
        </w:rPr>
      </w:pPr>
      <w:r w:rsidRPr="00F15DCB">
        <w:rPr>
          <w:noProof/>
        </w:rPr>
        <w:t>&lt;кинотеатр&gt; (&lt;код кинотеатра&gt;, &lt;название&gt;, &lt;адрес&gt;, &lt;телефон&gt;, &lt;количество мест&gt;).</w:t>
      </w:r>
    </w:p>
    <w:p w:rsidR="00F15DCB" w:rsidRPr="00F15DCB" w:rsidRDefault="00F15DCB" w:rsidP="003A171E">
      <w:pPr>
        <w:rPr>
          <w:noProof/>
        </w:rPr>
      </w:pPr>
      <w:r w:rsidRPr="00F15DCB">
        <w:rPr>
          <w:noProof/>
        </w:rPr>
        <w:t>&lt;кинофильм&gt; (&lt;код кинофильма&gt;, &lt;название&gt;, &lt;год выпуска&gt;, &lt;режиссер&gt;, &lt;число серий&gt;).</w:t>
      </w:r>
    </w:p>
    <w:p w:rsidR="00F15DCB" w:rsidRPr="00F15DCB" w:rsidRDefault="00F15DCB" w:rsidP="003A171E">
      <w:pPr>
        <w:rPr>
          <w:noProof/>
        </w:rPr>
      </w:pPr>
      <w:r w:rsidRPr="00F15DCB">
        <w:rPr>
          <w:noProof/>
        </w:rPr>
        <w:t>&lt;показывает&gt; (&lt;код кинотеатра&gt;, &lt;код кинофильма&gt;, &lt;дата&gt;, &lt;время&gt;).</w:t>
      </w:r>
    </w:p>
    <w:p w:rsidR="00F15DCB" w:rsidRPr="00F15DCB" w:rsidRDefault="00F15DCB" w:rsidP="00F15DCB">
      <w:pPr>
        <w:ind w:firstLine="720"/>
        <w:jc w:val="both"/>
        <w:rPr>
          <w:noProof/>
        </w:rPr>
      </w:pPr>
      <w:r w:rsidRPr="00F15DCB">
        <w:rPr>
          <w:noProof/>
        </w:rPr>
        <w:t>Отношения-правила: телефон кинотеатра, показывающего нужный фильм; в каких кинотеатрах идут фильмы заданного режиссера и т. д.</w:t>
      </w:r>
    </w:p>
    <w:p w:rsidR="00F15DCB" w:rsidRPr="00F15DCB" w:rsidRDefault="00F15DCB" w:rsidP="00F15DCB">
      <w:pPr>
        <w:spacing w:before="120"/>
        <w:ind w:left="709"/>
        <w:jc w:val="both"/>
        <w:rPr>
          <w:b/>
        </w:rPr>
      </w:pPr>
      <w:r w:rsidRPr="00F15DCB">
        <w:rPr>
          <w:b/>
        </w:rPr>
        <w:t>Вариант 8</w:t>
      </w:r>
    </w:p>
    <w:p w:rsidR="00F15DCB" w:rsidRPr="00F15DCB" w:rsidRDefault="00F15DCB" w:rsidP="00F15DCB">
      <w:pPr>
        <w:ind w:firstLine="720"/>
        <w:rPr>
          <w:noProof/>
        </w:rPr>
      </w:pPr>
      <w:r w:rsidRPr="00F15DCB">
        <w:rPr>
          <w:noProof/>
        </w:rPr>
        <w:t>Предметная область «Подписка на газеты и журналы в почтовом отделении».</w:t>
      </w:r>
    </w:p>
    <w:p w:rsidR="00F15DCB" w:rsidRPr="00F15DCB" w:rsidRDefault="00F15DCB" w:rsidP="00F15DCB">
      <w:pPr>
        <w:ind w:firstLine="720"/>
        <w:rPr>
          <w:noProof/>
        </w:rPr>
      </w:pPr>
      <w:r w:rsidRPr="00F15DCB">
        <w:rPr>
          <w:noProof/>
        </w:rPr>
        <w:t>Отношения-факты:</w:t>
      </w:r>
    </w:p>
    <w:p w:rsidR="00F15DCB" w:rsidRPr="00F15DCB" w:rsidRDefault="00F15DCB" w:rsidP="003A171E">
      <w:pPr>
        <w:rPr>
          <w:noProof/>
        </w:rPr>
      </w:pPr>
      <w:r w:rsidRPr="00F15DCB">
        <w:rPr>
          <w:noProof/>
        </w:rPr>
        <w:t xml:space="preserve">&lt;издание&gt; (&lt;шифр&gt;, &lt;название&gt;, &lt;тип&gt;, &lt;цена одного экземпляра&gt;, &lt;число экземпляров в год&gt;). </w:t>
      </w:r>
    </w:p>
    <w:p w:rsidR="00F15DCB" w:rsidRPr="00F15DCB" w:rsidRDefault="00F15DCB" w:rsidP="003A171E">
      <w:pPr>
        <w:rPr>
          <w:noProof/>
        </w:rPr>
      </w:pPr>
      <w:r w:rsidRPr="00F15DCB">
        <w:rPr>
          <w:noProof/>
        </w:rPr>
        <w:t xml:space="preserve">&lt;подписчик&gt; (&lt;шифр подписчика&gt;, &lt;ФИО&gt;, &lt;профессия&gt;, &lt;возраст&gt;, &lt;адрес&gt;). </w:t>
      </w:r>
    </w:p>
    <w:p w:rsidR="00F15DCB" w:rsidRPr="00F15DCB" w:rsidRDefault="00F15DCB" w:rsidP="003A171E">
      <w:pPr>
        <w:rPr>
          <w:noProof/>
        </w:rPr>
      </w:pPr>
      <w:r w:rsidRPr="00F15DCB">
        <w:rPr>
          <w:noProof/>
        </w:rPr>
        <w:t>&lt;подписался&gt; (&lt;шифр_издания&gt;, &lt;шифр подписчика&gt;, &lt;дата начала&gt;, &lt;длительность&gt;, &lt;стоимость&gt;).</w:t>
      </w:r>
    </w:p>
    <w:p w:rsidR="00F15DCB" w:rsidRPr="00F15DCB" w:rsidRDefault="00F15DCB" w:rsidP="00F15DCB">
      <w:pPr>
        <w:ind w:firstLine="720"/>
        <w:jc w:val="both"/>
        <w:rPr>
          <w:noProof/>
        </w:rPr>
      </w:pPr>
      <w:r w:rsidRPr="00F15DCB">
        <w:rPr>
          <w:noProof/>
        </w:rPr>
        <w:t>Отношения-правила: кто на какое издание подписан, стоимость изда</w:t>
      </w:r>
      <w:r w:rsidRPr="00F15DCB">
        <w:rPr>
          <w:noProof/>
        </w:rPr>
        <w:softHyphen/>
        <w:t>ния, что за издание - журнал или газета и т. д.</w:t>
      </w:r>
    </w:p>
    <w:p w:rsidR="00F15DCB" w:rsidRPr="00F15DCB" w:rsidRDefault="00F15DCB" w:rsidP="00F15DCB">
      <w:pPr>
        <w:spacing w:before="120"/>
        <w:ind w:left="709"/>
        <w:jc w:val="both"/>
        <w:rPr>
          <w:b/>
        </w:rPr>
      </w:pPr>
      <w:r w:rsidRPr="00F15DCB">
        <w:rPr>
          <w:b/>
        </w:rPr>
        <w:t>Вариант 9</w:t>
      </w:r>
    </w:p>
    <w:p w:rsidR="00F15DCB" w:rsidRPr="00F15DCB" w:rsidRDefault="00F15DCB" w:rsidP="00F15DCB">
      <w:pPr>
        <w:ind w:firstLine="720"/>
        <w:rPr>
          <w:noProof/>
        </w:rPr>
      </w:pPr>
      <w:r w:rsidRPr="00F15DCB">
        <w:rPr>
          <w:noProof/>
        </w:rPr>
        <w:t>Предметная область «Успеваемость студентов».</w:t>
      </w:r>
    </w:p>
    <w:p w:rsidR="00F15DCB" w:rsidRPr="00F15DCB" w:rsidRDefault="00F15DCB" w:rsidP="00F15DCB">
      <w:pPr>
        <w:ind w:firstLine="720"/>
        <w:rPr>
          <w:noProof/>
        </w:rPr>
      </w:pPr>
      <w:r w:rsidRPr="00F15DCB">
        <w:rPr>
          <w:noProof/>
        </w:rPr>
        <w:t xml:space="preserve">Отношения-факты: </w:t>
      </w:r>
    </w:p>
    <w:p w:rsidR="00F15DCB" w:rsidRPr="00F15DCB" w:rsidRDefault="00F15DCB" w:rsidP="003A171E">
      <w:pPr>
        <w:rPr>
          <w:noProof/>
        </w:rPr>
      </w:pPr>
      <w:r w:rsidRPr="00F15DCB">
        <w:rPr>
          <w:noProof/>
        </w:rPr>
        <w:t>&lt;студент&gt; (&lt;номер  зачетной книжки&gt;,&lt;ФИО&gt;,&lt;группа&gt;).</w:t>
      </w:r>
    </w:p>
    <w:p w:rsidR="00F15DCB" w:rsidRPr="00F15DCB" w:rsidRDefault="00F15DCB" w:rsidP="003A171E">
      <w:pPr>
        <w:rPr>
          <w:noProof/>
        </w:rPr>
      </w:pPr>
      <w:r w:rsidRPr="00F15DCB">
        <w:rPr>
          <w:noProof/>
        </w:rPr>
        <w:t xml:space="preserve">&lt;успеваемость&gt; (&lt;ФИО&gt;,&lt;дисциплина&gt;,&lt;семестр&gt;,&lt;оценка&gt;). </w:t>
      </w:r>
    </w:p>
    <w:p w:rsidR="00F15DCB" w:rsidRPr="00F15DCB" w:rsidRDefault="00F15DCB" w:rsidP="00F15DCB">
      <w:pPr>
        <w:ind w:firstLine="720"/>
        <w:jc w:val="both"/>
        <w:rPr>
          <w:noProof/>
        </w:rPr>
      </w:pPr>
      <w:r w:rsidRPr="00F15DCB">
        <w:rPr>
          <w:noProof/>
        </w:rPr>
        <w:t>Отношения-правила: студенты-отличники, студенты-хороши</w:t>
      </w:r>
      <w:r w:rsidRPr="00F15DCB">
        <w:rPr>
          <w:noProof/>
        </w:rPr>
        <w:softHyphen/>
        <w:t>сты, успеваемость в группе, успеваемость по каждому предмету, изу</w:t>
      </w:r>
      <w:r w:rsidRPr="00F15DCB">
        <w:rPr>
          <w:noProof/>
        </w:rPr>
        <w:softHyphen/>
        <w:t>чаемые дисциплины.</w:t>
      </w:r>
    </w:p>
    <w:p w:rsidR="00F15DCB" w:rsidRPr="00F15DCB" w:rsidRDefault="00F15DCB" w:rsidP="00F15DCB">
      <w:pPr>
        <w:spacing w:before="120"/>
        <w:ind w:left="709"/>
        <w:jc w:val="both"/>
        <w:rPr>
          <w:b/>
        </w:rPr>
      </w:pPr>
      <w:r w:rsidRPr="00F15DCB">
        <w:rPr>
          <w:b/>
        </w:rPr>
        <w:t>Вариант 10</w:t>
      </w:r>
    </w:p>
    <w:p w:rsidR="00F15DCB" w:rsidRPr="00F15DCB" w:rsidRDefault="00F15DCB" w:rsidP="00F15DCB">
      <w:pPr>
        <w:ind w:firstLine="720"/>
        <w:rPr>
          <w:noProof/>
        </w:rPr>
      </w:pPr>
      <w:r w:rsidRPr="00F15DCB">
        <w:rPr>
          <w:noProof/>
        </w:rPr>
        <w:t>Предметная область «Библиотека».</w:t>
      </w:r>
    </w:p>
    <w:p w:rsidR="00F15DCB" w:rsidRPr="00F15DCB" w:rsidRDefault="00F15DCB" w:rsidP="00F15DCB">
      <w:pPr>
        <w:ind w:firstLine="720"/>
        <w:rPr>
          <w:noProof/>
        </w:rPr>
      </w:pPr>
      <w:r w:rsidRPr="00F15DCB">
        <w:rPr>
          <w:noProof/>
        </w:rPr>
        <w:t>Отношения-факты:</w:t>
      </w:r>
    </w:p>
    <w:p w:rsidR="00F15DCB" w:rsidRPr="00F15DCB" w:rsidRDefault="00F15DCB" w:rsidP="003A171E">
      <w:pPr>
        <w:rPr>
          <w:noProof/>
        </w:rPr>
      </w:pPr>
      <w:r w:rsidRPr="00F15DCB">
        <w:rPr>
          <w:noProof/>
        </w:rPr>
        <w:t xml:space="preserve">&lt;книга&gt; (&lt;шифр книги&gt;, &lt;автор&gt;, &lt;название&gt;, &lt;издательство&gt;, &lt;год издания&gt;,&lt;количество  страниц&gt;). </w:t>
      </w:r>
    </w:p>
    <w:p w:rsidR="00F15DCB" w:rsidRPr="00F15DCB" w:rsidRDefault="00F15DCB" w:rsidP="003A171E">
      <w:pPr>
        <w:rPr>
          <w:noProof/>
        </w:rPr>
      </w:pPr>
      <w:r w:rsidRPr="00F15DCB">
        <w:rPr>
          <w:noProof/>
        </w:rPr>
        <w:t xml:space="preserve">&lt;читатель&gt; (&lt;шифр читателя&gt;, &lt;ФИО&gt;, &lt;адрес&gt;, &lt;телефон&gt;, &lt;возраст&gt;,&lt;место работы&gt;). </w:t>
      </w:r>
    </w:p>
    <w:p w:rsidR="00F15DCB" w:rsidRPr="00F15DCB" w:rsidRDefault="00F15DCB" w:rsidP="003A171E">
      <w:pPr>
        <w:rPr>
          <w:noProof/>
        </w:rPr>
      </w:pPr>
      <w:r w:rsidRPr="00F15DCB">
        <w:rPr>
          <w:noProof/>
        </w:rPr>
        <w:t>&lt;учетная карточка&gt; (&lt;шифр читателя&gt;, &lt;шифр  книги&gt;, &lt;дата взятия&gt;,&lt;дата возврата&gt;, &lt;возврат(да/нет)&gt;).</w:t>
      </w:r>
    </w:p>
    <w:p w:rsidR="00F15DCB" w:rsidRPr="00F15DCB" w:rsidRDefault="00F15DCB" w:rsidP="00F15DCB">
      <w:pPr>
        <w:ind w:firstLine="720"/>
        <w:jc w:val="both"/>
        <w:rPr>
          <w:noProof/>
        </w:rPr>
      </w:pPr>
      <w:r w:rsidRPr="00F15DCB">
        <w:rPr>
          <w:noProof/>
        </w:rPr>
        <w:t>Отношения-правила: кто взял заданную книгу, читатели-должники, какие книги читают молодые люди в возрасте от 18 до 25 лет, каких ав</w:t>
      </w:r>
      <w:r w:rsidRPr="00F15DCB">
        <w:rPr>
          <w:noProof/>
        </w:rPr>
        <w:softHyphen/>
        <w:t>торов предпочитает данный читатель и т. д.</w:t>
      </w:r>
    </w:p>
    <w:p w:rsidR="00F15DCB" w:rsidRPr="00F15DCB" w:rsidRDefault="00F15DCB" w:rsidP="00F15DCB">
      <w:pPr>
        <w:spacing w:before="120"/>
        <w:ind w:left="709"/>
        <w:jc w:val="both"/>
        <w:rPr>
          <w:b/>
        </w:rPr>
      </w:pPr>
      <w:r w:rsidRPr="00F15DCB">
        <w:rPr>
          <w:b/>
        </w:rPr>
        <w:t>Вариант 11</w:t>
      </w:r>
    </w:p>
    <w:p w:rsidR="00F15DCB" w:rsidRPr="00F15DCB" w:rsidRDefault="00F15DCB" w:rsidP="00F15DCB">
      <w:pPr>
        <w:ind w:firstLine="720"/>
        <w:rPr>
          <w:noProof/>
        </w:rPr>
      </w:pPr>
      <w:r w:rsidRPr="00F15DCB">
        <w:rPr>
          <w:noProof/>
        </w:rPr>
        <w:t>Предметная область «Управление троллейбусами».</w:t>
      </w:r>
    </w:p>
    <w:p w:rsidR="00F15DCB" w:rsidRPr="00F15DCB" w:rsidRDefault="00F15DCB" w:rsidP="00F15DCB">
      <w:pPr>
        <w:ind w:firstLine="720"/>
        <w:rPr>
          <w:noProof/>
        </w:rPr>
      </w:pPr>
      <w:r w:rsidRPr="00F15DCB">
        <w:rPr>
          <w:noProof/>
        </w:rPr>
        <w:t>Отношения-факты:</w:t>
      </w:r>
    </w:p>
    <w:p w:rsidR="00F15DCB" w:rsidRPr="00F15DCB" w:rsidRDefault="00F15DCB" w:rsidP="003A171E">
      <w:pPr>
        <w:rPr>
          <w:noProof/>
        </w:rPr>
      </w:pPr>
      <w:r w:rsidRPr="00F15DCB">
        <w:rPr>
          <w:noProof/>
        </w:rPr>
        <w:t>&lt;маршрут&gt; (&lt;номер маршрута&gt;, &lt;протяженность&gt;, &lt;время движения&gt;,&lt;число остановок&gt;).</w:t>
      </w:r>
    </w:p>
    <w:p w:rsidR="00F15DCB" w:rsidRPr="00F15DCB" w:rsidRDefault="00F15DCB" w:rsidP="003A171E">
      <w:pPr>
        <w:rPr>
          <w:noProof/>
        </w:rPr>
      </w:pPr>
      <w:r w:rsidRPr="00F15DCB">
        <w:rPr>
          <w:noProof/>
        </w:rPr>
        <w:t>&lt;остановка&gt; (&lt;номер остановки&gt;, &lt;название&gt;).</w:t>
      </w:r>
    </w:p>
    <w:p w:rsidR="00F15DCB" w:rsidRPr="00F15DCB" w:rsidRDefault="00F15DCB" w:rsidP="003A171E">
      <w:pPr>
        <w:rPr>
          <w:noProof/>
        </w:rPr>
      </w:pPr>
      <w:r w:rsidRPr="00F15DCB">
        <w:rPr>
          <w:noProof/>
        </w:rPr>
        <w:t>&lt;имеет&gt; (&lt;номер маршрута&gt;, &lt;номер остановки&gt;).</w:t>
      </w:r>
    </w:p>
    <w:p w:rsidR="00F15DCB" w:rsidRPr="00F15DCB" w:rsidRDefault="00F15DCB" w:rsidP="003A171E">
      <w:pPr>
        <w:rPr>
          <w:noProof/>
        </w:rPr>
      </w:pPr>
      <w:r w:rsidRPr="00F15DCB">
        <w:rPr>
          <w:noProof/>
        </w:rPr>
        <w:t>&lt;машина&gt;(&lt;номер машины&gt;, &lt;состояние&gt;, &lt;срок службы&gt;).</w:t>
      </w:r>
    </w:p>
    <w:p w:rsidR="00F15DCB" w:rsidRPr="00F15DCB" w:rsidRDefault="00F15DCB" w:rsidP="003A171E">
      <w:pPr>
        <w:rPr>
          <w:noProof/>
        </w:rPr>
      </w:pPr>
      <w:r w:rsidRPr="00F15DCB">
        <w:rPr>
          <w:noProof/>
        </w:rPr>
        <w:t>&lt;обслуживает&gt;(&lt;номер маршрута&gt;,&lt;номер машины&gt;, &lt;дата&gt;, &lt;начало движения&gt;, &lt;конец движения&gt;).</w:t>
      </w:r>
    </w:p>
    <w:p w:rsidR="00F15DCB" w:rsidRPr="00F15DCB" w:rsidRDefault="00F15DCB" w:rsidP="00F15DCB">
      <w:pPr>
        <w:ind w:firstLine="720"/>
        <w:jc w:val="both"/>
        <w:rPr>
          <w:noProof/>
        </w:rPr>
      </w:pPr>
      <w:r w:rsidRPr="00F15DCB">
        <w:rPr>
          <w:noProof/>
        </w:rPr>
        <w:t>Отношения-правила: остановки заданного маршрута, маршруты, число остановок которых больше заданного числа, какие машины обслуживали заданный маршрут на определенную дату, каким маршрутам принадлежит данная остановка, на какой остановке можно пересесть с одного маршрута на другой и т. д.</w:t>
      </w:r>
    </w:p>
    <w:p w:rsidR="00F15DCB" w:rsidRPr="00F15DCB" w:rsidRDefault="00F15DCB" w:rsidP="00F15DCB">
      <w:pPr>
        <w:spacing w:before="120"/>
        <w:ind w:left="709"/>
        <w:jc w:val="both"/>
        <w:rPr>
          <w:b/>
        </w:rPr>
      </w:pPr>
      <w:r w:rsidRPr="00F15DCB">
        <w:rPr>
          <w:b/>
        </w:rPr>
        <w:t>Вариант 12</w:t>
      </w:r>
    </w:p>
    <w:p w:rsidR="00F15DCB" w:rsidRPr="00F15DCB" w:rsidRDefault="00F15DCB" w:rsidP="00F15DCB">
      <w:pPr>
        <w:ind w:firstLine="720"/>
        <w:rPr>
          <w:noProof/>
        </w:rPr>
      </w:pPr>
      <w:r w:rsidRPr="00F15DCB">
        <w:rPr>
          <w:noProof/>
        </w:rPr>
        <w:t>Предметная область «Кулинария».</w:t>
      </w:r>
    </w:p>
    <w:p w:rsidR="00F15DCB" w:rsidRPr="00F15DCB" w:rsidRDefault="00F15DCB" w:rsidP="00F15DCB">
      <w:pPr>
        <w:ind w:firstLine="720"/>
        <w:rPr>
          <w:noProof/>
        </w:rPr>
      </w:pPr>
      <w:r w:rsidRPr="00F15DCB">
        <w:rPr>
          <w:noProof/>
        </w:rPr>
        <w:t>Отношения-факты:</w:t>
      </w:r>
    </w:p>
    <w:p w:rsidR="00F15DCB" w:rsidRPr="00F15DCB" w:rsidRDefault="00F15DCB" w:rsidP="003A171E">
      <w:pPr>
        <w:rPr>
          <w:noProof/>
        </w:rPr>
      </w:pPr>
      <w:r w:rsidRPr="00F15DCB">
        <w:rPr>
          <w:noProof/>
        </w:rPr>
        <w:t>&lt;блюдо&gt; (&lt;номер&gt;, &lt;название&gt;, &lt;рецепт приготовления&gt;).</w:t>
      </w:r>
    </w:p>
    <w:p w:rsidR="00F15DCB" w:rsidRPr="00F15DCB" w:rsidRDefault="00F15DCB" w:rsidP="003A171E">
      <w:pPr>
        <w:rPr>
          <w:noProof/>
        </w:rPr>
      </w:pPr>
      <w:r w:rsidRPr="00F15DCB">
        <w:rPr>
          <w:noProof/>
        </w:rPr>
        <w:t>&lt;продукт&gt; (&lt;номер продукта&gt;, &lt;название&gt;,&lt;единица измерения&gt;, &lt;количество калорий в единице измерения&gt;).</w:t>
      </w:r>
    </w:p>
    <w:p w:rsidR="00F15DCB" w:rsidRPr="00F15DCB" w:rsidRDefault="00F15DCB" w:rsidP="003A171E">
      <w:pPr>
        <w:rPr>
          <w:noProof/>
        </w:rPr>
      </w:pPr>
      <w:r w:rsidRPr="00F15DCB">
        <w:rPr>
          <w:noProof/>
        </w:rPr>
        <w:t>&lt;состав блюда&gt; (&lt;номер блюда&gt;, &lt;номер продукта&gt;, &lt;количество&gt;).</w:t>
      </w:r>
    </w:p>
    <w:p w:rsidR="00F15DCB" w:rsidRPr="00F15DCB" w:rsidRDefault="00F15DCB" w:rsidP="00F15DCB">
      <w:pPr>
        <w:ind w:firstLine="720"/>
        <w:jc w:val="both"/>
        <w:rPr>
          <w:noProof/>
        </w:rPr>
      </w:pPr>
      <w:r w:rsidRPr="00F15DCB">
        <w:rPr>
          <w:noProof/>
        </w:rPr>
        <w:t>Отношения-правила: какие продукты входят в данное блюдо, в каких блюдах используется данный продукт, какова калорийность каждого продукта, входящего в блюдо и т.д.</w:t>
      </w:r>
    </w:p>
    <w:p w:rsidR="00F15DCB" w:rsidRPr="00F15DCB" w:rsidRDefault="00F15DCB" w:rsidP="00F15DCB">
      <w:pPr>
        <w:spacing w:before="120"/>
        <w:ind w:left="709"/>
        <w:jc w:val="both"/>
        <w:rPr>
          <w:b/>
        </w:rPr>
      </w:pPr>
      <w:r w:rsidRPr="00F15DCB">
        <w:rPr>
          <w:b/>
        </w:rPr>
        <w:t>Вариант 13</w:t>
      </w:r>
    </w:p>
    <w:p w:rsidR="00F15DCB" w:rsidRPr="00F15DCB" w:rsidRDefault="00F15DCB" w:rsidP="00F15DCB">
      <w:pPr>
        <w:ind w:firstLine="720"/>
        <w:rPr>
          <w:noProof/>
        </w:rPr>
      </w:pPr>
      <w:r w:rsidRPr="00F15DCB">
        <w:rPr>
          <w:noProof/>
        </w:rPr>
        <w:t>Предметная область «Мои любимые фильмы».</w:t>
      </w:r>
    </w:p>
    <w:p w:rsidR="00F15DCB" w:rsidRPr="00F15DCB" w:rsidRDefault="00F15DCB" w:rsidP="00F15DCB">
      <w:pPr>
        <w:ind w:firstLine="720"/>
        <w:rPr>
          <w:noProof/>
        </w:rPr>
      </w:pPr>
      <w:r w:rsidRPr="00F15DCB">
        <w:rPr>
          <w:noProof/>
        </w:rPr>
        <w:t>Отношения-факты:</w:t>
      </w:r>
    </w:p>
    <w:p w:rsidR="00F15DCB" w:rsidRPr="00F15DCB" w:rsidRDefault="00F15DCB" w:rsidP="003A171E">
      <w:pPr>
        <w:rPr>
          <w:noProof/>
        </w:rPr>
      </w:pPr>
      <w:r w:rsidRPr="00F15DCB">
        <w:rPr>
          <w:noProof/>
        </w:rPr>
        <w:t>&lt;фильм&gt; (&lt;название&gt;, &lt;режиссер&gt;, &lt;год выпуска&gt;).</w:t>
      </w:r>
    </w:p>
    <w:p w:rsidR="00F15DCB" w:rsidRPr="00F15DCB" w:rsidRDefault="00F15DCB" w:rsidP="003A171E">
      <w:pPr>
        <w:rPr>
          <w:noProof/>
        </w:rPr>
      </w:pPr>
      <w:r w:rsidRPr="00F15DCB">
        <w:rPr>
          <w:noProof/>
        </w:rPr>
        <w:t>&lt;артист&gt; (&lt;ФИО&gt;, &lt;возраст&gt;, &lt;пол&gt;).</w:t>
      </w:r>
    </w:p>
    <w:p w:rsidR="00F15DCB" w:rsidRPr="00F15DCB" w:rsidRDefault="00F15DCB" w:rsidP="003A171E">
      <w:pPr>
        <w:rPr>
          <w:noProof/>
        </w:rPr>
      </w:pPr>
      <w:r w:rsidRPr="00F15DCB">
        <w:rPr>
          <w:noProof/>
        </w:rPr>
        <w:t>&lt;снимался&gt; (&lt;название  фильма&gt;, &lt;ФИО&gt;, &lt;герой&gt;).</w:t>
      </w:r>
    </w:p>
    <w:p w:rsidR="00F15DCB" w:rsidRPr="00F15DCB" w:rsidRDefault="00F15DCB" w:rsidP="00F15DCB">
      <w:pPr>
        <w:ind w:firstLine="720"/>
        <w:jc w:val="both"/>
        <w:rPr>
          <w:noProof/>
        </w:rPr>
      </w:pPr>
      <w:r w:rsidRPr="00F15DCB">
        <w:rPr>
          <w:noProof/>
        </w:rPr>
        <w:t>Отношения-правила: в каких фильмах снимался данный артист, воз</w:t>
      </w:r>
      <w:r w:rsidRPr="00F15DCB">
        <w:rPr>
          <w:noProof/>
        </w:rPr>
        <w:softHyphen/>
        <w:t>раст артистов, занятых на съемках данного фильма, кто из артистов играл в данном фильме указанного героя, каких артистов предпочитает снимать заданный режиссер и т. д.</w:t>
      </w:r>
    </w:p>
    <w:p w:rsidR="00F15DCB" w:rsidRPr="00F15DCB" w:rsidRDefault="00F15DCB" w:rsidP="00F15DCB">
      <w:pPr>
        <w:spacing w:before="120"/>
        <w:ind w:left="709"/>
        <w:jc w:val="both"/>
        <w:rPr>
          <w:b/>
        </w:rPr>
      </w:pPr>
      <w:r w:rsidRPr="00F15DCB">
        <w:rPr>
          <w:b/>
        </w:rPr>
        <w:t>Вариант 14</w:t>
      </w:r>
    </w:p>
    <w:p w:rsidR="00F15DCB" w:rsidRPr="00F15DCB" w:rsidRDefault="00F15DCB" w:rsidP="00F15DCB">
      <w:pPr>
        <w:ind w:firstLine="720"/>
        <w:rPr>
          <w:noProof/>
        </w:rPr>
      </w:pPr>
      <w:r w:rsidRPr="00F15DCB">
        <w:rPr>
          <w:noProof/>
        </w:rPr>
        <w:t>Предметная область «Междугородные переговоры».</w:t>
      </w:r>
    </w:p>
    <w:p w:rsidR="00F15DCB" w:rsidRPr="00F15DCB" w:rsidRDefault="00F15DCB" w:rsidP="00F15DCB">
      <w:pPr>
        <w:ind w:firstLine="720"/>
        <w:rPr>
          <w:noProof/>
        </w:rPr>
      </w:pPr>
      <w:r w:rsidRPr="00F15DCB">
        <w:rPr>
          <w:noProof/>
        </w:rPr>
        <w:t>Отношения-факты:</w:t>
      </w:r>
    </w:p>
    <w:p w:rsidR="00F15DCB" w:rsidRPr="00F15DCB" w:rsidRDefault="00F15DCB" w:rsidP="003A171E">
      <w:pPr>
        <w:rPr>
          <w:noProof/>
        </w:rPr>
      </w:pPr>
      <w:r w:rsidRPr="00F15DCB">
        <w:rPr>
          <w:noProof/>
        </w:rPr>
        <w:t xml:space="preserve">&lt;телефон&gt; (&lt;номер_телефона&gt;, &lt;владелец&gt;, &lt;адрес&gt;, &lt;льготы&gt;). </w:t>
      </w:r>
    </w:p>
    <w:p w:rsidR="00F15DCB" w:rsidRPr="00F15DCB" w:rsidRDefault="00F15DCB" w:rsidP="003A171E">
      <w:pPr>
        <w:rPr>
          <w:noProof/>
        </w:rPr>
      </w:pPr>
      <w:r w:rsidRPr="00F15DCB">
        <w:rPr>
          <w:noProof/>
        </w:rPr>
        <w:t>&lt;междугородные переговоры&gt; (&lt;номер переговоров&gt;, &lt;телефон_заказчика&gt;,&lt;город&gt;, &lt;вызываемый телефон&gt;, &lt;дата&gt;,&lt;продолжительность&gt;, &lt;стоимость&gt;).</w:t>
      </w:r>
    </w:p>
    <w:p w:rsidR="00F15DCB" w:rsidRPr="00F15DCB" w:rsidRDefault="00F15DCB" w:rsidP="00F15DCB">
      <w:pPr>
        <w:ind w:firstLine="720"/>
        <w:jc w:val="both"/>
        <w:rPr>
          <w:noProof/>
        </w:rPr>
      </w:pPr>
      <w:r w:rsidRPr="00F15DCB">
        <w:rPr>
          <w:noProof/>
        </w:rPr>
        <w:t>Отношения-правила: с какими городами осуществлялись переговоры с данного телефона, кто владелец телефона, с какими городами осуще</w:t>
      </w:r>
      <w:r w:rsidRPr="00F15DCB">
        <w:rPr>
          <w:noProof/>
        </w:rPr>
        <w:softHyphen/>
        <w:t>ствлялись переговоры за последний месяц и т.д.</w:t>
      </w:r>
    </w:p>
    <w:p w:rsidR="00F15DCB" w:rsidRPr="00F15DCB" w:rsidRDefault="00F15DCB" w:rsidP="00F15DCB">
      <w:pPr>
        <w:spacing w:before="120"/>
        <w:ind w:left="709"/>
        <w:jc w:val="both"/>
        <w:rPr>
          <w:b/>
        </w:rPr>
      </w:pPr>
      <w:r w:rsidRPr="00F15DCB">
        <w:rPr>
          <w:b/>
        </w:rPr>
        <w:t>Вариант 15</w:t>
      </w:r>
    </w:p>
    <w:p w:rsidR="00F15DCB" w:rsidRPr="00F15DCB" w:rsidRDefault="00F15DCB" w:rsidP="00F15DCB">
      <w:pPr>
        <w:ind w:firstLine="720"/>
        <w:rPr>
          <w:noProof/>
        </w:rPr>
      </w:pPr>
      <w:r w:rsidRPr="00F15DCB">
        <w:rPr>
          <w:noProof/>
        </w:rPr>
        <w:t>Предметная область «Преподаватели».</w:t>
      </w:r>
    </w:p>
    <w:p w:rsidR="00F15DCB" w:rsidRPr="00F15DCB" w:rsidRDefault="00F15DCB" w:rsidP="00F15DCB">
      <w:pPr>
        <w:ind w:firstLine="720"/>
        <w:rPr>
          <w:noProof/>
        </w:rPr>
      </w:pPr>
      <w:r w:rsidRPr="00F15DCB">
        <w:rPr>
          <w:noProof/>
        </w:rPr>
        <w:t>Отношения-факты:</w:t>
      </w:r>
    </w:p>
    <w:p w:rsidR="00F15DCB" w:rsidRPr="00F15DCB" w:rsidRDefault="00F15DCB" w:rsidP="003A171E">
      <w:pPr>
        <w:rPr>
          <w:noProof/>
        </w:rPr>
      </w:pPr>
      <w:r w:rsidRPr="00F15DCB">
        <w:rPr>
          <w:noProof/>
        </w:rPr>
        <w:t>&lt;преподаватель&gt; (&lt;код&gt;, &lt;ФИО&gt;, &lt;кафедра&gt;, &lt;должность&gt;, &lt;степень&gt;, &lt;звание&gt;).</w:t>
      </w:r>
    </w:p>
    <w:p w:rsidR="00F15DCB" w:rsidRPr="00F15DCB" w:rsidRDefault="00F15DCB" w:rsidP="003A171E">
      <w:pPr>
        <w:rPr>
          <w:noProof/>
        </w:rPr>
      </w:pPr>
      <w:r w:rsidRPr="00F15DCB">
        <w:rPr>
          <w:noProof/>
        </w:rPr>
        <w:t>&lt;дисциплина&gt; (&lt;шифр&gt;, &lt;название&gt;, &lt;количество часов&gt;).</w:t>
      </w:r>
    </w:p>
    <w:p w:rsidR="00F15DCB" w:rsidRPr="00F15DCB" w:rsidRDefault="00F15DCB" w:rsidP="003A171E">
      <w:pPr>
        <w:rPr>
          <w:noProof/>
        </w:rPr>
      </w:pPr>
      <w:r w:rsidRPr="00F15DCB">
        <w:rPr>
          <w:noProof/>
        </w:rPr>
        <w:t>&lt;читает&gt; (&lt;код сотрудника&gt;, &lt;шифр дисциплины&gt;, &lt;семестр&gt;,&lt;число  студентов-слушателей&gt;).</w:t>
      </w:r>
    </w:p>
    <w:p w:rsidR="00F15DCB" w:rsidRPr="00F15DCB" w:rsidRDefault="00F15DCB" w:rsidP="00F15DCB">
      <w:pPr>
        <w:ind w:firstLine="720"/>
        <w:jc w:val="both"/>
        <w:rPr>
          <w:noProof/>
        </w:rPr>
      </w:pPr>
      <w:r w:rsidRPr="00F15DCB">
        <w:rPr>
          <w:noProof/>
        </w:rPr>
        <w:t>Отношения-правила: степень и звание преподавателя, читающего данную дисциплину, какие дисциплины читает преподаватель в данном семест</w:t>
      </w:r>
      <w:r w:rsidRPr="00F15DCB">
        <w:rPr>
          <w:noProof/>
        </w:rPr>
        <w:softHyphen/>
        <w:t>ре, дисциплины с количеством часов, превышающим заданную величину и т. д.</w:t>
      </w:r>
    </w:p>
    <w:p w:rsidR="00F15DCB" w:rsidRPr="003A171E" w:rsidRDefault="00F15DCB" w:rsidP="00F15DCB">
      <w:pPr>
        <w:pStyle w:val="143"/>
        <w:rPr>
          <w:sz w:val="24"/>
          <w:szCs w:val="24"/>
        </w:rPr>
      </w:pPr>
    </w:p>
    <w:p w:rsidR="00F15DCB" w:rsidRPr="003A171E" w:rsidRDefault="00F15DCB" w:rsidP="00F15DCB">
      <w:pPr>
        <w:pStyle w:val="143"/>
        <w:rPr>
          <w:sz w:val="24"/>
          <w:szCs w:val="24"/>
        </w:rPr>
      </w:pPr>
    </w:p>
    <w:p w:rsidR="00F15DCB" w:rsidRPr="003A171E" w:rsidRDefault="00F15DCB" w:rsidP="00F15DCB">
      <w:pPr>
        <w:pStyle w:val="143"/>
        <w:rPr>
          <w:sz w:val="24"/>
          <w:szCs w:val="24"/>
        </w:rPr>
      </w:pPr>
    </w:p>
    <w:sectPr w:rsidR="00F15DCB" w:rsidRPr="003A171E" w:rsidSect="00E86BB5">
      <w:headerReference w:type="even" r:id="rId8"/>
      <w:headerReference w:type="default" r:id="rId9"/>
      <w:headerReference w:type="first" r:id="rId10"/>
      <w:pgSz w:w="11906" w:h="16838" w:code="9"/>
      <w:pgMar w:top="1134" w:right="851" w:bottom="737" w:left="1134" w:header="39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3830" w:rsidRDefault="00A63830">
      <w:r>
        <w:separator/>
      </w:r>
    </w:p>
  </w:endnote>
  <w:endnote w:type="continuationSeparator" w:id="0">
    <w:p w:rsidR="00A63830" w:rsidRDefault="00A638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3830" w:rsidRDefault="00A63830">
      <w:r>
        <w:separator/>
      </w:r>
    </w:p>
  </w:footnote>
  <w:footnote w:type="continuationSeparator" w:id="0">
    <w:p w:rsidR="00A63830" w:rsidRDefault="00A638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33CB" w:rsidRDefault="005933CB">
    <w:pPr>
      <w:pStyle w:val="a4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5933CB" w:rsidRDefault="005933CB">
    <w:pPr>
      <w:pStyle w:val="a4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33CB" w:rsidRDefault="005933CB" w:rsidP="008632DF">
    <w:pPr>
      <w:pStyle w:val="a4"/>
      <w:framePr w:h="243" w:hRule="exact" w:wrap="around" w:vAnchor="text" w:hAnchor="margin" w:xAlign="right" w:y="-278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A63830">
      <w:rPr>
        <w:rStyle w:val="a7"/>
        <w:noProof/>
      </w:rPr>
      <w:t>1</w:t>
    </w:r>
    <w:r>
      <w:rPr>
        <w:rStyle w:val="a7"/>
      </w:rPr>
      <w:fldChar w:fldCharType="end"/>
    </w:r>
  </w:p>
  <w:p w:rsidR="005933CB" w:rsidRDefault="00E86BB5" w:rsidP="00E86BB5">
    <w:pPr>
      <w:pStyle w:val="a4"/>
      <w:tabs>
        <w:tab w:val="clear" w:pos="4677"/>
        <w:tab w:val="clear" w:pos="9355"/>
        <w:tab w:val="center" w:pos="3686"/>
        <w:tab w:val="right" w:pos="8222"/>
      </w:tabs>
      <w:ind w:right="360"/>
      <w:rPr>
        <w:sz w:val="20"/>
      </w:rPr>
    </w:pPr>
    <w:r w:rsidRPr="006A3254">
      <w:rPr>
        <w:sz w:val="18"/>
      </w:rPr>
      <w:t xml:space="preserve">Николаева И.В. </w:t>
    </w:r>
    <w:r>
      <w:rPr>
        <w:sz w:val="18"/>
      </w:rPr>
      <w:tab/>
    </w:r>
    <w:r w:rsidRPr="006A3254">
      <w:rPr>
        <w:sz w:val="18"/>
      </w:rPr>
      <w:t>Дисциплина «</w:t>
    </w:r>
    <w:r>
      <w:rPr>
        <w:sz w:val="18"/>
      </w:rPr>
      <w:t>Основы компьютерных наук 4 семестр</w:t>
    </w:r>
    <w:r w:rsidRPr="006A3254">
      <w:rPr>
        <w:sz w:val="18"/>
      </w:rPr>
      <w:t>»</w:t>
    </w:r>
    <w:r>
      <w:rPr>
        <w:sz w:val="18"/>
      </w:rPr>
      <w:t xml:space="preserve"> </w:t>
    </w:r>
    <w:r>
      <w:rPr>
        <w:sz w:val="18"/>
      </w:rPr>
      <w:tab/>
    </w:r>
    <w:r w:rsidRPr="006A3254">
      <w:rPr>
        <w:sz w:val="18"/>
      </w:rPr>
      <w:t>Лабораторная работа №</w:t>
    </w:r>
    <w:r>
      <w:rPr>
        <w:sz w:val="18"/>
      </w:rPr>
      <w:t>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4DC5" w:rsidRPr="00464DC5" w:rsidRDefault="00464DC5" w:rsidP="00DE6955">
    <w:pPr>
      <w:pStyle w:val="a4"/>
      <w:tabs>
        <w:tab w:val="clear" w:pos="4677"/>
        <w:tab w:val="clear" w:pos="9355"/>
        <w:tab w:val="left" w:pos="1418"/>
        <w:tab w:val="left" w:pos="6237"/>
        <w:tab w:val="left" w:pos="9781"/>
      </w:tabs>
      <w:rPr>
        <w:sz w:val="12"/>
        <w:szCs w:val="12"/>
      </w:rPr>
    </w:pPr>
    <w:r w:rsidRPr="006A3254">
      <w:rPr>
        <w:sz w:val="18"/>
      </w:rPr>
      <w:t xml:space="preserve">Николаева И.В. </w:t>
    </w:r>
    <w:r w:rsidR="006A3254">
      <w:rPr>
        <w:sz w:val="18"/>
      </w:rPr>
      <w:tab/>
    </w:r>
    <w:r w:rsidR="006A3254" w:rsidRPr="006A3254">
      <w:rPr>
        <w:sz w:val="18"/>
      </w:rPr>
      <w:t>Дисциплина «</w:t>
    </w:r>
    <w:r w:rsidR="00DE6955">
      <w:rPr>
        <w:sz w:val="18"/>
      </w:rPr>
      <w:t>Основы компьютерных наук 4 семестр</w:t>
    </w:r>
    <w:r w:rsidR="006A3254" w:rsidRPr="006A3254">
      <w:rPr>
        <w:sz w:val="18"/>
      </w:rPr>
      <w:t>»</w:t>
    </w:r>
    <w:r w:rsidR="006A3254">
      <w:rPr>
        <w:sz w:val="18"/>
      </w:rPr>
      <w:t xml:space="preserve"> </w:t>
    </w:r>
    <w:r w:rsidR="006A3254">
      <w:rPr>
        <w:sz w:val="18"/>
      </w:rPr>
      <w:tab/>
    </w:r>
    <w:r w:rsidR="006A3254" w:rsidRPr="006A3254">
      <w:rPr>
        <w:sz w:val="18"/>
      </w:rPr>
      <w:t>Лабораторная работа №</w:t>
    </w:r>
    <w:r w:rsidR="00DE6955">
      <w:rPr>
        <w:sz w:val="18"/>
      </w:rPr>
      <w:t>2</w:t>
    </w:r>
    <w:r w:rsidR="000973F3">
      <w:rPr>
        <w:sz w:val="18"/>
      </w:rPr>
      <w:tab/>
    </w:r>
    <w:r>
      <w:fldChar w:fldCharType="begin"/>
    </w:r>
    <w:r>
      <w:instrText>PAGE   \* MERGEFORMAT</w:instrText>
    </w:r>
    <w:r>
      <w:fldChar w:fldCharType="separate"/>
    </w:r>
    <w:r w:rsidR="00E86BB5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5332A"/>
    <w:multiLevelType w:val="multilevel"/>
    <w:tmpl w:val="352E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85879"/>
    <w:multiLevelType w:val="multilevel"/>
    <w:tmpl w:val="B790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836BA"/>
    <w:multiLevelType w:val="multilevel"/>
    <w:tmpl w:val="DE20F92A"/>
    <w:styleLink w:val="2"/>
    <w:lvl w:ilvl="0">
      <w:start w:val="1"/>
      <w:numFmt w:val="decimal"/>
      <w:pStyle w:val="20"/>
      <w:lvlText w:val="%1."/>
      <w:lvlJc w:val="left"/>
      <w:pPr>
        <w:ind w:left="993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0A122A8"/>
    <w:multiLevelType w:val="hybridMultilevel"/>
    <w:tmpl w:val="7458DD96"/>
    <w:lvl w:ilvl="0" w:tplc="6442C3A4">
      <w:start w:val="1"/>
      <w:numFmt w:val="bullet"/>
      <w:pStyle w:val="a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5C72D9C"/>
    <w:multiLevelType w:val="multilevel"/>
    <w:tmpl w:val="0120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81E73"/>
    <w:multiLevelType w:val="multilevel"/>
    <w:tmpl w:val="C1A0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B2000"/>
    <w:multiLevelType w:val="multilevel"/>
    <w:tmpl w:val="94A02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885227"/>
    <w:multiLevelType w:val="multilevel"/>
    <w:tmpl w:val="AC9C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6003E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6640880"/>
    <w:multiLevelType w:val="hybridMultilevel"/>
    <w:tmpl w:val="ADEA9D3A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27AA685F"/>
    <w:multiLevelType w:val="multilevel"/>
    <w:tmpl w:val="BB90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C1039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DA54F09"/>
    <w:multiLevelType w:val="multilevel"/>
    <w:tmpl w:val="AD121B5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0DB05B6"/>
    <w:multiLevelType w:val="multilevel"/>
    <w:tmpl w:val="66344F5E"/>
    <w:lvl w:ilvl="0">
      <w:start w:val="1"/>
      <w:numFmt w:val="decimal"/>
      <w:pStyle w:val="14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decimal"/>
      <w:lvlText w:val="%1.%2."/>
      <w:lvlJc w:val="left"/>
      <w:pPr>
        <w:tabs>
          <w:tab w:val="num" w:pos="1789"/>
        </w:tabs>
        <w:ind w:left="1501" w:hanging="432"/>
      </w:pPr>
    </w:lvl>
    <w:lvl w:ilvl="2">
      <w:start w:val="1"/>
      <w:numFmt w:val="decimal"/>
      <w:lvlText w:val="%1.%2.%3."/>
      <w:lvlJc w:val="left"/>
      <w:pPr>
        <w:tabs>
          <w:tab w:val="num" w:pos="2149"/>
        </w:tabs>
        <w:ind w:left="1933" w:hanging="504"/>
      </w:pPr>
    </w:lvl>
    <w:lvl w:ilvl="3">
      <w:start w:val="1"/>
      <w:numFmt w:val="decimal"/>
      <w:lvlText w:val="%1.%2.%3.%4."/>
      <w:lvlJc w:val="left"/>
      <w:pPr>
        <w:tabs>
          <w:tab w:val="num" w:pos="2869"/>
        </w:tabs>
        <w:ind w:left="2437" w:hanging="648"/>
      </w:pPr>
    </w:lvl>
    <w:lvl w:ilvl="4">
      <w:start w:val="1"/>
      <w:numFmt w:val="decimal"/>
      <w:lvlText w:val="%1.%2.%3.%4.%5."/>
      <w:lvlJc w:val="left"/>
      <w:pPr>
        <w:tabs>
          <w:tab w:val="num" w:pos="3589"/>
        </w:tabs>
        <w:ind w:left="2941" w:hanging="792"/>
      </w:pPr>
    </w:lvl>
    <w:lvl w:ilvl="5">
      <w:start w:val="1"/>
      <w:numFmt w:val="decimal"/>
      <w:lvlText w:val="%1.%2.%3.%4.%5.%6."/>
      <w:lvlJc w:val="left"/>
      <w:pPr>
        <w:tabs>
          <w:tab w:val="num" w:pos="3949"/>
        </w:tabs>
        <w:ind w:left="3445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69"/>
        </w:tabs>
        <w:ind w:left="3949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29"/>
        </w:tabs>
        <w:ind w:left="4453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749"/>
        </w:tabs>
        <w:ind w:left="5029" w:hanging="1440"/>
      </w:pPr>
    </w:lvl>
  </w:abstractNum>
  <w:abstractNum w:abstractNumId="14" w15:restartNumberingAfterBreak="0">
    <w:nsid w:val="31BA609E"/>
    <w:multiLevelType w:val="multilevel"/>
    <w:tmpl w:val="B55C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3E5541"/>
    <w:multiLevelType w:val="hybridMultilevel"/>
    <w:tmpl w:val="DDF4648E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3A9B0756"/>
    <w:multiLevelType w:val="multilevel"/>
    <w:tmpl w:val="1B92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060866"/>
    <w:multiLevelType w:val="multilevel"/>
    <w:tmpl w:val="DEE6A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7C00D9"/>
    <w:multiLevelType w:val="hybridMultilevel"/>
    <w:tmpl w:val="73422B60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42905034"/>
    <w:multiLevelType w:val="multilevel"/>
    <w:tmpl w:val="29FAE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026318"/>
    <w:multiLevelType w:val="multilevel"/>
    <w:tmpl w:val="D172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3A0330"/>
    <w:multiLevelType w:val="multilevel"/>
    <w:tmpl w:val="E588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F61EE5"/>
    <w:multiLevelType w:val="multilevel"/>
    <w:tmpl w:val="C81A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B91CD7"/>
    <w:multiLevelType w:val="multilevel"/>
    <w:tmpl w:val="5672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0A473B"/>
    <w:multiLevelType w:val="hybridMultilevel"/>
    <w:tmpl w:val="A67EA4FA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9000D">
      <w:start w:val="1"/>
      <w:numFmt w:val="bullet"/>
      <w:lvlText w:val=""/>
      <w:lvlJc w:val="left"/>
      <w:pPr>
        <w:ind w:left="2148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6857298B"/>
    <w:multiLevelType w:val="multilevel"/>
    <w:tmpl w:val="F82E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806B23"/>
    <w:multiLevelType w:val="multilevel"/>
    <w:tmpl w:val="E800C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592CFB"/>
    <w:multiLevelType w:val="multilevel"/>
    <w:tmpl w:val="9EC2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5C0548"/>
    <w:multiLevelType w:val="multilevel"/>
    <w:tmpl w:val="72AA8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7"/>
  </w:num>
  <w:num w:numId="4">
    <w:abstractNumId w:val="10"/>
  </w:num>
  <w:num w:numId="5">
    <w:abstractNumId w:val="10"/>
    <w:lvlOverride w:ilvl="1">
      <w:startOverride w:val="1"/>
    </w:lvlOverride>
  </w:num>
  <w:num w:numId="6">
    <w:abstractNumId w:val="5"/>
  </w:num>
  <w:num w:numId="7">
    <w:abstractNumId w:val="5"/>
    <w:lvlOverride w:ilvl="1">
      <w:startOverride w:val="1"/>
    </w:lvlOverride>
  </w:num>
  <w:num w:numId="8">
    <w:abstractNumId w:val="20"/>
  </w:num>
  <w:num w:numId="9">
    <w:abstractNumId w:val="20"/>
    <w:lvlOverride w:ilvl="1">
      <w:startOverride w:val="1"/>
    </w:lvlOverride>
  </w:num>
  <w:num w:numId="10">
    <w:abstractNumId w:val="0"/>
  </w:num>
  <w:num w:numId="11">
    <w:abstractNumId w:val="0"/>
    <w:lvlOverride w:ilvl="1">
      <w:startOverride w:val="1"/>
    </w:lvlOverride>
  </w:num>
  <w:num w:numId="12">
    <w:abstractNumId w:val="23"/>
  </w:num>
  <w:num w:numId="13">
    <w:abstractNumId w:val="23"/>
    <w:lvlOverride w:ilvl="1">
      <w:startOverride w:val="1"/>
    </w:lvlOverride>
  </w:num>
  <w:num w:numId="14">
    <w:abstractNumId w:val="7"/>
  </w:num>
  <w:num w:numId="15">
    <w:abstractNumId w:val="7"/>
    <w:lvlOverride w:ilvl="1">
      <w:startOverride w:val="1"/>
    </w:lvlOverride>
  </w:num>
  <w:num w:numId="16">
    <w:abstractNumId w:val="27"/>
  </w:num>
  <w:num w:numId="17">
    <w:abstractNumId w:val="27"/>
    <w:lvlOverride w:ilvl="1">
      <w:startOverride w:val="1"/>
    </w:lvlOverride>
  </w:num>
  <w:num w:numId="18">
    <w:abstractNumId w:val="28"/>
  </w:num>
  <w:num w:numId="19">
    <w:abstractNumId w:val="28"/>
    <w:lvlOverride w:ilvl="1">
      <w:startOverride w:val="1"/>
    </w:lvlOverride>
  </w:num>
  <w:num w:numId="20">
    <w:abstractNumId w:val="14"/>
  </w:num>
  <w:num w:numId="21">
    <w:abstractNumId w:val="14"/>
    <w:lvlOverride w:ilvl="1">
      <w:startOverride w:val="1"/>
    </w:lvlOverride>
  </w:num>
  <w:num w:numId="22">
    <w:abstractNumId w:val="21"/>
  </w:num>
  <w:num w:numId="23">
    <w:abstractNumId w:val="21"/>
    <w:lvlOverride w:ilvl="1">
      <w:startOverride w:val="1"/>
    </w:lvlOverride>
  </w:num>
  <w:num w:numId="24">
    <w:abstractNumId w:val="22"/>
  </w:num>
  <w:num w:numId="25">
    <w:abstractNumId w:val="22"/>
    <w:lvlOverride w:ilvl="1">
      <w:startOverride w:val="1"/>
    </w:lvlOverride>
  </w:num>
  <w:num w:numId="26">
    <w:abstractNumId w:val="1"/>
  </w:num>
  <w:num w:numId="27">
    <w:abstractNumId w:val="1"/>
    <w:lvlOverride w:ilvl="1">
      <w:startOverride w:val="1"/>
    </w:lvlOverride>
  </w:num>
  <w:num w:numId="28">
    <w:abstractNumId w:val="25"/>
  </w:num>
  <w:num w:numId="29">
    <w:abstractNumId w:val="25"/>
    <w:lvlOverride w:ilvl="1">
      <w:startOverride w:val="1"/>
    </w:lvlOverride>
  </w:num>
  <w:num w:numId="30">
    <w:abstractNumId w:val="4"/>
  </w:num>
  <w:num w:numId="31">
    <w:abstractNumId w:val="4"/>
    <w:lvlOverride w:ilvl="1">
      <w:startOverride w:val="1"/>
    </w:lvlOverride>
  </w:num>
  <w:num w:numId="32">
    <w:abstractNumId w:val="16"/>
  </w:num>
  <w:num w:numId="33">
    <w:abstractNumId w:val="16"/>
    <w:lvlOverride w:ilvl="1">
      <w:startOverride w:val="1"/>
    </w:lvlOverride>
  </w:num>
  <w:num w:numId="34">
    <w:abstractNumId w:val="6"/>
  </w:num>
  <w:num w:numId="35">
    <w:abstractNumId w:val="19"/>
  </w:num>
  <w:num w:numId="36">
    <w:abstractNumId w:val="26"/>
  </w:num>
  <w:num w:numId="37">
    <w:abstractNumId w:val="11"/>
  </w:num>
  <w:num w:numId="38">
    <w:abstractNumId w:val="12"/>
  </w:num>
  <w:num w:numId="39">
    <w:abstractNumId w:val="9"/>
  </w:num>
  <w:num w:numId="40">
    <w:abstractNumId w:val="18"/>
  </w:num>
  <w:num w:numId="41">
    <w:abstractNumId w:val="15"/>
  </w:num>
  <w:num w:numId="42">
    <w:abstractNumId w:val="24"/>
  </w:num>
  <w:num w:numId="43">
    <w:abstractNumId w:val="8"/>
  </w:num>
  <w:num w:numId="44">
    <w:abstractNumId w:val="13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ocumentProtection w:edit="forms" w:enforcement="1" w:cryptProviderType="rsaAES" w:cryptAlgorithmClass="hash" w:cryptAlgorithmType="typeAny" w:cryptAlgorithmSid="14" w:cryptSpinCount="100000" w:hash="9PqROMy2c1MUFPlkWoearQLtPfp6cKwiCoXnF4H0HZTx4Rulxlw4TV3q5aoOhI1kQD0arLmMBm2hpCkZZ/qUVg==" w:salt="V75Z1+3wPF61GENTZwO0HQ=="/>
  <w:defaultTabStop w:val="708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6AB"/>
    <w:rsid w:val="0000041C"/>
    <w:rsid w:val="0002063B"/>
    <w:rsid w:val="00020DFE"/>
    <w:rsid w:val="00027F1A"/>
    <w:rsid w:val="0003510F"/>
    <w:rsid w:val="00037D68"/>
    <w:rsid w:val="0004106D"/>
    <w:rsid w:val="0004113A"/>
    <w:rsid w:val="00042598"/>
    <w:rsid w:val="00045BC4"/>
    <w:rsid w:val="00047E0C"/>
    <w:rsid w:val="00053594"/>
    <w:rsid w:val="0006015F"/>
    <w:rsid w:val="00063FBA"/>
    <w:rsid w:val="00064191"/>
    <w:rsid w:val="00064A17"/>
    <w:rsid w:val="000662F7"/>
    <w:rsid w:val="00066718"/>
    <w:rsid w:val="00072494"/>
    <w:rsid w:val="00073CB2"/>
    <w:rsid w:val="00075BA7"/>
    <w:rsid w:val="00077655"/>
    <w:rsid w:val="00080014"/>
    <w:rsid w:val="000827D7"/>
    <w:rsid w:val="00092BD3"/>
    <w:rsid w:val="00094F7C"/>
    <w:rsid w:val="000973F3"/>
    <w:rsid w:val="000A6994"/>
    <w:rsid w:val="000B5753"/>
    <w:rsid w:val="000E008F"/>
    <w:rsid w:val="000E2609"/>
    <w:rsid w:val="000F7D3C"/>
    <w:rsid w:val="00114C09"/>
    <w:rsid w:val="00141DDD"/>
    <w:rsid w:val="00195287"/>
    <w:rsid w:val="001A78C2"/>
    <w:rsid w:val="001B3133"/>
    <w:rsid w:val="001C043A"/>
    <w:rsid w:val="001D62DA"/>
    <w:rsid w:val="001D6734"/>
    <w:rsid w:val="001E05C9"/>
    <w:rsid w:val="001E46BD"/>
    <w:rsid w:val="0022449B"/>
    <w:rsid w:val="002245F7"/>
    <w:rsid w:val="00233506"/>
    <w:rsid w:val="00236A78"/>
    <w:rsid w:val="00253E22"/>
    <w:rsid w:val="00262E7B"/>
    <w:rsid w:val="00267187"/>
    <w:rsid w:val="00271EB7"/>
    <w:rsid w:val="00273F6D"/>
    <w:rsid w:val="00286254"/>
    <w:rsid w:val="00290A5C"/>
    <w:rsid w:val="00294641"/>
    <w:rsid w:val="002963C3"/>
    <w:rsid w:val="002B3DF4"/>
    <w:rsid w:val="002C4A0C"/>
    <w:rsid w:val="002C6817"/>
    <w:rsid w:val="002D5149"/>
    <w:rsid w:val="002E47D7"/>
    <w:rsid w:val="002E7EF5"/>
    <w:rsid w:val="002F5CC0"/>
    <w:rsid w:val="002F67A1"/>
    <w:rsid w:val="00342CD4"/>
    <w:rsid w:val="00354006"/>
    <w:rsid w:val="0036313B"/>
    <w:rsid w:val="00364EA9"/>
    <w:rsid w:val="0036538E"/>
    <w:rsid w:val="00374E42"/>
    <w:rsid w:val="00397300"/>
    <w:rsid w:val="003A171E"/>
    <w:rsid w:val="003A1B43"/>
    <w:rsid w:val="003A2D60"/>
    <w:rsid w:val="003A4879"/>
    <w:rsid w:val="003A6913"/>
    <w:rsid w:val="003A7307"/>
    <w:rsid w:val="003B44F5"/>
    <w:rsid w:val="003D2439"/>
    <w:rsid w:val="003D340C"/>
    <w:rsid w:val="003D6108"/>
    <w:rsid w:val="003D7D2C"/>
    <w:rsid w:val="003E6E68"/>
    <w:rsid w:val="003F088B"/>
    <w:rsid w:val="003F31D7"/>
    <w:rsid w:val="004042CD"/>
    <w:rsid w:val="0041163E"/>
    <w:rsid w:val="00423094"/>
    <w:rsid w:val="00442BE6"/>
    <w:rsid w:val="00464DC5"/>
    <w:rsid w:val="00465CF1"/>
    <w:rsid w:val="00465E0E"/>
    <w:rsid w:val="004A3315"/>
    <w:rsid w:val="004B04E0"/>
    <w:rsid w:val="004B591F"/>
    <w:rsid w:val="004B7372"/>
    <w:rsid w:val="004C050E"/>
    <w:rsid w:val="00502890"/>
    <w:rsid w:val="00510F7C"/>
    <w:rsid w:val="00520026"/>
    <w:rsid w:val="0053038E"/>
    <w:rsid w:val="00542F2C"/>
    <w:rsid w:val="0055596D"/>
    <w:rsid w:val="0055698A"/>
    <w:rsid w:val="00561E6D"/>
    <w:rsid w:val="0056555E"/>
    <w:rsid w:val="005933CB"/>
    <w:rsid w:val="005B27ED"/>
    <w:rsid w:val="005B3D5F"/>
    <w:rsid w:val="005C6557"/>
    <w:rsid w:val="005E4B32"/>
    <w:rsid w:val="005E7C7F"/>
    <w:rsid w:val="00612E1A"/>
    <w:rsid w:val="00616BF6"/>
    <w:rsid w:val="0062166C"/>
    <w:rsid w:val="00635202"/>
    <w:rsid w:val="00635443"/>
    <w:rsid w:val="006370C0"/>
    <w:rsid w:val="00637245"/>
    <w:rsid w:val="006755CE"/>
    <w:rsid w:val="006767A4"/>
    <w:rsid w:val="00685EC9"/>
    <w:rsid w:val="006A3254"/>
    <w:rsid w:val="006B7559"/>
    <w:rsid w:val="006C100B"/>
    <w:rsid w:val="006C20AB"/>
    <w:rsid w:val="006D1A67"/>
    <w:rsid w:val="006E1BBE"/>
    <w:rsid w:val="006E2135"/>
    <w:rsid w:val="006F274F"/>
    <w:rsid w:val="006F300E"/>
    <w:rsid w:val="006F63CF"/>
    <w:rsid w:val="006F6775"/>
    <w:rsid w:val="00701D75"/>
    <w:rsid w:val="00724B6D"/>
    <w:rsid w:val="00735632"/>
    <w:rsid w:val="00744DDB"/>
    <w:rsid w:val="007644C6"/>
    <w:rsid w:val="00771070"/>
    <w:rsid w:val="007B255A"/>
    <w:rsid w:val="007C7688"/>
    <w:rsid w:val="007D09CB"/>
    <w:rsid w:val="007E18A1"/>
    <w:rsid w:val="008101AF"/>
    <w:rsid w:val="0082281B"/>
    <w:rsid w:val="00841D5D"/>
    <w:rsid w:val="00854A25"/>
    <w:rsid w:val="00854CE2"/>
    <w:rsid w:val="0086036D"/>
    <w:rsid w:val="00861DF4"/>
    <w:rsid w:val="008632DF"/>
    <w:rsid w:val="00864737"/>
    <w:rsid w:val="00865F8C"/>
    <w:rsid w:val="00867A63"/>
    <w:rsid w:val="00885C1C"/>
    <w:rsid w:val="00893743"/>
    <w:rsid w:val="00896C43"/>
    <w:rsid w:val="008A3410"/>
    <w:rsid w:val="008A7C70"/>
    <w:rsid w:val="008D10DF"/>
    <w:rsid w:val="008D15F4"/>
    <w:rsid w:val="008D7D64"/>
    <w:rsid w:val="00904204"/>
    <w:rsid w:val="00913175"/>
    <w:rsid w:val="009135CF"/>
    <w:rsid w:val="00915AF8"/>
    <w:rsid w:val="00922780"/>
    <w:rsid w:val="00922A41"/>
    <w:rsid w:val="0092446F"/>
    <w:rsid w:val="00952415"/>
    <w:rsid w:val="009564A2"/>
    <w:rsid w:val="009719DE"/>
    <w:rsid w:val="00977129"/>
    <w:rsid w:val="0098288D"/>
    <w:rsid w:val="00987666"/>
    <w:rsid w:val="00991881"/>
    <w:rsid w:val="00994E3C"/>
    <w:rsid w:val="009B0A17"/>
    <w:rsid w:val="009B1088"/>
    <w:rsid w:val="009F141F"/>
    <w:rsid w:val="00A15693"/>
    <w:rsid w:val="00A168B9"/>
    <w:rsid w:val="00A45BC0"/>
    <w:rsid w:val="00A518DF"/>
    <w:rsid w:val="00A53408"/>
    <w:rsid w:val="00A63830"/>
    <w:rsid w:val="00A65828"/>
    <w:rsid w:val="00A66A2B"/>
    <w:rsid w:val="00A80DEA"/>
    <w:rsid w:val="00A82E9B"/>
    <w:rsid w:val="00A948EB"/>
    <w:rsid w:val="00AA1665"/>
    <w:rsid w:val="00AA44C0"/>
    <w:rsid w:val="00AC2450"/>
    <w:rsid w:val="00AC5EE0"/>
    <w:rsid w:val="00AE5EF0"/>
    <w:rsid w:val="00AF07EB"/>
    <w:rsid w:val="00AF5DF8"/>
    <w:rsid w:val="00B0280B"/>
    <w:rsid w:val="00B0583A"/>
    <w:rsid w:val="00B11230"/>
    <w:rsid w:val="00B12623"/>
    <w:rsid w:val="00B126AB"/>
    <w:rsid w:val="00B2065D"/>
    <w:rsid w:val="00B22DEF"/>
    <w:rsid w:val="00B22DFC"/>
    <w:rsid w:val="00B26132"/>
    <w:rsid w:val="00B4165C"/>
    <w:rsid w:val="00B41DCB"/>
    <w:rsid w:val="00B45647"/>
    <w:rsid w:val="00B545D8"/>
    <w:rsid w:val="00B56782"/>
    <w:rsid w:val="00B708A7"/>
    <w:rsid w:val="00B73D15"/>
    <w:rsid w:val="00B8125C"/>
    <w:rsid w:val="00BC56F5"/>
    <w:rsid w:val="00BC7355"/>
    <w:rsid w:val="00BF54A3"/>
    <w:rsid w:val="00C01C21"/>
    <w:rsid w:val="00C218AB"/>
    <w:rsid w:val="00C27401"/>
    <w:rsid w:val="00C33F7F"/>
    <w:rsid w:val="00C50B8A"/>
    <w:rsid w:val="00C54F12"/>
    <w:rsid w:val="00C5607E"/>
    <w:rsid w:val="00C64C35"/>
    <w:rsid w:val="00C66491"/>
    <w:rsid w:val="00C733E7"/>
    <w:rsid w:val="00C74ADD"/>
    <w:rsid w:val="00C77B39"/>
    <w:rsid w:val="00C962C6"/>
    <w:rsid w:val="00CB211C"/>
    <w:rsid w:val="00CB2A33"/>
    <w:rsid w:val="00CB6B57"/>
    <w:rsid w:val="00CD13DC"/>
    <w:rsid w:val="00CD30E9"/>
    <w:rsid w:val="00CD7493"/>
    <w:rsid w:val="00CE1C7C"/>
    <w:rsid w:val="00D21FD0"/>
    <w:rsid w:val="00D228CF"/>
    <w:rsid w:val="00D329B2"/>
    <w:rsid w:val="00D32F72"/>
    <w:rsid w:val="00D35346"/>
    <w:rsid w:val="00D44012"/>
    <w:rsid w:val="00D54F59"/>
    <w:rsid w:val="00D60FA1"/>
    <w:rsid w:val="00D67D25"/>
    <w:rsid w:val="00D71BE1"/>
    <w:rsid w:val="00D73595"/>
    <w:rsid w:val="00D82489"/>
    <w:rsid w:val="00D95FEF"/>
    <w:rsid w:val="00D966A7"/>
    <w:rsid w:val="00DA4C5F"/>
    <w:rsid w:val="00DA7A88"/>
    <w:rsid w:val="00DB49E8"/>
    <w:rsid w:val="00DB5EF9"/>
    <w:rsid w:val="00DD1266"/>
    <w:rsid w:val="00DD1D8A"/>
    <w:rsid w:val="00DE6955"/>
    <w:rsid w:val="00DF0C20"/>
    <w:rsid w:val="00E029A5"/>
    <w:rsid w:val="00E05A1E"/>
    <w:rsid w:val="00E07312"/>
    <w:rsid w:val="00E12666"/>
    <w:rsid w:val="00E362E9"/>
    <w:rsid w:val="00E468AC"/>
    <w:rsid w:val="00E56FA2"/>
    <w:rsid w:val="00E60558"/>
    <w:rsid w:val="00E64093"/>
    <w:rsid w:val="00E67648"/>
    <w:rsid w:val="00E74FBA"/>
    <w:rsid w:val="00E81B12"/>
    <w:rsid w:val="00E83F92"/>
    <w:rsid w:val="00E8663E"/>
    <w:rsid w:val="00E86BB5"/>
    <w:rsid w:val="00E92277"/>
    <w:rsid w:val="00E955F3"/>
    <w:rsid w:val="00EC7709"/>
    <w:rsid w:val="00ED3E77"/>
    <w:rsid w:val="00EE0284"/>
    <w:rsid w:val="00EE10D2"/>
    <w:rsid w:val="00F01CB2"/>
    <w:rsid w:val="00F14F26"/>
    <w:rsid w:val="00F15DCB"/>
    <w:rsid w:val="00F2384C"/>
    <w:rsid w:val="00F26496"/>
    <w:rsid w:val="00F308BA"/>
    <w:rsid w:val="00F33262"/>
    <w:rsid w:val="00F41E12"/>
    <w:rsid w:val="00F42E7F"/>
    <w:rsid w:val="00F47D70"/>
    <w:rsid w:val="00F50444"/>
    <w:rsid w:val="00F63779"/>
    <w:rsid w:val="00F7076F"/>
    <w:rsid w:val="00F81592"/>
    <w:rsid w:val="00F850F6"/>
    <w:rsid w:val="00FA3C51"/>
    <w:rsid w:val="00FB2E70"/>
    <w:rsid w:val="00FD52CA"/>
    <w:rsid w:val="00FE37B6"/>
    <w:rsid w:val="00FF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DC24BD1-135D-4174-B490-7B4CB4439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Pr>
      <w:sz w:val="24"/>
      <w:szCs w:val="24"/>
    </w:rPr>
  </w:style>
  <w:style w:type="paragraph" w:styleId="1">
    <w:name w:val="heading 1"/>
    <w:basedOn w:val="a0"/>
    <w:next w:val="a0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1">
    <w:name w:val="heading 2"/>
    <w:basedOn w:val="a0"/>
    <w:next w:val="a0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3F31D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pPr>
      <w:tabs>
        <w:tab w:val="center" w:pos="4677"/>
        <w:tab w:val="right" w:pos="9355"/>
      </w:tabs>
    </w:pPr>
  </w:style>
  <w:style w:type="paragraph" w:styleId="a6">
    <w:name w:val="footer"/>
    <w:basedOn w:val="a0"/>
    <w:semiHidden/>
    <w:pPr>
      <w:tabs>
        <w:tab w:val="center" w:pos="4677"/>
        <w:tab w:val="right" w:pos="9355"/>
      </w:tabs>
    </w:pPr>
  </w:style>
  <w:style w:type="character" w:styleId="a7">
    <w:name w:val="page number"/>
    <w:basedOn w:val="a1"/>
    <w:semiHidden/>
  </w:style>
  <w:style w:type="paragraph" w:customStyle="1" w:styleId="a">
    <w:name w:val="СписокМарк"/>
    <w:basedOn w:val="a0"/>
    <w:pPr>
      <w:numPr>
        <w:numId w:val="1"/>
      </w:numPr>
    </w:pPr>
  </w:style>
  <w:style w:type="paragraph" w:customStyle="1" w:styleId="10">
    <w:name w:val="Стиль1"/>
    <w:basedOn w:val="a0"/>
    <w:pPr>
      <w:spacing w:line="360" w:lineRule="auto"/>
      <w:jc w:val="center"/>
    </w:pPr>
    <w:rPr>
      <w:sz w:val="28"/>
      <w:u w:val="single"/>
    </w:rPr>
  </w:style>
  <w:style w:type="paragraph" w:customStyle="1" w:styleId="140">
    <w:name w:val="Осн14"/>
    <w:basedOn w:val="a0"/>
    <w:link w:val="141"/>
    <w:qFormat/>
    <w:pPr>
      <w:widowControl w:val="0"/>
      <w:spacing w:line="360" w:lineRule="auto"/>
      <w:ind w:firstLine="709"/>
      <w:jc w:val="both"/>
    </w:pPr>
    <w:rPr>
      <w:sz w:val="28"/>
    </w:rPr>
  </w:style>
  <w:style w:type="paragraph" w:customStyle="1" w:styleId="a8">
    <w:name w:val="Осн_Ч"/>
    <w:basedOn w:val="140"/>
    <w:pPr>
      <w:ind w:firstLine="0"/>
      <w:jc w:val="center"/>
    </w:pPr>
    <w:rPr>
      <w:u w:val="single"/>
    </w:rPr>
  </w:style>
  <w:style w:type="paragraph" w:customStyle="1" w:styleId="11">
    <w:name w:val="Заг1"/>
    <w:basedOn w:val="1"/>
    <w:next w:val="140"/>
  </w:style>
  <w:style w:type="paragraph" w:styleId="a9">
    <w:name w:val="Body Text"/>
    <w:basedOn w:val="a0"/>
    <w:semiHidden/>
    <w:rPr>
      <w:sz w:val="20"/>
    </w:rPr>
  </w:style>
  <w:style w:type="paragraph" w:customStyle="1" w:styleId="aa">
    <w:name w:val="Заг"/>
    <w:basedOn w:val="140"/>
    <w:next w:val="140"/>
    <w:rsid w:val="00744DDB"/>
    <w:pPr>
      <w:widowControl/>
      <w:spacing w:before="240"/>
      <w:ind w:firstLine="0"/>
      <w:jc w:val="center"/>
      <w:outlineLvl w:val="0"/>
    </w:pPr>
    <w:rPr>
      <w:b/>
      <w:sz w:val="32"/>
    </w:rPr>
  </w:style>
  <w:style w:type="paragraph" w:customStyle="1" w:styleId="12">
    <w:name w:val="Текст1"/>
    <w:basedOn w:val="a0"/>
    <w:rsid w:val="00744DDB"/>
    <w:pPr>
      <w:overflowPunct w:val="0"/>
      <w:autoSpaceDE w:val="0"/>
      <w:autoSpaceDN w:val="0"/>
      <w:adjustRightInd w:val="0"/>
      <w:textAlignment w:val="baseline"/>
    </w:pPr>
    <w:rPr>
      <w:rFonts w:ascii="Courier New" w:hAnsi="Courier New"/>
      <w:sz w:val="20"/>
      <w:szCs w:val="20"/>
    </w:rPr>
  </w:style>
  <w:style w:type="character" w:styleId="ab">
    <w:name w:val="Strong"/>
    <w:uiPriority w:val="22"/>
    <w:qFormat/>
    <w:rsid w:val="00B12623"/>
    <w:rPr>
      <w:b/>
      <w:bCs/>
    </w:rPr>
  </w:style>
  <w:style w:type="paragraph" w:styleId="ac">
    <w:name w:val="Normal (Web)"/>
    <w:basedOn w:val="a0"/>
    <w:uiPriority w:val="99"/>
    <w:semiHidden/>
    <w:unhideWhenUsed/>
    <w:rsid w:val="00D44012"/>
    <w:pPr>
      <w:spacing w:before="100" w:beforeAutospacing="1" w:after="100" w:afterAutospacing="1"/>
    </w:pPr>
  </w:style>
  <w:style w:type="character" w:customStyle="1" w:styleId="b-truncate">
    <w:name w:val="b-truncate"/>
    <w:rsid w:val="008D15F4"/>
  </w:style>
  <w:style w:type="character" w:styleId="ad">
    <w:name w:val="Hyperlink"/>
    <w:uiPriority w:val="99"/>
    <w:unhideWhenUsed/>
    <w:rsid w:val="008D15F4"/>
    <w:rPr>
      <w:color w:val="0000FF"/>
      <w:u w:val="single"/>
    </w:rPr>
  </w:style>
  <w:style w:type="paragraph" w:customStyle="1" w:styleId="142">
    <w:name w:val="Осн14Структура"/>
    <w:basedOn w:val="a0"/>
    <w:next w:val="a0"/>
    <w:rsid w:val="008D10DF"/>
    <w:pPr>
      <w:widowControl w:val="0"/>
      <w:jc w:val="center"/>
    </w:pPr>
    <w:rPr>
      <w:sz w:val="32"/>
    </w:rPr>
  </w:style>
  <w:style w:type="paragraph" w:styleId="ae">
    <w:name w:val="List Paragraph"/>
    <w:basedOn w:val="a0"/>
    <w:uiPriority w:val="34"/>
    <w:qFormat/>
    <w:rsid w:val="00771070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30">
    <w:name w:val="Заголовок 3 Знак"/>
    <w:link w:val="3"/>
    <w:uiPriority w:val="9"/>
    <w:semiHidden/>
    <w:rsid w:val="003F31D7"/>
    <w:rPr>
      <w:rFonts w:ascii="Cambria" w:eastAsia="Times New Roman" w:hAnsi="Cambria" w:cs="Times New Roman"/>
      <w:b/>
      <w:bCs/>
      <w:sz w:val="26"/>
      <w:szCs w:val="26"/>
    </w:rPr>
  </w:style>
  <w:style w:type="paragraph" w:styleId="af">
    <w:name w:val="Balloon Text"/>
    <w:basedOn w:val="a0"/>
    <w:link w:val="af0"/>
    <w:uiPriority w:val="99"/>
    <w:semiHidden/>
    <w:unhideWhenUsed/>
    <w:rsid w:val="00092BD3"/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link w:val="af"/>
    <w:uiPriority w:val="99"/>
    <w:semiHidden/>
    <w:rsid w:val="00092BD3"/>
    <w:rPr>
      <w:rFonts w:ascii="Segoe UI" w:hAnsi="Segoe UI" w:cs="Segoe UI"/>
      <w:sz w:val="18"/>
      <w:szCs w:val="18"/>
    </w:rPr>
  </w:style>
  <w:style w:type="character" w:customStyle="1" w:styleId="crayon-r">
    <w:name w:val="crayon-r"/>
    <w:rsid w:val="00A80DEA"/>
  </w:style>
  <w:style w:type="character" w:customStyle="1" w:styleId="crayon-sy">
    <w:name w:val="crayon-sy"/>
    <w:rsid w:val="00A80DEA"/>
  </w:style>
  <w:style w:type="character" w:customStyle="1" w:styleId="crayon-s">
    <w:name w:val="crayon-s"/>
    <w:rsid w:val="00A80DEA"/>
  </w:style>
  <w:style w:type="table" w:styleId="af1">
    <w:name w:val="Table Grid"/>
    <w:basedOn w:val="a2"/>
    <w:uiPriority w:val="59"/>
    <w:rsid w:val="00A80D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43">
    <w:name w:val="Осн14_одинар"/>
    <w:basedOn w:val="a0"/>
    <w:link w:val="144"/>
    <w:qFormat/>
    <w:rsid w:val="00141DDD"/>
    <w:pPr>
      <w:overflowPunct w:val="0"/>
      <w:autoSpaceDE w:val="0"/>
      <w:autoSpaceDN w:val="0"/>
      <w:adjustRightInd w:val="0"/>
      <w:ind w:firstLine="709"/>
      <w:jc w:val="both"/>
      <w:textAlignment w:val="baseline"/>
    </w:pPr>
    <w:rPr>
      <w:sz w:val="28"/>
      <w:szCs w:val="20"/>
    </w:rPr>
  </w:style>
  <w:style w:type="character" w:customStyle="1" w:styleId="144">
    <w:name w:val="Осн14_одинар Знак"/>
    <w:link w:val="143"/>
    <w:rsid w:val="00141DDD"/>
    <w:rPr>
      <w:sz w:val="28"/>
    </w:rPr>
  </w:style>
  <w:style w:type="character" w:styleId="af2">
    <w:name w:val="Emphasis"/>
    <w:uiPriority w:val="20"/>
    <w:qFormat/>
    <w:rsid w:val="001C043A"/>
    <w:rPr>
      <w:i/>
      <w:iCs/>
    </w:rPr>
  </w:style>
  <w:style w:type="character" w:customStyle="1" w:styleId="a5">
    <w:name w:val="Верхний колонтитул Знак"/>
    <w:link w:val="a4"/>
    <w:uiPriority w:val="99"/>
    <w:rsid w:val="00854A25"/>
    <w:rPr>
      <w:sz w:val="24"/>
      <w:szCs w:val="24"/>
    </w:rPr>
  </w:style>
  <w:style w:type="paragraph" w:customStyle="1" w:styleId="20">
    <w:name w:val="Заг2"/>
    <w:basedOn w:val="140"/>
    <w:next w:val="a0"/>
    <w:link w:val="22"/>
    <w:qFormat/>
    <w:rsid w:val="00854A25"/>
    <w:pPr>
      <w:numPr>
        <w:numId w:val="2"/>
      </w:numPr>
      <w:spacing w:before="480" w:after="120"/>
      <w:ind w:hanging="284"/>
      <w:outlineLvl w:val="1"/>
    </w:pPr>
    <w:rPr>
      <w:b/>
      <w:u w:val="single"/>
    </w:rPr>
  </w:style>
  <w:style w:type="numbering" w:customStyle="1" w:styleId="2">
    <w:name w:val="Стиль2"/>
    <w:uiPriority w:val="99"/>
    <w:rsid w:val="00854A25"/>
    <w:pPr>
      <w:numPr>
        <w:numId w:val="2"/>
      </w:numPr>
    </w:pPr>
  </w:style>
  <w:style w:type="character" w:customStyle="1" w:styleId="141">
    <w:name w:val="Осн14 Знак"/>
    <w:link w:val="140"/>
    <w:rsid w:val="00854A25"/>
    <w:rPr>
      <w:sz w:val="28"/>
      <w:szCs w:val="24"/>
    </w:rPr>
  </w:style>
  <w:style w:type="character" w:customStyle="1" w:styleId="22">
    <w:name w:val="Заг2 Знак"/>
    <w:link w:val="20"/>
    <w:rsid w:val="00854A25"/>
    <w:rPr>
      <w:b/>
      <w:sz w:val="28"/>
      <w:szCs w:val="24"/>
      <w:u w:val="single"/>
    </w:rPr>
  </w:style>
  <w:style w:type="paragraph" w:styleId="23">
    <w:name w:val="toc 2"/>
    <w:basedOn w:val="a0"/>
    <w:next w:val="a0"/>
    <w:autoRedefine/>
    <w:uiPriority w:val="39"/>
    <w:unhideWhenUsed/>
    <w:rsid w:val="003B44F5"/>
    <w:pPr>
      <w:tabs>
        <w:tab w:val="left" w:pos="567"/>
        <w:tab w:val="right" w:pos="9639"/>
      </w:tabs>
      <w:ind w:left="522" w:hanging="284"/>
    </w:pPr>
    <w:rPr>
      <w:sz w:val="28"/>
    </w:rPr>
  </w:style>
  <w:style w:type="paragraph" w:customStyle="1" w:styleId="af3">
    <w:name w:val="ТемаЛекции"/>
    <w:basedOn w:val="a0"/>
    <w:next w:val="140"/>
    <w:link w:val="af4"/>
    <w:qFormat/>
    <w:rsid w:val="00854A25"/>
    <w:pPr>
      <w:keepNext/>
      <w:spacing w:after="480" w:line="360" w:lineRule="auto"/>
      <w:ind w:left="1701" w:hanging="992"/>
    </w:pPr>
    <w:rPr>
      <w:b/>
      <w:bCs/>
      <w:kern w:val="32"/>
      <w:sz w:val="32"/>
      <w:szCs w:val="32"/>
    </w:rPr>
  </w:style>
  <w:style w:type="character" w:customStyle="1" w:styleId="af4">
    <w:name w:val="ТемаЛекции Знак"/>
    <w:link w:val="af3"/>
    <w:rsid w:val="00854A25"/>
    <w:rPr>
      <w:b/>
      <w:bCs/>
      <w:kern w:val="32"/>
      <w:sz w:val="32"/>
      <w:szCs w:val="32"/>
    </w:rPr>
  </w:style>
  <w:style w:type="paragraph" w:customStyle="1" w:styleId="af5">
    <w:name w:val="Осн_Ж"/>
    <w:basedOn w:val="140"/>
    <w:link w:val="af6"/>
    <w:rsid w:val="00AA1665"/>
    <w:rPr>
      <w:b/>
    </w:rPr>
  </w:style>
  <w:style w:type="paragraph" w:styleId="af7">
    <w:name w:val="Body Text Indent"/>
    <w:basedOn w:val="a0"/>
    <w:link w:val="af8"/>
    <w:uiPriority w:val="99"/>
    <w:semiHidden/>
    <w:unhideWhenUsed/>
    <w:rsid w:val="00AA1665"/>
    <w:pPr>
      <w:spacing w:after="120"/>
      <w:ind w:left="283"/>
    </w:pPr>
  </w:style>
  <w:style w:type="character" w:customStyle="1" w:styleId="af8">
    <w:name w:val="Основной текст с отступом Знак"/>
    <w:link w:val="af7"/>
    <w:uiPriority w:val="99"/>
    <w:semiHidden/>
    <w:rsid w:val="00AA1665"/>
    <w:rPr>
      <w:sz w:val="24"/>
      <w:szCs w:val="24"/>
    </w:rPr>
  </w:style>
  <w:style w:type="paragraph" w:styleId="13">
    <w:name w:val="toc 1"/>
    <w:basedOn w:val="a0"/>
    <w:next w:val="a0"/>
    <w:autoRedefine/>
    <w:uiPriority w:val="39"/>
    <w:unhideWhenUsed/>
    <w:rsid w:val="003B44F5"/>
    <w:rPr>
      <w:caps/>
      <w:sz w:val="28"/>
    </w:rPr>
  </w:style>
  <w:style w:type="paragraph" w:customStyle="1" w:styleId="af9">
    <w:name w:val="Определение"/>
    <w:basedOn w:val="af5"/>
    <w:link w:val="afa"/>
    <w:qFormat/>
    <w:rsid w:val="004C050E"/>
    <w:rPr>
      <w:szCs w:val="28"/>
    </w:rPr>
  </w:style>
  <w:style w:type="paragraph" w:styleId="afb">
    <w:name w:val="Plain Text"/>
    <w:basedOn w:val="a0"/>
    <w:link w:val="afc"/>
    <w:semiHidden/>
    <w:rsid w:val="00F47D70"/>
    <w:rPr>
      <w:rFonts w:ascii="Courier New" w:hAnsi="Courier New"/>
      <w:sz w:val="20"/>
      <w:szCs w:val="20"/>
    </w:rPr>
  </w:style>
  <w:style w:type="character" w:customStyle="1" w:styleId="af6">
    <w:name w:val="Осн_Ж Знак"/>
    <w:link w:val="af5"/>
    <w:rsid w:val="004C050E"/>
    <w:rPr>
      <w:b/>
      <w:sz w:val="28"/>
      <w:szCs w:val="24"/>
    </w:rPr>
  </w:style>
  <w:style w:type="character" w:customStyle="1" w:styleId="afa">
    <w:name w:val="Определение Знак"/>
    <w:link w:val="af9"/>
    <w:rsid w:val="004C050E"/>
    <w:rPr>
      <w:b/>
      <w:sz w:val="28"/>
      <w:szCs w:val="28"/>
    </w:rPr>
  </w:style>
  <w:style w:type="character" w:customStyle="1" w:styleId="afc">
    <w:name w:val="Текст Знак"/>
    <w:link w:val="afb"/>
    <w:semiHidden/>
    <w:rsid w:val="00F47D70"/>
    <w:rPr>
      <w:rFonts w:ascii="Courier New" w:hAnsi="Courier New"/>
    </w:rPr>
  </w:style>
  <w:style w:type="paragraph" w:customStyle="1" w:styleId="145">
    <w:name w:val="Осн14_компакт"/>
    <w:basedOn w:val="af7"/>
    <w:link w:val="146"/>
    <w:qFormat/>
    <w:rsid w:val="00F47D70"/>
    <w:pPr>
      <w:spacing w:after="0"/>
      <w:ind w:left="0" w:firstLine="567"/>
      <w:jc w:val="both"/>
    </w:pPr>
    <w:rPr>
      <w:sz w:val="28"/>
      <w:szCs w:val="20"/>
    </w:rPr>
  </w:style>
  <w:style w:type="character" w:customStyle="1" w:styleId="146">
    <w:name w:val="Осн14_компакт Знак"/>
    <w:link w:val="145"/>
    <w:rsid w:val="00F47D70"/>
    <w:rPr>
      <w:sz w:val="28"/>
    </w:rPr>
  </w:style>
  <w:style w:type="paragraph" w:customStyle="1" w:styleId="afd">
    <w:name w:val="Лекция"/>
    <w:basedOn w:val="a0"/>
    <w:next w:val="20"/>
    <w:link w:val="afe"/>
    <w:qFormat/>
    <w:rsid w:val="00E74FBA"/>
    <w:pPr>
      <w:spacing w:before="480"/>
      <w:jc w:val="center"/>
      <w:outlineLvl w:val="0"/>
    </w:pPr>
    <w:rPr>
      <w:caps/>
      <w:sz w:val="28"/>
      <w:szCs w:val="28"/>
    </w:rPr>
  </w:style>
  <w:style w:type="character" w:customStyle="1" w:styleId="afe">
    <w:name w:val="Лекция Знак"/>
    <w:link w:val="afd"/>
    <w:rsid w:val="00E74FBA"/>
    <w:rPr>
      <w:caps/>
      <w:sz w:val="28"/>
      <w:szCs w:val="28"/>
    </w:rPr>
  </w:style>
  <w:style w:type="paragraph" w:customStyle="1" w:styleId="31">
    <w:name w:val="Заг3"/>
    <w:basedOn w:val="a0"/>
    <w:next w:val="143"/>
    <w:link w:val="32"/>
    <w:qFormat/>
    <w:rsid w:val="009B1088"/>
    <w:pPr>
      <w:keepNext/>
      <w:spacing w:before="360" w:after="120"/>
      <w:jc w:val="center"/>
      <w:outlineLvl w:val="2"/>
    </w:pPr>
    <w:rPr>
      <w:sz w:val="28"/>
      <w:szCs w:val="20"/>
      <w:u w:val="single"/>
    </w:rPr>
  </w:style>
  <w:style w:type="character" w:customStyle="1" w:styleId="32">
    <w:name w:val="Заг3 Знак"/>
    <w:link w:val="31"/>
    <w:rsid w:val="009B1088"/>
    <w:rPr>
      <w:sz w:val="28"/>
      <w:u w:val="single"/>
    </w:rPr>
  </w:style>
  <w:style w:type="paragraph" w:customStyle="1" w:styleId="aff">
    <w:name w:val="Программа"/>
    <w:basedOn w:val="a0"/>
    <w:link w:val="aff0"/>
    <w:qFormat/>
    <w:rsid w:val="00864737"/>
    <w:pPr>
      <w:shd w:val="clear" w:color="auto" w:fill="FFFFFF"/>
    </w:pPr>
    <w:rPr>
      <w:rFonts w:ascii="Courier New" w:hAnsi="Courier New" w:cs="Courier New"/>
      <w:b/>
      <w:color w:val="212529"/>
      <w:lang w:val="en-US"/>
    </w:rPr>
  </w:style>
  <w:style w:type="character" w:customStyle="1" w:styleId="aff0">
    <w:name w:val="Программа Знак"/>
    <w:link w:val="aff"/>
    <w:rsid w:val="00864737"/>
    <w:rPr>
      <w:rFonts w:ascii="Courier New" w:hAnsi="Courier New" w:cs="Courier New"/>
      <w:b/>
      <w:color w:val="212529"/>
      <w:sz w:val="24"/>
      <w:szCs w:val="24"/>
      <w:shd w:val="clear" w:color="auto" w:fill="FFFFFF"/>
      <w:lang w:val="en-US"/>
    </w:rPr>
  </w:style>
  <w:style w:type="paragraph" w:customStyle="1" w:styleId="14">
    <w:name w:val="НумСпис14"/>
    <w:basedOn w:val="140"/>
    <w:rsid w:val="00922780"/>
    <w:pPr>
      <w:widowControl/>
      <w:numPr>
        <w:numId w:val="44"/>
      </w:numPr>
      <w:spacing w:line="240" w:lineRule="auto"/>
    </w:pPr>
    <w:rPr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6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6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6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9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5930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7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89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71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87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81245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74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0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924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24437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41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90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00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232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53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86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9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9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6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8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4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7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W:\2_&#1057;&#1080;&#1089;&#1090;&#1077;&#1084;&#1099;%20&#1080;&#1089;&#1082;&#1091;&#1089;&#1089;&#1090;&#1074;&#1077;&#1085;&#1085;&#1086;&#1075;&#1086;%20&#1080;&#1085;&#1090;&#1077;&#1083;&#1083;&#1077;&#1082;&#1090;&#1072;\0%20&#1064;&#1072;&#1073;&#1083;&#1086;&#1085;%20&#1083;&#1072;&#1073;&#1086;&#1088;&#1072;&#1090;&#1086;&#1088;&#1085;&#1099;&#1093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66C067-B4A5-45B7-9808-97A929FBC6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 Шаблон лабораторных.dotx</Template>
  <TotalTime>164</TotalTime>
  <Pages>7</Pages>
  <Words>2184</Words>
  <Characters>12450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14605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</dc:creator>
  <cp:keywords/>
  <cp:lastModifiedBy>Irina</cp:lastModifiedBy>
  <cp:revision>36</cp:revision>
  <cp:lastPrinted>2018-09-09T17:58:00Z</cp:lastPrinted>
  <dcterms:created xsi:type="dcterms:W3CDTF">2026-02-12T09:58:00Z</dcterms:created>
  <dcterms:modified xsi:type="dcterms:W3CDTF">2026-02-14T18:21:00Z</dcterms:modified>
</cp:coreProperties>
</file>
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702E1" w14:textId="77777777" w:rsidR="00DF202C" w:rsidRPr="007A7095" w:rsidRDefault="007E1148" w:rsidP="00A7708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24367B" w:rsidRPr="007A7095">
        <w:rPr>
          <w:rFonts w:ascii="Times New Roman" w:hAnsi="Times New Roman" w:cs="Times New Roman"/>
          <w:sz w:val="28"/>
          <w:szCs w:val="28"/>
        </w:rPr>
        <w:t xml:space="preserve">НАУКИ </w:t>
      </w:r>
      <w:r w:rsidR="0024367B">
        <w:rPr>
          <w:rFonts w:ascii="Times New Roman" w:hAnsi="Times New Roman" w:cs="Times New Roman"/>
          <w:sz w:val="28"/>
          <w:szCs w:val="28"/>
        </w:rPr>
        <w:t xml:space="preserve">И ВЫСШЕГО </w:t>
      </w:r>
      <w:r w:rsidRPr="007A7095">
        <w:rPr>
          <w:rFonts w:ascii="Times New Roman" w:hAnsi="Times New Roman" w:cs="Times New Roman"/>
          <w:sz w:val="28"/>
          <w:szCs w:val="28"/>
        </w:rPr>
        <w:t xml:space="preserve">ОБРАЗОВАНИЯ </w:t>
      </w:r>
      <w:r w:rsidR="00020065">
        <w:rPr>
          <w:rFonts w:ascii="Times New Roman" w:hAnsi="Times New Roman" w:cs="Times New Roman"/>
          <w:sz w:val="28"/>
          <w:szCs w:val="28"/>
        </w:rPr>
        <w:br/>
      </w:r>
      <w:r w:rsidRPr="007A7095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4E6413C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0619048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9E9132A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«КУБАНСКИЙ ГОСУДАРСТВЕННЫЙ УНИВЕРСИТЕТ»</w:t>
      </w:r>
    </w:p>
    <w:p w14:paraId="2D911996" w14:textId="77777777" w:rsidR="007E1148" w:rsidRPr="007A7095" w:rsidRDefault="007E1148" w:rsidP="007A709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328F557A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CEF5D3" w14:textId="77777777" w:rsidR="00CD2457" w:rsidRPr="007A7095" w:rsidRDefault="007A7095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Факультет математики и компьютерных наук</w:t>
      </w:r>
    </w:p>
    <w:p w14:paraId="01B96497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sz w:val="28"/>
          <w:szCs w:val="28"/>
        </w:rPr>
      </w:pPr>
      <w:r w:rsidRPr="007A7095">
        <w:rPr>
          <w:rFonts w:ascii="Times New Roman" w:hAnsi="Times New Roman" w:cs="Times New Roman"/>
          <w:sz w:val="28"/>
          <w:szCs w:val="28"/>
        </w:rPr>
        <w:t>Кафедра математических и компьютерных методов</w:t>
      </w:r>
    </w:p>
    <w:p w14:paraId="4054AC87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6B8F50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65B97E" w14:textId="77777777" w:rsidR="007A7095" w:rsidRPr="007A7095" w:rsidRDefault="007A7095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89F0EA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EC0831" w14:textId="77777777" w:rsidR="007E1148" w:rsidRPr="00857468" w:rsidRDefault="00857468" w:rsidP="007E1148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Отчет по семестровым работам</w:t>
      </w:r>
    </w:p>
    <w:p w14:paraId="610308B4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14:paraId="4C71D77A" w14:textId="77777777" w:rsidR="00CD2457" w:rsidRPr="007A7095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7095">
        <w:rPr>
          <w:rFonts w:ascii="Times New Roman" w:hAnsi="Times New Roman" w:cs="Times New Roman"/>
          <w:b/>
          <w:sz w:val="28"/>
          <w:szCs w:val="28"/>
        </w:rPr>
        <w:t>ОСНОВЫ КОМПЬЮТЕРНЫХ НАУК</w:t>
      </w:r>
    </w:p>
    <w:p w14:paraId="46644759" w14:textId="77777777" w:rsidR="007E1148" w:rsidRPr="007A7095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120DFB" w14:textId="77777777" w:rsidR="00CD2457" w:rsidRDefault="00CD2457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AF1833" w14:textId="77777777" w:rsidR="0024367B" w:rsidRPr="007A7095" w:rsidRDefault="0024367B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4010FB" w14:textId="77777777" w:rsidR="007E1148" w:rsidRDefault="007E1148" w:rsidP="007E114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D8265C" w14:textId="77777777" w:rsidR="00CD2457" w:rsidRPr="007A7095" w:rsidRDefault="007E1148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E1148">
        <w:rPr>
          <w:rFonts w:ascii="Times New Roman" w:eastAsia="Calibri" w:hAnsi="Times New Roman" w:cs="Times New Roman"/>
          <w:sz w:val="28"/>
          <w:szCs w:val="28"/>
        </w:rPr>
        <w:t>Работу выполнил</w:t>
      </w:r>
      <w:r w:rsidR="00CD2457" w:rsidRPr="007A7095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16443B3E" w14:textId="77777777" w:rsidR="00CD2457" w:rsidRPr="007A709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студент 1 курса</w:t>
      </w:r>
    </w:p>
    <w:p w14:paraId="52A16641" w14:textId="77777777" w:rsidR="007E1148" w:rsidRPr="002E31A5" w:rsidRDefault="00CD2457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A7095">
        <w:rPr>
          <w:rFonts w:ascii="Times New Roman" w:eastAsia="Calibri" w:hAnsi="Times New Roman" w:cs="Times New Roman"/>
          <w:sz w:val="28"/>
          <w:szCs w:val="28"/>
        </w:rPr>
        <w:t>группы 12/</w:t>
      </w:r>
      <w:r w:rsidR="000D169C" w:rsidRPr="002E31A5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14DCB650" w14:textId="13954733" w:rsidR="00CD2457" w:rsidRPr="007A7095" w:rsidRDefault="006725B5" w:rsidP="00CD2457">
      <w:pPr>
        <w:tabs>
          <w:tab w:val="right" w:leader="underscore" w:pos="9356"/>
        </w:tabs>
        <w:spacing w:after="120" w:line="0" w:lineRule="atLeast"/>
        <w:ind w:left="5954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Ларин Андрей</w:t>
      </w:r>
    </w:p>
    <w:p w14:paraId="724AE7B6" w14:textId="77777777" w:rsidR="007E1148" w:rsidRPr="007A7095" w:rsidRDefault="007E1148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EA82A5A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6D94A3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AEC182B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67F321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E6F3BC" w14:textId="77777777" w:rsidR="00CD2457" w:rsidRPr="007A7095" w:rsidRDefault="00CD2457" w:rsidP="007E114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21365B" w14:textId="77777777" w:rsidR="00CD2457" w:rsidRDefault="00857468" w:rsidP="00CD2457">
      <w:pPr>
        <w:tabs>
          <w:tab w:val="right" w:leader="underscore" w:pos="9356"/>
        </w:tabs>
        <w:spacing w:after="120" w:line="0" w:lineRule="atLeast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Краснодар 20</w:t>
      </w:r>
      <w:r w:rsidR="00FF20A8">
        <w:rPr>
          <w:rFonts w:ascii="Times New Roman" w:eastAsia="Calibri" w:hAnsi="Times New Roman" w:cs="Times New Roman"/>
          <w:sz w:val="28"/>
          <w:szCs w:val="28"/>
        </w:rPr>
        <w:t>24</w:t>
      </w:r>
    </w:p>
    <w:p w14:paraId="442F30B4" w14:textId="77777777" w:rsidR="00FF20A8" w:rsidRDefault="00FF20A8" w:rsidP="00FF20A8">
      <w:pPr>
        <w:tabs>
          <w:tab w:val="right" w:leader="underscore" w:pos="9356"/>
        </w:tabs>
        <w:spacing w:after="120" w:line="0" w:lineRule="atLeast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6C35BE" w14:textId="77777777" w:rsidR="009F02F4" w:rsidRDefault="00FF20A8" w:rsidP="009F02F4">
      <w:pPr>
        <w:tabs>
          <w:tab w:val="right" w:leader="underscore" w:pos="9356"/>
        </w:tabs>
        <w:spacing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F20A8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92FB156" w14:textId="7ACEFB57" w:rsidR="00916420" w:rsidRDefault="009F02F4">
      <w:pPr>
        <w:pStyle w:val="15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\u </w:instrText>
      </w:r>
      <w:r>
        <w:rPr>
          <w:caps w:val="0"/>
        </w:rPr>
        <w:fldChar w:fldCharType="separate"/>
      </w:r>
      <w:hyperlink w:anchor="_Toc184657073" w:history="1">
        <w:r w:rsidR="00916420" w:rsidRPr="000A6098">
          <w:rPr>
            <w:rStyle w:val="ac"/>
            <w:noProof/>
          </w:rPr>
          <w:t>1</w:t>
        </w:r>
        <w:r w:rsidR="00916420">
          <w:rPr>
            <w:rFonts w:asciiTheme="minorHAnsi" w:eastAsiaTheme="minorEastAsia" w:hAnsiTheme="minorHAnsi"/>
            <w:caps w:val="0"/>
            <w:noProof/>
            <w:sz w:val="22"/>
            <w:lang w:eastAsia="ru-RU"/>
          </w:rPr>
          <w:tab/>
        </w:r>
        <w:r w:rsidR="00916420" w:rsidRPr="000A6098">
          <w:rPr>
            <w:rStyle w:val="ac"/>
            <w:noProof/>
          </w:rPr>
          <w:t>Программирование циклических алгоритмов</w:t>
        </w:r>
        <w:r w:rsidR="00916420">
          <w:rPr>
            <w:noProof/>
            <w:webHidden/>
          </w:rPr>
          <w:tab/>
        </w:r>
        <w:r w:rsidR="00916420">
          <w:rPr>
            <w:noProof/>
            <w:webHidden/>
          </w:rPr>
          <w:fldChar w:fldCharType="begin"/>
        </w:r>
        <w:r w:rsidR="00916420">
          <w:rPr>
            <w:noProof/>
            <w:webHidden/>
          </w:rPr>
          <w:instrText xml:space="preserve"> PAGEREF _Toc184657073 \h </w:instrText>
        </w:r>
        <w:r w:rsidR="00916420">
          <w:rPr>
            <w:noProof/>
            <w:webHidden/>
          </w:rPr>
        </w:r>
        <w:r w:rsidR="00916420">
          <w:rPr>
            <w:noProof/>
            <w:webHidden/>
          </w:rPr>
          <w:fldChar w:fldCharType="separate"/>
        </w:r>
        <w:r w:rsidR="00916420">
          <w:rPr>
            <w:noProof/>
            <w:webHidden/>
          </w:rPr>
          <w:t>4</w:t>
        </w:r>
        <w:r w:rsidR="00916420">
          <w:rPr>
            <w:noProof/>
            <w:webHidden/>
          </w:rPr>
          <w:fldChar w:fldCharType="end"/>
        </w:r>
      </w:hyperlink>
    </w:p>
    <w:p w14:paraId="55B2F866" w14:textId="7E192B9E" w:rsidR="00916420" w:rsidRDefault="00916420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4657074" w:history="1">
        <w:r w:rsidRPr="000A6098">
          <w:rPr>
            <w:rStyle w:val="ac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A6098">
          <w:rPr>
            <w:rStyle w:val="ac"/>
            <w:noProof/>
          </w:rPr>
          <w:t>С использованием цикла с предусловием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F037D2" w14:textId="74E0A5CA" w:rsidR="00916420" w:rsidRDefault="00916420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4657075" w:history="1">
        <w:r w:rsidRPr="000A6098">
          <w:rPr>
            <w:rStyle w:val="ac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A6098">
          <w:rPr>
            <w:rStyle w:val="ac"/>
            <w:noProof/>
          </w:rPr>
          <w:t>С использованием цикла с постусловием.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9A5A2B" w14:textId="7484488C" w:rsidR="00916420" w:rsidRDefault="00916420">
      <w:pPr>
        <w:pStyle w:val="20"/>
        <w:tabs>
          <w:tab w:val="left" w:pos="1786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84657076" w:history="1">
        <w:r w:rsidRPr="000A6098">
          <w:rPr>
            <w:rStyle w:val="ac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0A6098">
          <w:rPr>
            <w:rStyle w:val="ac"/>
            <w:noProof/>
          </w:rPr>
          <w:t>С использованием цикла с параметром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_Toc184657076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8C8073" w14:textId="2381E629" w:rsidR="009F02F4" w:rsidRPr="00FF20A8" w:rsidRDefault="009F02F4" w:rsidP="009F02F4">
      <w:pPr>
        <w:tabs>
          <w:tab w:val="right" w:leader="underscore" w:pos="9356"/>
        </w:tabs>
        <w:spacing w:after="12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aps/>
          <w:sz w:val="28"/>
        </w:rPr>
        <w:fldChar w:fldCharType="end"/>
      </w:r>
    </w:p>
    <w:p w14:paraId="16BEB0E3" w14:textId="77777777" w:rsidR="00206464" w:rsidRPr="00206464" w:rsidRDefault="00206464" w:rsidP="00A64E57">
      <w:pPr>
        <w:pStyle w:val="a3"/>
        <w:numPr>
          <w:ilvl w:val="0"/>
          <w:numId w:val="0"/>
        </w:numPr>
        <w:ind w:left="992"/>
      </w:pPr>
    </w:p>
    <w:p w14:paraId="2C94B115" w14:textId="77777777" w:rsidR="00F15AD0" w:rsidRPr="00F15AD0" w:rsidRDefault="00F15AD0" w:rsidP="00F15AD0">
      <w:pPr>
        <w:pStyle w:val="ab"/>
      </w:pPr>
    </w:p>
    <w:p w14:paraId="224A040C" w14:textId="31E82355" w:rsidR="002B5450" w:rsidRDefault="002B5450" w:rsidP="002B5450">
      <w:pPr>
        <w:pStyle w:val="14"/>
      </w:pPr>
    </w:p>
    <w:p w14:paraId="31A0391D" w14:textId="6ABBE114" w:rsidR="009B6B83" w:rsidRDefault="009B6B83" w:rsidP="002B5450">
      <w:pPr>
        <w:pStyle w:val="14"/>
      </w:pPr>
    </w:p>
    <w:p w14:paraId="44B6AA69" w14:textId="2EB4586F" w:rsidR="009B6B83" w:rsidRDefault="009B6B83" w:rsidP="002B5450">
      <w:pPr>
        <w:pStyle w:val="14"/>
      </w:pPr>
    </w:p>
    <w:p w14:paraId="57B16F71" w14:textId="4D0D2914" w:rsidR="009B6B83" w:rsidRDefault="009B6B83" w:rsidP="002B5450">
      <w:pPr>
        <w:pStyle w:val="14"/>
      </w:pPr>
    </w:p>
    <w:p w14:paraId="0CEDB4BE" w14:textId="163B93A6" w:rsidR="009B6B83" w:rsidRDefault="009B6B83" w:rsidP="002B5450">
      <w:pPr>
        <w:pStyle w:val="14"/>
      </w:pPr>
    </w:p>
    <w:p w14:paraId="069C0ABE" w14:textId="2B54E0C9" w:rsidR="009B6B83" w:rsidRDefault="009B6B83" w:rsidP="002B5450">
      <w:pPr>
        <w:pStyle w:val="14"/>
      </w:pPr>
    </w:p>
    <w:p w14:paraId="7240369D" w14:textId="247C1CB3" w:rsidR="009B6B83" w:rsidRDefault="009B6B83" w:rsidP="002B5450">
      <w:pPr>
        <w:pStyle w:val="14"/>
      </w:pPr>
    </w:p>
    <w:p w14:paraId="4865B5A6" w14:textId="00F68B1C" w:rsidR="009B6B83" w:rsidRDefault="009B6B83" w:rsidP="002B5450">
      <w:pPr>
        <w:pStyle w:val="14"/>
      </w:pPr>
    </w:p>
    <w:p w14:paraId="0D435092" w14:textId="6A76A8A2" w:rsidR="009B6B83" w:rsidRDefault="009B6B83" w:rsidP="002B5450">
      <w:pPr>
        <w:pStyle w:val="14"/>
      </w:pPr>
    </w:p>
    <w:p w14:paraId="65305203" w14:textId="09C728B1" w:rsidR="009B6B83" w:rsidRDefault="009B6B83" w:rsidP="002B5450">
      <w:pPr>
        <w:pStyle w:val="14"/>
      </w:pPr>
    </w:p>
    <w:p w14:paraId="3870BB7C" w14:textId="57D54BD4" w:rsidR="009B6B83" w:rsidRDefault="009B6B83" w:rsidP="002B5450">
      <w:pPr>
        <w:pStyle w:val="14"/>
      </w:pPr>
    </w:p>
    <w:p w14:paraId="2CCADE4E" w14:textId="7DBF2B73" w:rsidR="009B6B83" w:rsidRDefault="009B6B83" w:rsidP="002B5450">
      <w:pPr>
        <w:pStyle w:val="14"/>
      </w:pPr>
    </w:p>
    <w:p w14:paraId="29F2E82B" w14:textId="66C18A2B" w:rsidR="009B6B83" w:rsidRDefault="009B6B83" w:rsidP="002B5450">
      <w:pPr>
        <w:pStyle w:val="14"/>
      </w:pPr>
    </w:p>
    <w:p w14:paraId="29DE7794" w14:textId="569E2814" w:rsidR="009B6B83" w:rsidRDefault="009B6B83" w:rsidP="002B5450">
      <w:pPr>
        <w:pStyle w:val="14"/>
      </w:pPr>
    </w:p>
    <w:p w14:paraId="0C7473C4" w14:textId="6A89DA47" w:rsidR="009B6B83" w:rsidRDefault="009B6B83" w:rsidP="002B5450">
      <w:pPr>
        <w:pStyle w:val="14"/>
      </w:pPr>
    </w:p>
    <w:p w14:paraId="4587B8D9" w14:textId="02CB3B9F" w:rsidR="009B6B83" w:rsidRDefault="009B6B83" w:rsidP="002B5450">
      <w:pPr>
        <w:pStyle w:val="14"/>
      </w:pPr>
    </w:p>
    <w:p w14:paraId="204C7159" w14:textId="2FA523C6" w:rsidR="009B6B83" w:rsidRDefault="009B6B83" w:rsidP="00916420">
      <w:pPr>
        <w:pStyle w:val="14"/>
        <w:ind w:firstLine="0"/>
      </w:pPr>
    </w:p>
    <w:p w14:paraId="0F4C2164" w14:textId="63619CE9" w:rsidR="009B6B83" w:rsidRPr="00F3255D" w:rsidRDefault="009B6B83" w:rsidP="00F3255D">
      <w:pPr>
        <w:pStyle w:val="1"/>
      </w:pPr>
      <w:bookmarkStart w:id="0" w:name="_Toc184657073"/>
      <w:bookmarkStart w:id="1" w:name="_Hlk184669870"/>
      <w:r w:rsidRPr="00F3255D">
        <w:lastRenderedPageBreak/>
        <w:t>Программирование циклических алгоритмов</w:t>
      </w:r>
      <w:bookmarkEnd w:id="0"/>
    </w:p>
    <w:p w14:paraId="622644F1" w14:textId="4FD3A172" w:rsidR="00F3255D" w:rsidRDefault="00F3255D" w:rsidP="00F3255D">
      <w:pPr>
        <w:pStyle w:val="14"/>
      </w:pPr>
      <w:r>
        <w:t>Задача 1</w:t>
      </w:r>
    </w:p>
    <w:p w14:paraId="7B4D0BD8" w14:textId="77777777" w:rsidR="00F3255D" w:rsidRPr="00F3255D" w:rsidRDefault="00F3255D" w:rsidP="00F3255D">
      <w:pPr>
        <w:pStyle w:val="14"/>
      </w:pPr>
      <w:r w:rsidRPr="00F3255D">
        <w:t>Разработать блок-схему и составить программу для решения задачи:</w:t>
      </w:r>
    </w:p>
    <w:p w14:paraId="55CC629E" w14:textId="77777777" w:rsidR="00F3255D" w:rsidRPr="00F3255D" w:rsidRDefault="00F3255D" w:rsidP="00F3255D">
      <w:pPr>
        <w:pStyle w:val="14"/>
      </w:pPr>
      <w:r w:rsidRPr="00F3255D">
        <w:t xml:space="preserve">Дано число x ( |x| &lt; 1). Вычислить бесконечную сумму с заданной точностью </w:t>
      </w:r>
      <w:r w:rsidRPr="00F3255D">
        <w:sym w:font="Symbol" w:char="F065"/>
      </w:r>
      <w:r w:rsidRPr="00F3255D">
        <w:t xml:space="preserve"> (</w:t>
      </w:r>
      <w:r w:rsidRPr="00F3255D">
        <w:sym w:font="Symbol" w:char="F065"/>
      </w:r>
      <w:r w:rsidRPr="00F3255D">
        <w:t xml:space="preserve"> &gt; 0). Считать, что требуемая точность достигнута, если вычислена сумма нескольких первых слагаемых и очередное слагаемое оказалось по модулю меньше, чем </w:t>
      </w:r>
      <w:r w:rsidRPr="00F3255D">
        <w:sym w:font="Symbol" w:char="F065"/>
      </w:r>
      <w:r w:rsidRPr="00F3255D">
        <w:t xml:space="preserve">, - это и все последующие слагаемые можно уже не учитывать. </w:t>
      </w:r>
    </w:p>
    <w:p w14:paraId="1CF018B3" w14:textId="77777777" w:rsidR="00F3255D" w:rsidRPr="00F3255D" w:rsidRDefault="00F3255D" w:rsidP="00F3255D">
      <w:pPr>
        <w:pStyle w:val="14"/>
      </w:pPr>
      <w:r w:rsidRPr="00F3255D">
        <w:t>Счетчик слагаемых (n, к или i) объявить типа int. Предусмотреть выход из цикла при превышении максимального значения типа int (максимальное значение типа int – константа INT_MAX из библиотеки limits.h).</w:t>
      </w:r>
    </w:p>
    <w:p w14:paraId="41F04193" w14:textId="77777777" w:rsidR="00F3255D" w:rsidRPr="00F3255D" w:rsidRDefault="00F3255D" w:rsidP="00F3255D">
      <w:pPr>
        <w:pStyle w:val="14"/>
      </w:pPr>
      <w:r w:rsidRPr="00F3255D">
        <w:t>Решить задачу следующими способами:</w:t>
      </w:r>
    </w:p>
    <w:p w14:paraId="3910873C" w14:textId="77777777" w:rsidR="00F3255D" w:rsidRPr="00F3255D" w:rsidRDefault="00F3255D" w:rsidP="00F3255D">
      <w:pPr>
        <w:pStyle w:val="a3"/>
      </w:pPr>
      <w:r w:rsidRPr="00F3255D">
        <w:t>С использованием цикла с предусловием.</w:t>
      </w:r>
    </w:p>
    <w:p w14:paraId="4A20D2AD" w14:textId="77777777" w:rsidR="00F3255D" w:rsidRPr="00F3255D" w:rsidRDefault="00F3255D" w:rsidP="00F3255D">
      <w:pPr>
        <w:pStyle w:val="a3"/>
      </w:pPr>
      <w:r w:rsidRPr="00F3255D">
        <w:t>С использованием цикла с постусловием.</w:t>
      </w:r>
    </w:p>
    <w:p w14:paraId="683F146E" w14:textId="77777777" w:rsidR="00F3255D" w:rsidRPr="00F3255D" w:rsidRDefault="00F3255D" w:rsidP="00F3255D">
      <w:pPr>
        <w:pStyle w:val="a3"/>
      </w:pPr>
      <w:r w:rsidRPr="00F3255D">
        <w:t>С использованием цикла с параметром при этом:</w:t>
      </w:r>
    </w:p>
    <w:p w14:paraId="56FFBB24" w14:textId="77777777" w:rsidR="00F3255D" w:rsidRPr="00F3255D" w:rsidRDefault="00F3255D" w:rsidP="00F3255D">
      <w:pPr>
        <w:pStyle w:val="14"/>
        <w:numPr>
          <w:ilvl w:val="0"/>
          <w:numId w:val="26"/>
        </w:numPr>
      </w:pPr>
      <w:r w:rsidRPr="00F3255D">
        <w:t>начальные присвоения переменных выполнить до начала цикла; накопление суммы выполнять в теле цикла;</w:t>
      </w:r>
    </w:p>
    <w:p w14:paraId="04E56823" w14:textId="2BBB4599" w:rsidR="00F3255D" w:rsidRPr="00F3255D" w:rsidRDefault="00F3255D" w:rsidP="00F3255D">
      <w:pPr>
        <w:pStyle w:val="14"/>
        <w:numPr>
          <w:ilvl w:val="0"/>
          <w:numId w:val="26"/>
        </w:numPr>
      </w:pPr>
      <w:r w:rsidRPr="00F3255D">
        <w:t>начальные присвоения переменных и накопление суммы выполнить в заголовке цикла.</w:t>
      </w:r>
    </w:p>
    <w:p w14:paraId="2E6D3A40" w14:textId="6E24D79C" w:rsidR="00F3255D" w:rsidRDefault="006725B5" w:rsidP="00F3255D">
      <w:pPr>
        <w:pStyle w:val="14"/>
        <w:ind w:firstLine="0"/>
      </w:pPr>
      <w:r w:rsidRPr="006725B5">
        <w:rPr>
          <w:noProof/>
        </w:rPr>
        <w:drawing>
          <wp:inline distT="0" distB="0" distL="0" distR="0" wp14:anchorId="76725BE9" wp14:editId="2430B5D2">
            <wp:extent cx="6061362" cy="1066800"/>
            <wp:effectExtent l="0" t="0" r="0" b="0"/>
            <wp:docPr id="1251653929" name="Рисунок 1" descr="Изображение выглядит как Шрифт, диаграмма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3929" name="Рисунок 1" descr="Изображение выглядит как Шрифт, диаграмма, линия, бел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979" cy="106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FE4A" w14:textId="4E1172B1" w:rsidR="00E0524D" w:rsidRDefault="00E0524D" w:rsidP="00E0524D">
      <w:pPr>
        <w:pStyle w:val="2"/>
        <w:numPr>
          <w:ilvl w:val="0"/>
          <w:numId w:val="0"/>
        </w:numPr>
        <w:jc w:val="left"/>
      </w:pPr>
    </w:p>
    <w:p w14:paraId="7CFFBC04" w14:textId="77777777" w:rsidR="00E0524D" w:rsidRDefault="00E0524D" w:rsidP="00E0524D">
      <w:pPr>
        <w:pStyle w:val="2"/>
        <w:numPr>
          <w:ilvl w:val="0"/>
          <w:numId w:val="0"/>
        </w:numPr>
        <w:jc w:val="left"/>
      </w:pPr>
    </w:p>
    <w:p w14:paraId="29BC7748" w14:textId="77777777" w:rsidR="00E0524D" w:rsidRDefault="00E0524D" w:rsidP="00E0524D">
      <w:pPr>
        <w:pStyle w:val="2"/>
        <w:numPr>
          <w:ilvl w:val="0"/>
          <w:numId w:val="0"/>
        </w:numPr>
        <w:jc w:val="left"/>
      </w:pPr>
    </w:p>
    <w:p w14:paraId="236015E2" w14:textId="77777777" w:rsidR="00E0524D" w:rsidRDefault="00E0524D" w:rsidP="00E0524D">
      <w:pPr>
        <w:pStyle w:val="2"/>
        <w:numPr>
          <w:ilvl w:val="0"/>
          <w:numId w:val="0"/>
        </w:numPr>
        <w:jc w:val="left"/>
      </w:pPr>
    </w:p>
    <w:p w14:paraId="6E366376" w14:textId="21DEA1A2" w:rsidR="00F129E5" w:rsidRDefault="000263CA" w:rsidP="00E0524D">
      <w:pPr>
        <w:pStyle w:val="2"/>
      </w:pPr>
      <w:bookmarkStart w:id="2" w:name="_Toc184657074"/>
      <w:r w:rsidRPr="00E0524D">
        <w:t>С использованием цикла с предусловием</w:t>
      </w:r>
      <w:bookmarkEnd w:id="2"/>
    </w:p>
    <w:p w14:paraId="74EB80D7" w14:textId="0D9271D5" w:rsidR="00E0524D" w:rsidRPr="008E3AED" w:rsidRDefault="00E0524D" w:rsidP="008E3AED">
      <w:pPr>
        <w:pStyle w:val="14"/>
      </w:pPr>
      <w:r w:rsidRPr="008E3AED">
        <w:t>Решение:</w:t>
      </w:r>
    </w:p>
    <w:p w14:paraId="4625BCCA" w14:textId="22B4BADC" w:rsidR="00E0524D" w:rsidRPr="008E3AED" w:rsidRDefault="00E0524D" w:rsidP="008E3AED">
      <w:pPr>
        <w:pStyle w:val="14"/>
      </w:pPr>
      <w:r w:rsidRPr="008E3AED">
        <w:t>Список идентификаторов:</w:t>
      </w:r>
    </w:p>
    <w:p w14:paraId="0A7161BE" w14:textId="4475D297" w:rsidR="00E0524D" w:rsidRPr="008E3AED" w:rsidRDefault="00E0524D" w:rsidP="008E3AED">
      <w:pPr>
        <w:pStyle w:val="14"/>
      </w:pPr>
      <w:r w:rsidRPr="008E3AED">
        <w:t>x</w:t>
      </w:r>
      <w:r w:rsidR="00545E5B" w:rsidRPr="008E3AED">
        <w:t>,</w:t>
      </w:r>
      <w:r w:rsidR="002850D7" w:rsidRPr="002850D7">
        <w:t xml:space="preserve"> </w:t>
      </w:r>
      <w:r w:rsidR="002850D7">
        <w:rPr>
          <w:lang w:val="en-US"/>
        </w:rPr>
        <w:t>E</w:t>
      </w:r>
      <w:r w:rsidR="00545E5B" w:rsidRPr="008E3AED">
        <w:t>ps</w:t>
      </w:r>
      <w:r w:rsidRPr="008E3AED">
        <w:t>,</w:t>
      </w:r>
      <w:r w:rsidR="002850D7" w:rsidRPr="002850D7">
        <w:t xml:space="preserve"> </w:t>
      </w:r>
      <w:r w:rsidR="002850D7">
        <w:rPr>
          <w:lang w:val="en-US"/>
        </w:rPr>
        <w:t>z</w:t>
      </w:r>
      <w:r w:rsidR="002850D7" w:rsidRPr="002850D7">
        <w:t xml:space="preserve"> </w:t>
      </w:r>
      <w:r w:rsidRPr="008E3AED">
        <w:t>-</w:t>
      </w:r>
      <w:r w:rsidR="002850D7" w:rsidRPr="002850D7">
        <w:t xml:space="preserve"> </w:t>
      </w:r>
      <w:r w:rsidR="00545E5B" w:rsidRPr="008E3AED">
        <w:t>и</w:t>
      </w:r>
      <w:r w:rsidRPr="008E3AED">
        <w:t>сходные данные,</w:t>
      </w:r>
      <w:r w:rsidR="002850D7" w:rsidRPr="002850D7">
        <w:t xml:space="preserve"> </w:t>
      </w:r>
      <w:r w:rsidRPr="008E3AED">
        <w:t>float</w:t>
      </w:r>
    </w:p>
    <w:p w14:paraId="67195FA3" w14:textId="271FC1EA" w:rsidR="00545E5B" w:rsidRPr="008E3AED" w:rsidRDefault="00545E5B" w:rsidP="008E3AED">
      <w:pPr>
        <w:pStyle w:val="14"/>
      </w:pPr>
      <w:r w:rsidRPr="008E3AED">
        <w:t>n</w:t>
      </w:r>
      <w:r w:rsidR="002850D7" w:rsidRPr="002850D7">
        <w:t xml:space="preserve"> </w:t>
      </w:r>
      <w:r w:rsidRPr="008E3AED">
        <w:t>- исходные данные,</w:t>
      </w:r>
      <w:r w:rsidR="002850D7" w:rsidRPr="002850D7">
        <w:t xml:space="preserve"> </w:t>
      </w:r>
      <w:r w:rsidRPr="008E3AED">
        <w:t>int</w:t>
      </w:r>
    </w:p>
    <w:p w14:paraId="1061BB70" w14:textId="4BD9089D" w:rsidR="00E0524D" w:rsidRPr="008E3AED" w:rsidRDefault="002850D7" w:rsidP="008E3AED">
      <w:pPr>
        <w:pStyle w:val="14"/>
      </w:pPr>
      <w:r>
        <w:rPr>
          <w:lang w:val="en-US"/>
        </w:rPr>
        <w:t>z</w:t>
      </w:r>
      <w:r w:rsidRPr="002850D7">
        <w:t xml:space="preserve"> </w:t>
      </w:r>
      <w:r w:rsidR="00E0524D" w:rsidRPr="008E3AED">
        <w:t>-</w:t>
      </w:r>
      <w:r w:rsidRPr="002850D7">
        <w:t xml:space="preserve"> </w:t>
      </w:r>
      <w:r w:rsidR="009A0806" w:rsidRPr="008E3AED">
        <w:t>результат,</w:t>
      </w:r>
      <w:r w:rsidRPr="002850D7">
        <w:t xml:space="preserve"> </w:t>
      </w:r>
      <w:r w:rsidR="009A0806" w:rsidRPr="008E3AED">
        <w:t>float</w:t>
      </w:r>
    </w:p>
    <w:p w14:paraId="2BE8AC50" w14:textId="1D436F49" w:rsidR="009A0806" w:rsidRPr="008E3AED" w:rsidRDefault="009A0806" w:rsidP="008E3AED">
      <w:pPr>
        <w:pStyle w:val="14"/>
      </w:pPr>
      <w:r w:rsidRPr="008E3AED">
        <w:t>Блок-схема:</w:t>
      </w:r>
    </w:p>
    <w:p w14:paraId="3F10FEA3" w14:textId="0F3B0E59" w:rsidR="009A0806" w:rsidRPr="009A0806" w:rsidRDefault="00A77086" w:rsidP="009A0806">
      <w:pPr>
        <w:pStyle w:val="a9"/>
        <w:rPr>
          <w:lang w:val="en-US"/>
        </w:rPr>
      </w:pPr>
      <w:r>
        <w:rPr>
          <w:noProof/>
        </w:rPr>
        <w:drawing>
          <wp:inline distT="0" distB="0" distL="0" distR="0" wp14:anchorId="006E289A" wp14:editId="6CA4F43F">
            <wp:extent cx="4572000" cy="4364990"/>
            <wp:effectExtent l="0" t="0" r="0" b="0"/>
            <wp:docPr id="738655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E81C" w14:textId="17250926" w:rsidR="000263CA" w:rsidRPr="003C4A9E" w:rsidRDefault="009A0806" w:rsidP="000976D2">
      <w:pPr>
        <w:pStyle w:val="14"/>
        <w:jc w:val="left"/>
        <w:rPr>
          <w:lang w:val="en-US"/>
        </w:rPr>
      </w:pPr>
      <w:r>
        <w:t>Прогр</w:t>
      </w:r>
      <w:r w:rsidR="00641119">
        <w:t>а</w:t>
      </w:r>
      <w:r>
        <w:t>мма</w:t>
      </w:r>
    </w:p>
    <w:p w14:paraId="7E3E953F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41F082F4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42DCA83A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lastRenderedPageBreak/>
        <w:t>#include &lt;stdio.h&gt;</w:t>
      </w:r>
    </w:p>
    <w:p w14:paraId="262E8DE4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3062EFB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int main()</w:t>
      </w:r>
    </w:p>
    <w:p w14:paraId="7F453423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CEE2491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float x = 0.2, Eps = 0.0001, z = 0;</w:t>
      </w:r>
    </w:p>
    <w:p w14:paraId="76FDA045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int n = 1;</w:t>
      </w:r>
    </w:p>
    <w:p w14:paraId="7AFA6FD9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4A1D08A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while (n &lt; INT_MAX &amp;&amp; fabs((1.0 / (2 * n + 1)) * pow((x - 1) / (x + 1), 2 * n + 1)) &gt; Eps)</w:t>
      </w:r>
    </w:p>
    <w:p w14:paraId="7ECA2FF2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2850D7">
        <w:rPr>
          <w:rFonts w:ascii="Courier New" w:hAnsi="Courier New" w:cs="Courier New"/>
          <w:sz w:val="24"/>
          <w:szCs w:val="24"/>
          <w:lang w:val="pt-PT"/>
        </w:rPr>
        <w:t>{</w:t>
      </w:r>
    </w:p>
    <w:p w14:paraId="2D9E53D2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z += (1.0 / (2 * n + 1)) * pow((x - 1) / (x + 1), 2 * n + 1);</w:t>
      </w:r>
    </w:p>
    <w:p w14:paraId="2E027156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n++;</w:t>
      </w:r>
    </w:p>
    <w:p w14:paraId="2EC2C61D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}</w:t>
      </w:r>
    </w:p>
    <w:p w14:paraId="01370029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</w:p>
    <w:p w14:paraId="360DCC28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printf("%f",z);</w:t>
      </w:r>
    </w:p>
    <w:p w14:paraId="4A5DFB44" w14:textId="77777777" w:rsidR="002850D7" w:rsidRPr="00A77086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A77086">
        <w:rPr>
          <w:rFonts w:ascii="Courier New" w:hAnsi="Courier New" w:cs="Courier New"/>
          <w:sz w:val="24"/>
          <w:szCs w:val="24"/>
          <w:lang w:val="pt-PT"/>
        </w:rPr>
        <w:t>return  0;</w:t>
      </w:r>
    </w:p>
    <w:p w14:paraId="127D31C1" w14:textId="77777777" w:rsidR="002850D7" w:rsidRPr="00A77086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A77086">
        <w:rPr>
          <w:rFonts w:ascii="Courier New" w:hAnsi="Courier New" w:cs="Courier New"/>
          <w:sz w:val="24"/>
          <w:szCs w:val="24"/>
          <w:lang w:val="pt-PT"/>
        </w:rPr>
        <w:t>}</w:t>
      </w:r>
    </w:p>
    <w:p w14:paraId="67EA689E" w14:textId="77777777" w:rsidR="002850D7" w:rsidRPr="00A77086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</w:p>
    <w:p w14:paraId="5191D45F" w14:textId="12FB7F5C" w:rsidR="00641119" w:rsidRDefault="00641119" w:rsidP="000976D2">
      <w:pPr>
        <w:pStyle w:val="14"/>
        <w:spacing w:line="240" w:lineRule="auto"/>
        <w:ind w:firstLine="0"/>
        <w:rPr>
          <w:lang w:val="en-US"/>
        </w:rPr>
      </w:pPr>
      <w:r>
        <w:t>Результат работы программы</w:t>
      </w:r>
      <w:r>
        <w:rPr>
          <w:lang w:val="en-US"/>
        </w:rPr>
        <w:t>:</w:t>
      </w:r>
    </w:p>
    <w:p w14:paraId="55519ACD" w14:textId="3BAE59FC" w:rsidR="00641119" w:rsidRDefault="002850D7" w:rsidP="000976D2">
      <w:pPr>
        <w:pStyle w:val="14"/>
        <w:spacing w:line="240" w:lineRule="auto"/>
        <w:ind w:firstLine="0"/>
        <w:rPr>
          <w:lang w:val="en-US"/>
        </w:rPr>
      </w:pPr>
      <w:r w:rsidRPr="002850D7">
        <w:rPr>
          <w:noProof/>
          <w:lang w:val="en-US"/>
        </w:rPr>
        <w:drawing>
          <wp:inline distT="0" distB="0" distL="0" distR="0" wp14:anchorId="2ABEFB14" wp14:editId="1D78EEEC">
            <wp:extent cx="3696216" cy="657317"/>
            <wp:effectExtent l="0" t="0" r="0" b="9525"/>
            <wp:docPr id="1185466196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6196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2093" w14:textId="1AF316EA" w:rsidR="00641119" w:rsidRDefault="00641119" w:rsidP="00641119">
      <w:pPr>
        <w:pStyle w:val="2"/>
      </w:pPr>
      <w:bookmarkStart w:id="3" w:name="_Toc184657075"/>
      <w:r w:rsidRPr="00F3255D">
        <w:t>С использованием цикла с постусловием.</w:t>
      </w:r>
      <w:bookmarkEnd w:id="3"/>
    </w:p>
    <w:p w14:paraId="75AFB853" w14:textId="77777777" w:rsidR="008E3AED" w:rsidRPr="008E3AED" w:rsidRDefault="008E3AED" w:rsidP="008E3AED">
      <w:pPr>
        <w:pStyle w:val="14"/>
      </w:pPr>
      <w:r w:rsidRPr="008E3AED">
        <w:t>Решение:</w:t>
      </w:r>
    </w:p>
    <w:p w14:paraId="713F4C40" w14:textId="77777777" w:rsidR="008E3AED" w:rsidRPr="008E3AED" w:rsidRDefault="008E3AED" w:rsidP="008E3AED">
      <w:pPr>
        <w:pStyle w:val="14"/>
      </w:pPr>
      <w:r w:rsidRPr="008E3AED">
        <w:t>Список идентификаторов:</w:t>
      </w:r>
    </w:p>
    <w:p w14:paraId="245D1615" w14:textId="0D2ADF12" w:rsidR="008E3AED" w:rsidRPr="008E3AED" w:rsidRDefault="008E3AED" w:rsidP="008E3AED">
      <w:pPr>
        <w:pStyle w:val="14"/>
      </w:pPr>
      <w:r w:rsidRPr="008E3AED">
        <w:t>x,</w:t>
      </w:r>
      <w:r w:rsidR="002850D7" w:rsidRPr="002850D7">
        <w:t xml:space="preserve"> </w:t>
      </w:r>
      <w:r w:rsidR="002850D7">
        <w:rPr>
          <w:lang w:val="en-US"/>
        </w:rPr>
        <w:t>E</w:t>
      </w:r>
      <w:r w:rsidRPr="008E3AED">
        <w:t>ps,</w:t>
      </w:r>
      <w:r w:rsidR="002850D7" w:rsidRPr="002850D7">
        <w:t xml:space="preserve"> </w:t>
      </w:r>
      <w:r w:rsidR="002850D7">
        <w:rPr>
          <w:lang w:val="en-US"/>
        </w:rPr>
        <w:t>z</w:t>
      </w:r>
      <w:r w:rsidR="002850D7" w:rsidRPr="002850D7">
        <w:t xml:space="preserve"> </w:t>
      </w:r>
      <w:r w:rsidRPr="008E3AED">
        <w:t>-</w:t>
      </w:r>
      <w:r w:rsidR="002850D7" w:rsidRPr="002850D7">
        <w:t xml:space="preserve"> </w:t>
      </w:r>
      <w:r w:rsidRPr="008E3AED">
        <w:t>исходные данные,</w:t>
      </w:r>
      <w:r w:rsidR="002850D7" w:rsidRPr="002850D7">
        <w:t xml:space="preserve"> </w:t>
      </w:r>
      <w:r w:rsidRPr="008E3AED">
        <w:t>float</w:t>
      </w:r>
    </w:p>
    <w:p w14:paraId="2224ED96" w14:textId="40BC7441" w:rsidR="008E3AED" w:rsidRPr="008E3AED" w:rsidRDefault="008E3AED" w:rsidP="008E3AED">
      <w:pPr>
        <w:pStyle w:val="14"/>
      </w:pPr>
      <w:r w:rsidRPr="008E3AED">
        <w:t>n</w:t>
      </w:r>
      <w:r w:rsidR="002850D7" w:rsidRPr="002850D7">
        <w:t xml:space="preserve"> </w:t>
      </w:r>
      <w:r w:rsidRPr="008E3AED">
        <w:t>- исходные данные,</w:t>
      </w:r>
      <w:r w:rsidR="002850D7" w:rsidRPr="002850D7">
        <w:t xml:space="preserve"> </w:t>
      </w:r>
      <w:r w:rsidRPr="008E3AED">
        <w:t>int</w:t>
      </w:r>
    </w:p>
    <w:p w14:paraId="7DBB51AE" w14:textId="78E96717" w:rsidR="008E3AED" w:rsidRPr="008E3AED" w:rsidRDefault="008E3AED" w:rsidP="008E3AED">
      <w:pPr>
        <w:pStyle w:val="14"/>
      </w:pPr>
      <w:r w:rsidRPr="008E3AED">
        <w:t>q</w:t>
      </w:r>
      <w:r w:rsidR="002850D7" w:rsidRPr="002850D7">
        <w:t xml:space="preserve"> </w:t>
      </w:r>
      <w:r w:rsidRPr="008E3AED">
        <w:t>-</w:t>
      </w:r>
      <w:r w:rsidR="002850D7" w:rsidRPr="002850D7">
        <w:t xml:space="preserve"> </w:t>
      </w:r>
      <w:r w:rsidRPr="008E3AED">
        <w:t>результат,</w:t>
      </w:r>
      <w:r w:rsidR="002850D7" w:rsidRPr="002850D7">
        <w:t xml:space="preserve"> </w:t>
      </w:r>
      <w:r w:rsidRPr="008E3AED">
        <w:t>float</w:t>
      </w:r>
    </w:p>
    <w:p w14:paraId="16397746" w14:textId="77777777" w:rsidR="008E3AED" w:rsidRPr="008E3AED" w:rsidRDefault="008E3AED" w:rsidP="008E3AED">
      <w:pPr>
        <w:pStyle w:val="14"/>
      </w:pPr>
      <w:r w:rsidRPr="008E3AED">
        <w:t>Блок-схема:</w:t>
      </w:r>
    </w:p>
    <w:p w14:paraId="286264F5" w14:textId="77777777" w:rsidR="008E3AED" w:rsidRPr="008E3AED" w:rsidRDefault="008E3AED" w:rsidP="008E3AED">
      <w:pPr>
        <w:pStyle w:val="14"/>
      </w:pPr>
    </w:p>
    <w:p w14:paraId="3CD10FD8" w14:textId="0BDF1DD8" w:rsidR="0061412C" w:rsidRPr="0061412C" w:rsidRDefault="002850D7" w:rsidP="00C47F31">
      <w:pPr>
        <w:pStyle w:val="a9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11822E" wp14:editId="36B9AAED">
            <wp:extent cx="5905500" cy="6195060"/>
            <wp:effectExtent l="0" t="0" r="0" b="0"/>
            <wp:docPr id="13877890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53B5F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53BF634D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7FFB225B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289A17F8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34ED3232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70E94F0F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07C5C249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0248FD1C" w14:textId="418AE025" w:rsidR="00641119" w:rsidRDefault="00C47F31" w:rsidP="000976D2">
      <w:pPr>
        <w:pStyle w:val="14"/>
        <w:spacing w:line="240" w:lineRule="auto"/>
        <w:ind w:firstLine="0"/>
        <w:rPr>
          <w:lang w:val="en-US"/>
        </w:rPr>
      </w:pPr>
      <w:r>
        <w:t>Программа</w:t>
      </w:r>
      <w:r>
        <w:rPr>
          <w:lang w:val="en-US"/>
        </w:rPr>
        <w:t>:</w:t>
      </w:r>
    </w:p>
    <w:p w14:paraId="44BB90E3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6AB23592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51BE0B76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lastRenderedPageBreak/>
        <w:t>#include &lt;stdio.h&gt;</w:t>
      </w:r>
    </w:p>
    <w:p w14:paraId="02CA9D84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int  main()</w:t>
      </w:r>
    </w:p>
    <w:p w14:paraId="320976CB" w14:textId="77777777" w:rsidR="002850D7" w:rsidRPr="00A77086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7708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301F192C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A7708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2850D7">
        <w:rPr>
          <w:rFonts w:ascii="Courier New" w:hAnsi="Courier New" w:cs="Courier New"/>
          <w:sz w:val="24"/>
          <w:szCs w:val="24"/>
          <w:lang w:val="pt-PT"/>
        </w:rPr>
        <w:t>float x = 0.2,Eps = 0.0001,z = 0;</w:t>
      </w:r>
    </w:p>
    <w:p w14:paraId="34158C25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int n = 1;</w:t>
      </w:r>
    </w:p>
    <w:p w14:paraId="39AE3525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</w:p>
    <w:p w14:paraId="6B398DC7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do</w:t>
      </w:r>
    </w:p>
    <w:p w14:paraId="1A00F41F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{</w:t>
      </w:r>
    </w:p>
    <w:p w14:paraId="31A2013C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z += (1.0 / (2 * n + 1)) * pow((x - 1) / (x + 1), 2 * n + 1);</w:t>
      </w:r>
    </w:p>
    <w:p w14:paraId="2F162893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    n++;</w:t>
      </w:r>
    </w:p>
    <w:p w14:paraId="001F57B6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pt-PT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>    }</w:t>
      </w:r>
    </w:p>
    <w:p w14:paraId="4D749F75" w14:textId="77777777" w:rsidR="002850D7" w:rsidRPr="00A77086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A77086">
        <w:rPr>
          <w:rFonts w:ascii="Courier New" w:hAnsi="Courier New" w:cs="Courier New"/>
          <w:sz w:val="24"/>
          <w:szCs w:val="24"/>
          <w:lang w:val="en-US"/>
        </w:rPr>
        <w:t>while (n &lt; INT_MAX &amp; fabs((1.0 / (2 * n + 1)) * pow((x - 1) / (x + 1), 2 * n + 1)) &gt; Eps);</w:t>
      </w:r>
    </w:p>
    <w:p w14:paraId="0E162A25" w14:textId="77777777" w:rsidR="002850D7" w:rsidRPr="00A77086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35B78C1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A7708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2850D7">
        <w:rPr>
          <w:rFonts w:ascii="Courier New" w:hAnsi="Courier New" w:cs="Courier New"/>
          <w:sz w:val="24"/>
          <w:szCs w:val="24"/>
          <w:lang w:val="en-US"/>
        </w:rPr>
        <w:t>printf("result = %f",z);</w:t>
      </w:r>
    </w:p>
    <w:p w14:paraId="67343723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850D7">
        <w:rPr>
          <w:rFonts w:ascii="Courier New" w:hAnsi="Courier New" w:cs="Courier New"/>
          <w:sz w:val="24"/>
          <w:szCs w:val="24"/>
          <w:lang w:val="en-US"/>
        </w:rPr>
        <w:t>    return 0;</w:t>
      </w:r>
    </w:p>
    <w:p w14:paraId="59342E4D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  <w:sz w:val="24"/>
          <w:szCs w:val="24"/>
        </w:rPr>
      </w:pPr>
      <w:r w:rsidRPr="002850D7">
        <w:rPr>
          <w:rFonts w:ascii="Courier New" w:hAnsi="Courier New" w:cs="Courier New"/>
          <w:sz w:val="24"/>
          <w:szCs w:val="24"/>
        </w:rPr>
        <w:t>}</w:t>
      </w:r>
    </w:p>
    <w:p w14:paraId="41E13217" w14:textId="77777777" w:rsidR="002850D7" w:rsidRPr="002850D7" w:rsidRDefault="002850D7" w:rsidP="002850D7">
      <w:pPr>
        <w:pStyle w:val="14"/>
        <w:spacing w:line="240" w:lineRule="auto"/>
        <w:rPr>
          <w:rFonts w:ascii="Courier New" w:hAnsi="Courier New" w:cs="Courier New"/>
        </w:rPr>
      </w:pPr>
    </w:p>
    <w:p w14:paraId="507A0EC7" w14:textId="77777777" w:rsidR="002850D7" w:rsidRDefault="002850D7" w:rsidP="000976D2">
      <w:pPr>
        <w:pStyle w:val="14"/>
        <w:spacing w:line="240" w:lineRule="auto"/>
        <w:ind w:firstLine="0"/>
        <w:rPr>
          <w:lang w:val="en-US"/>
        </w:rPr>
      </w:pPr>
    </w:p>
    <w:p w14:paraId="2DD1611E" w14:textId="77777777" w:rsidR="00F177F7" w:rsidRDefault="00F177F7" w:rsidP="00F177F7">
      <w:pPr>
        <w:pStyle w:val="14"/>
        <w:spacing w:line="240" w:lineRule="auto"/>
        <w:ind w:firstLine="0"/>
        <w:rPr>
          <w:lang w:val="en-US"/>
        </w:rPr>
      </w:pPr>
      <w:r>
        <w:t>Результат работы программы</w:t>
      </w:r>
      <w:r>
        <w:rPr>
          <w:lang w:val="en-US"/>
        </w:rPr>
        <w:t>:</w:t>
      </w:r>
    </w:p>
    <w:p w14:paraId="548775E4" w14:textId="3A52285C" w:rsidR="00F177F7" w:rsidRDefault="00A305FF" w:rsidP="00F177F7">
      <w:pPr>
        <w:pStyle w:val="a9"/>
        <w:jc w:val="left"/>
        <w:rPr>
          <w:lang w:val="en-US"/>
        </w:rPr>
      </w:pPr>
      <w:r>
        <w:rPr>
          <w:noProof/>
        </w:rPr>
        <w:drawing>
          <wp:inline distT="0" distB="0" distL="0" distR="0" wp14:anchorId="7CE311B5" wp14:editId="0B816115">
            <wp:extent cx="3695238" cy="657143"/>
            <wp:effectExtent l="0" t="0" r="635" b="0"/>
            <wp:docPr id="1049422497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22497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88EE" w14:textId="77777777" w:rsidR="00D2152F" w:rsidRDefault="00D2152F" w:rsidP="008E3AED">
      <w:pPr>
        <w:pStyle w:val="14"/>
        <w:spacing w:line="240" w:lineRule="auto"/>
        <w:ind w:firstLine="0"/>
        <w:jc w:val="left"/>
        <w:rPr>
          <w:lang w:val="en-US"/>
        </w:rPr>
      </w:pPr>
    </w:p>
    <w:p w14:paraId="7887984B" w14:textId="35974C5D" w:rsidR="00C47F31" w:rsidRDefault="00F177F7" w:rsidP="00F177F7">
      <w:pPr>
        <w:pStyle w:val="2"/>
      </w:pPr>
      <w:bookmarkStart w:id="4" w:name="_Toc184657076"/>
      <w:r w:rsidRPr="00F3255D">
        <w:t>С использованием цикла с параметром</w:t>
      </w:r>
      <w:bookmarkEnd w:id="4"/>
    </w:p>
    <w:p w14:paraId="2F511A71" w14:textId="77777777" w:rsidR="00F177F7" w:rsidRPr="00154408" w:rsidRDefault="00F177F7" w:rsidP="00154408">
      <w:pPr>
        <w:pStyle w:val="14"/>
      </w:pPr>
      <w:r w:rsidRPr="00154408">
        <w:t>Решение:</w:t>
      </w:r>
    </w:p>
    <w:p w14:paraId="55702E3A" w14:textId="77777777" w:rsidR="00F177F7" w:rsidRPr="00154408" w:rsidRDefault="00F177F7" w:rsidP="00154408">
      <w:pPr>
        <w:pStyle w:val="14"/>
      </w:pPr>
      <w:r w:rsidRPr="00154408">
        <w:t>Список идентификаторов:</w:t>
      </w:r>
    </w:p>
    <w:p w14:paraId="4BAA445B" w14:textId="2F379299" w:rsidR="00F177F7" w:rsidRPr="00154408" w:rsidRDefault="00F177F7" w:rsidP="00154408">
      <w:pPr>
        <w:pStyle w:val="14"/>
      </w:pPr>
      <w:r w:rsidRPr="00154408">
        <w:t>x,</w:t>
      </w:r>
      <w:r w:rsidR="00A305FF" w:rsidRPr="00A305FF">
        <w:t xml:space="preserve"> </w:t>
      </w:r>
      <w:r w:rsidR="00A305FF">
        <w:rPr>
          <w:lang w:val="en-US"/>
        </w:rPr>
        <w:t>E</w:t>
      </w:r>
      <w:r w:rsidRPr="00154408">
        <w:t>ps,</w:t>
      </w:r>
      <w:r w:rsidR="00A305FF" w:rsidRPr="00A305FF">
        <w:t xml:space="preserve"> </w:t>
      </w:r>
      <w:r w:rsidR="00A305FF">
        <w:rPr>
          <w:lang w:val="en-US"/>
        </w:rPr>
        <w:t>z</w:t>
      </w:r>
      <w:r w:rsidR="00A305FF" w:rsidRPr="00A305FF">
        <w:t xml:space="preserve"> </w:t>
      </w:r>
      <w:r w:rsidRPr="00154408">
        <w:t>-</w:t>
      </w:r>
      <w:r w:rsidR="00A305FF" w:rsidRPr="00A305FF">
        <w:t xml:space="preserve"> </w:t>
      </w:r>
      <w:r w:rsidRPr="00154408">
        <w:t>исходные данные,</w:t>
      </w:r>
      <w:r w:rsidR="00A305FF" w:rsidRPr="00A305FF">
        <w:t xml:space="preserve"> </w:t>
      </w:r>
      <w:r w:rsidRPr="00154408">
        <w:t>float</w:t>
      </w:r>
    </w:p>
    <w:p w14:paraId="5E0D365E" w14:textId="49B6A016" w:rsidR="00F177F7" w:rsidRPr="00154408" w:rsidRDefault="00F177F7" w:rsidP="00154408">
      <w:pPr>
        <w:pStyle w:val="14"/>
      </w:pPr>
      <w:r w:rsidRPr="00154408">
        <w:t>n</w:t>
      </w:r>
      <w:r w:rsidR="00A305FF" w:rsidRPr="00A305FF">
        <w:t xml:space="preserve"> </w:t>
      </w:r>
      <w:r w:rsidRPr="00154408">
        <w:t>- исходные данные,</w:t>
      </w:r>
      <w:r w:rsidR="00A305FF" w:rsidRPr="00A305FF">
        <w:t xml:space="preserve"> </w:t>
      </w:r>
      <w:r w:rsidRPr="00154408">
        <w:t>int</w:t>
      </w:r>
    </w:p>
    <w:p w14:paraId="3BEB8FC9" w14:textId="6C699800" w:rsidR="00F177F7" w:rsidRPr="00154408" w:rsidRDefault="00A305FF" w:rsidP="00154408">
      <w:pPr>
        <w:pStyle w:val="14"/>
      </w:pPr>
      <w:r>
        <w:rPr>
          <w:lang w:val="en-US"/>
        </w:rPr>
        <w:t>z</w:t>
      </w:r>
      <w:r w:rsidRPr="00A305FF">
        <w:t xml:space="preserve"> </w:t>
      </w:r>
      <w:r w:rsidR="00F177F7" w:rsidRPr="00154408">
        <w:t>-</w:t>
      </w:r>
      <w:r w:rsidRPr="00A305FF">
        <w:t xml:space="preserve"> </w:t>
      </w:r>
      <w:r w:rsidR="00F177F7" w:rsidRPr="00154408">
        <w:t>результат,</w:t>
      </w:r>
      <w:r w:rsidRPr="00A305FF">
        <w:t xml:space="preserve"> </w:t>
      </w:r>
      <w:r w:rsidR="00F177F7" w:rsidRPr="00154408">
        <w:t>float</w:t>
      </w:r>
    </w:p>
    <w:p w14:paraId="56F7F17A" w14:textId="408AC570" w:rsidR="00F177F7" w:rsidRPr="0073329C" w:rsidRDefault="00F177F7" w:rsidP="00154408">
      <w:pPr>
        <w:pStyle w:val="14"/>
        <w:rPr>
          <w:lang w:val="en-US"/>
        </w:rPr>
      </w:pPr>
      <w:r w:rsidRPr="00154408">
        <w:t>Блок-схема:</w:t>
      </w:r>
    </w:p>
    <w:p w14:paraId="25519B7D" w14:textId="42AE5EAC" w:rsidR="00CF6FC5" w:rsidRPr="00154408" w:rsidRDefault="003A3BB4" w:rsidP="00AA3FB1">
      <w:pPr>
        <w:pStyle w:val="a9"/>
      </w:pPr>
      <w:r>
        <w:rPr>
          <w:noProof/>
        </w:rPr>
        <w:lastRenderedPageBreak/>
        <w:drawing>
          <wp:inline distT="0" distB="0" distL="0" distR="0" wp14:anchorId="0EABCDAC" wp14:editId="17D788F8">
            <wp:extent cx="6096000" cy="4766945"/>
            <wp:effectExtent l="0" t="0" r="0" b="0"/>
            <wp:docPr id="10040403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D7B8" w14:textId="0A526A3C" w:rsidR="00D751AD" w:rsidRDefault="00CF6FC5" w:rsidP="0073329C">
      <w:pPr>
        <w:pStyle w:val="14"/>
        <w:tabs>
          <w:tab w:val="clear" w:pos="9356"/>
          <w:tab w:val="left" w:pos="3060"/>
        </w:tabs>
        <w:rPr>
          <w:lang w:val="en-US"/>
        </w:rPr>
      </w:pPr>
      <w:r w:rsidRPr="008A04EF">
        <w:t>Программ</w:t>
      </w:r>
      <w:r>
        <w:t>а</w:t>
      </w:r>
      <w:r>
        <w:rPr>
          <w:lang w:val="en-US"/>
        </w:rPr>
        <w:t xml:space="preserve"> </w:t>
      </w:r>
      <w:r w:rsidRPr="00CD47BF">
        <w:rPr>
          <w:lang w:val="en-US"/>
        </w:rPr>
        <w:t>№1</w:t>
      </w:r>
      <w:r w:rsidR="00D751AD">
        <w:rPr>
          <w:lang w:val="en-US"/>
        </w:rPr>
        <w:t>:</w:t>
      </w:r>
      <w:r w:rsidR="0073329C">
        <w:rPr>
          <w:lang w:val="en-US"/>
        </w:rPr>
        <w:tab/>
      </w:r>
    </w:p>
    <w:p w14:paraId="065EE0DA" w14:textId="77777777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00E4D11C" w14:textId="77777777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6536BE57" w14:textId="77777777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0030FF07" w14:textId="77777777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int  main()</w:t>
      </w:r>
    </w:p>
    <w:p w14:paraId="72B4724D" w14:textId="77777777" w:rsidR="0073329C" w:rsidRPr="00A77086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en-US"/>
        </w:rPr>
      </w:pPr>
      <w:r w:rsidRPr="00A7708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F91EE1C" w14:textId="77777777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A7708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3329C">
        <w:rPr>
          <w:rFonts w:ascii="Courier New" w:hAnsi="Courier New" w:cs="Courier New"/>
          <w:sz w:val="24"/>
          <w:szCs w:val="24"/>
          <w:lang w:val="pt-PT"/>
        </w:rPr>
        <w:t>float x = 0.2, Eps = 0.0001, z = 0;</w:t>
      </w:r>
    </w:p>
    <w:p w14:paraId="7D25E33A" w14:textId="665CE6AF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int n = 1;</w:t>
      </w:r>
    </w:p>
    <w:p w14:paraId="318B3310" w14:textId="633413CA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for (n; n &lt; INT_MAX &amp; fabs((1.0 / (2 * n + 1)) * pow((x - 1) / (x + 1), 2 * n + 1)) &gt; Eps; n++)</w:t>
      </w:r>
    </w:p>
    <w:p w14:paraId="4432C48E" w14:textId="77777777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{</w:t>
      </w:r>
    </w:p>
    <w:p w14:paraId="6AAB49F5" w14:textId="0D7AC799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z += (1.0 / (2 * n + 1)) * pow((x - 1) / (x + 1), 2 * n + 1);</w:t>
      </w:r>
    </w:p>
    <w:p w14:paraId="09A9CF30" w14:textId="043793F7" w:rsidR="0073329C" w:rsidRPr="0073329C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lastRenderedPageBreak/>
        <w:t>    }</w:t>
      </w:r>
    </w:p>
    <w:p w14:paraId="527E1FB4" w14:textId="77777777" w:rsidR="0073329C" w:rsidRPr="00A77086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A77086">
        <w:rPr>
          <w:rFonts w:ascii="Courier New" w:hAnsi="Courier New" w:cs="Courier New"/>
          <w:sz w:val="24"/>
          <w:szCs w:val="24"/>
          <w:lang w:val="pt-PT"/>
        </w:rPr>
        <w:t>    printf("result = %f", z);</w:t>
      </w:r>
    </w:p>
    <w:p w14:paraId="34FEE18A" w14:textId="7417A8D6" w:rsidR="0073329C" w:rsidRPr="00A77086" w:rsidRDefault="0073329C" w:rsidP="0073329C">
      <w:pPr>
        <w:pStyle w:val="14"/>
        <w:tabs>
          <w:tab w:val="left" w:pos="3060"/>
        </w:tabs>
        <w:rPr>
          <w:rFonts w:ascii="Courier New" w:hAnsi="Courier New" w:cs="Courier New"/>
          <w:sz w:val="24"/>
          <w:szCs w:val="24"/>
          <w:lang w:val="pt-PT"/>
        </w:rPr>
      </w:pPr>
      <w:r w:rsidRPr="00A77086">
        <w:rPr>
          <w:rFonts w:ascii="Courier New" w:hAnsi="Courier New" w:cs="Courier New"/>
          <w:sz w:val="24"/>
          <w:szCs w:val="24"/>
          <w:lang w:val="pt-PT"/>
        </w:rPr>
        <w:t>    return 0;}</w:t>
      </w:r>
    </w:p>
    <w:p w14:paraId="4681CF3E" w14:textId="2F2456EF" w:rsidR="00CF6FC5" w:rsidRPr="00A77086" w:rsidRDefault="00CF6FC5" w:rsidP="00AA3FB1">
      <w:pPr>
        <w:pStyle w:val="14"/>
        <w:spacing w:after="0" w:line="240" w:lineRule="auto"/>
        <w:ind w:firstLine="0"/>
        <w:rPr>
          <w:lang w:val="pt-PT"/>
        </w:rPr>
      </w:pPr>
      <w:r w:rsidRPr="00CF6FC5">
        <w:t>Вывод</w:t>
      </w:r>
      <w:r w:rsidRPr="00A77086">
        <w:rPr>
          <w:lang w:val="pt-PT"/>
        </w:rPr>
        <w:t xml:space="preserve"> </w:t>
      </w:r>
      <w:r w:rsidRPr="00CF6FC5">
        <w:t>программы</w:t>
      </w:r>
      <w:r w:rsidRPr="00A77086">
        <w:rPr>
          <w:lang w:val="pt-PT"/>
        </w:rPr>
        <w:t xml:space="preserve"> №1:</w:t>
      </w:r>
    </w:p>
    <w:p w14:paraId="3078DA6B" w14:textId="75EBEC68" w:rsidR="00CF6FC5" w:rsidRPr="00CF6FC5" w:rsidRDefault="0073329C" w:rsidP="00CF6FC5">
      <w:pPr>
        <w:pStyle w:val="14"/>
        <w:ind w:firstLine="0"/>
      </w:pPr>
      <w:r>
        <w:rPr>
          <w:noProof/>
        </w:rPr>
        <w:drawing>
          <wp:inline distT="0" distB="0" distL="0" distR="0" wp14:anchorId="76D940D2" wp14:editId="0798BFFD">
            <wp:extent cx="3695238" cy="657143"/>
            <wp:effectExtent l="0" t="0" r="635" b="0"/>
            <wp:docPr id="41134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9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50B1" w14:textId="6E245BA4" w:rsidR="00CF6FC5" w:rsidRPr="000F4033" w:rsidRDefault="00CF6FC5" w:rsidP="00CF6FC5">
      <w:pPr>
        <w:pStyle w:val="14"/>
        <w:ind w:firstLine="0"/>
        <w:rPr>
          <w:rFonts w:ascii="Courier New" w:hAnsi="Courier New" w:cs="Courier New"/>
        </w:rPr>
      </w:pPr>
    </w:p>
    <w:p w14:paraId="7E17DFCE" w14:textId="77777777" w:rsidR="00CF6FC5" w:rsidRDefault="00CF6FC5" w:rsidP="00CF6FC5">
      <w:pPr>
        <w:pStyle w:val="14"/>
        <w:rPr>
          <w:lang w:val="en-US"/>
        </w:rPr>
      </w:pPr>
      <w:r w:rsidRPr="008A04EF">
        <w:t>Программа</w:t>
      </w:r>
      <w:r w:rsidRPr="00CD47BF">
        <w:rPr>
          <w:lang w:val="en-US"/>
        </w:rPr>
        <w:t xml:space="preserve"> №2:</w:t>
      </w:r>
    </w:p>
    <w:p w14:paraId="4DE4BD64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&lt;limits.h&gt;</w:t>
      </w:r>
    </w:p>
    <w:p w14:paraId="5B42822A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&lt;math.h&gt;</w:t>
      </w:r>
    </w:p>
    <w:p w14:paraId="2188611F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14:paraId="0802B044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int main()</w:t>
      </w:r>
    </w:p>
    <w:p w14:paraId="6A30D78C" w14:textId="77777777" w:rsidR="0073329C" w:rsidRPr="00A77086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A77086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ECA1490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pt-PT"/>
        </w:rPr>
      </w:pPr>
      <w:r w:rsidRPr="00A7708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73329C">
        <w:rPr>
          <w:rFonts w:ascii="Courier New" w:hAnsi="Courier New" w:cs="Courier New"/>
          <w:sz w:val="24"/>
          <w:szCs w:val="24"/>
          <w:lang w:val="pt-PT"/>
        </w:rPr>
        <w:t>float z;</w:t>
      </w:r>
    </w:p>
    <w:p w14:paraId="5983B812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pt-PT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>    for (float n = 1, Eps = 0.0001, x = 0.2; fabs((1.0 / (2 * n + 1)) * pow((x - 1) / (x + 1), 2 * n + 1)) &gt; Eps &amp;&amp; n &lt; INT_MAX;z += (1.0 / (2 * n + 1)) * pow((x - 1) / (x + 1), 2 * n + 1), n++)</w:t>
      </w:r>
    </w:p>
    <w:p w14:paraId="2D3969C6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pt-PT"/>
        </w:rPr>
        <w:t xml:space="preserve">    </w:t>
      </w:r>
      <w:r w:rsidRPr="0073329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E9BA59A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042CC22A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4218818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</w:p>
    <w:p w14:paraId="556EDB75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    printf("result = %f", z);</w:t>
      </w:r>
    </w:p>
    <w:p w14:paraId="18E5F012" w14:textId="77777777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  <w:lang w:val="en-US"/>
        </w:rPr>
        <w:t>    return 0;</w:t>
      </w:r>
    </w:p>
    <w:p w14:paraId="05DE8C4E" w14:textId="4B59AC96" w:rsidR="0073329C" w:rsidRPr="0073329C" w:rsidRDefault="0073329C" w:rsidP="0073329C">
      <w:pPr>
        <w:pStyle w:val="14"/>
        <w:rPr>
          <w:rFonts w:ascii="Courier New" w:hAnsi="Courier New" w:cs="Courier New"/>
          <w:sz w:val="24"/>
          <w:szCs w:val="24"/>
          <w:lang w:val="en-US"/>
        </w:rPr>
      </w:pPr>
      <w:r w:rsidRPr="0073329C">
        <w:rPr>
          <w:rFonts w:ascii="Courier New" w:hAnsi="Courier New" w:cs="Courier New"/>
          <w:sz w:val="24"/>
          <w:szCs w:val="24"/>
        </w:rPr>
        <w:t xml:space="preserve">}   </w:t>
      </w:r>
    </w:p>
    <w:p w14:paraId="6696D9F7" w14:textId="485AB27D" w:rsidR="00CF6FC5" w:rsidRDefault="00CF6FC5" w:rsidP="00EE3618">
      <w:pPr>
        <w:pStyle w:val="14"/>
        <w:ind w:firstLine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Вывод программы №2</w:t>
      </w:r>
      <w:r>
        <w:rPr>
          <w:rFonts w:ascii="Courier New" w:hAnsi="Courier New" w:cs="Courier New"/>
          <w:lang w:val="en-US"/>
        </w:rPr>
        <w:t>:</w:t>
      </w:r>
    </w:p>
    <w:p w14:paraId="08595824" w14:textId="4A3ED953" w:rsidR="00F177F7" w:rsidRPr="0073329C" w:rsidRDefault="0073329C" w:rsidP="0073329C">
      <w:pPr>
        <w:pStyle w:val="14"/>
        <w:ind w:firstLine="0"/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72182C20" wp14:editId="0CD227F0">
            <wp:extent cx="3695238" cy="657143"/>
            <wp:effectExtent l="0" t="0" r="635" b="0"/>
            <wp:docPr id="1483058984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8984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F177F7" w:rsidRPr="0073329C" w:rsidSect="00FF20A8">
      <w:pgSz w:w="11906" w:h="16838"/>
      <w:pgMar w:top="1418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23DD"/>
    <w:multiLevelType w:val="multilevel"/>
    <w:tmpl w:val="70F84C32"/>
    <w:numStyleLink w:val="a"/>
  </w:abstractNum>
  <w:abstractNum w:abstractNumId="1" w15:restartNumberingAfterBreak="0">
    <w:nsid w:val="06633294"/>
    <w:multiLevelType w:val="multilevel"/>
    <w:tmpl w:val="8FA2CC7A"/>
    <w:name w:val="gjgg322"/>
    <w:styleLink w:val="sdjcjcab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04" w:hanging="5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531" w:hanging="82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DA057A"/>
    <w:multiLevelType w:val="multilevel"/>
    <w:tmpl w:val="70F84C32"/>
    <w:numStyleLink w:val="a"/>
  </w:abstractNum>
  <w:abstractNum w:abstractNumId="3" w15:restartNumberingAfterBreak="0">
    <w:nsid w:val="137D5A6F"/>
    <w:multiLevelType w:val="multilevel"/>
    <w:tmpl w:val="1AA485F8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pStyle w:val="10"/>
      <w:lvlText w:val="%1.%2.%3"/>
      <w:lvlJc w:val="right"/>
      <w:pPr>
        <w:tabs>
          <w:tab w:val="num" w:pos="1701"/>
        </w:tabs>
        <w:ind w:left="2552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4787FCB"/>
    <w:multiLevelType w:val="multilevel"/>
    <w:tmpl w:val="D9BCABFA"/>
    <w:numStyleLink w:val="a1"/>
  </w:abstractNum>
  <w:abstractNum w:abstractNumId="5" w15:restartNumberingAfterBreak="0">
    <w:nsid w:val="14BA519A"/>
    <w:multiLevelType w:val="multilevel"/>
    <w:tmpl w:val="0419001D"/>
    <w:name w:val="gjgg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725601"/>
    <w:multiLevelType w:val="multilevel"/>
    <w:tmpl w:val="0419001D"/>
    <w:name w:val="gjgg3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9D6B6B"/>
    <w:multiLevelType w:val="multilevel"/>
    <w:tmpl w:val="70F84C32"/>
    <w:numStyleLink w:val="a"/>
  </w:abstractNum>
  <w:abstractNum w:abstractNumId="8" w15:restartNumberingAfterBreak="0">
    <w:nsid w:val="26040F00"/>
    <w:multiLevelType w:val="multilevel"/>
    <w:tmpl w:val="70F84C32"/>
    <w:numStyleLink w:val="a"/>
  </w:abstractNum>
  <w:abstractNum w:abstractNumId="9" w15:restartNumberingAfterBreak="0">
    <w:nsid w:val="2A763BFE"/>
    <w:multiLevelType w:val="multilevel"/>
    <w:tmpl w:val="C61EF52C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D94ADB"/>
    <w:multiLevelType w:val="hybridMultilevel"/>
    <w:tmpl w:val="EB98C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356195B"/>
    <w:multiLevelType w:val="hybridMultilevel"/>
    <w:tmpl w:val="B726B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B333F1"/>
    <w:multiLevelType w:val="multilevel"/>
    <w:tmpl w:val="70F84C32"/>
    <w:numStyleLink w:val="a"/>
  </w:abstractNum>
  <w:abstractNum w:abstractNumId="13" w15:restartNumberingAfterBreak="0">
    <w:nsid w:val="3CB664A2"/>
    <w:multiLevelType w:val="multilevel"/>
    <w:tmpl w:val="70F84C32"/>
    <w:numStyleLink w:val="a"/>
  </w:abstractNum>
  <w:abstractNum w:abstractNumId="14" w15:restartNumberingAfterBreak="0">
    <w:nsid w:val="4E097AC8"/>
    <w:multiLevelType w:val="multilevel"/>
    <w:tmpl w:val="70F84C32"/>
    <w:numStyleLink w:val="a"/>
  </w:abstractNum>
  <w:abstractNum w:abstractNumId="15" w15:restartNumberingAfterBreak="0">
    <w:nsid w:val="4EF97178"/>
    <w:multiLevelType w:val="multilevel"/>
    <w:tmpl w:val="70F84C32"/>
    <w:styleLink w:val="a"/>
    <w:lvl w:ilvl="0">
      <w:start w:val="1"/>
      <w:numFmt w:val="decimal"/>
      <w:pStyle w:val="a2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0406E1E"/>
    <w:multiLevelType w:val="hybridMultilevel"/>
    <w:tmpl w:val="550AD376"/>
    <w:lvl w:ilvl="0" w:tplc="FF1A2B8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50E533FC"/>
    <w:multiLevelType w:val="multilevel"/>
    <w:tmpl w:val="D9BCABFA"/>
    <w:styleLink w:val="a1"/>
    <w:lvl w:ilvl="0">
      <w:start w:val="1"/>
      <w:numFmt w:val="bullet"/>
      <w:pStyle w:val="a3"/>
      <w:lvlText w:val=""/>
      <w:lvlJc w:val="left"/>
      <w:pPr>
        <w:ind w:left="992" w:hanging="283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7C60FDB"/>
    <w:multiLevelType w:val="multilevel"/>
    <w:tmpl w:val="70F84C32"/>
    <w:numStyleLink w:val="a"/>
  </w:abstractNum>
  <w:abstractNum w:abstractNumId="19" w15:restartNumberingAfterBreak="0">
    <w:nsid w:val="6877634C"/>
    <w:multiLevelType w:val="multilevel"/>
    <w:tmpl w:val="E99C9F26"/>
    <w:name w:val="гщррщгр"/>
    <w:styleLink w:val="a4"/>
    <w:lvl w:ilvl="0">
      <w:start w:val="1"/>
      <w:numFmt w:val="decimal"/>
      <w:lvlText w:val="%1."/>
      <w:lvlJc w:val="left"/>
      <w:pPr>
        <w:tabs>
          <w:tab w:val="num" w:pos="709"/>
        </w:tabs>
        <w:ind w:left="1134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70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2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A686B4E"/>
    <w:multiLevelType w:val="multilevel"/>
    <w:tmpl w:val="D9BCABFA"/>
    <w:numStyleLink w:val="a1"/>
  </w:abstractNum>
  <w:abstractNum w:abstractNumId="21" w15:restartNumberingAfterBreak="0">
    <w:nsid w:val="6D121F6A"/>
    <w:multiLevelType w:val="hybridMultilevel"/>
    <w:tmpl w:val="C8B6769C"/>
    <w:lvl w:ilvl="0" w:tplc="DEEA49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877C1F"/>
    <w:multiLevelType w:val="hybridMultilevel"/>
    <w:tmpl w:val="550AD37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3570F14"/>
    <w:multiLevelType w:val="multilevel"/>
    <w:tmpl w:val="70F84C32"/>
    <w:numStyleLink w:val="a"/>
  </w:abstractNum>
  <w:abstractNum w:abstractNumId="24" w15:restartNumberingAfterBreak="0">
    <w:nsid w:val="76487629"/>
    <w:multiLevelType w:val="multilevel"/>
    <w:tmpl w:val="70F84C32"/>
    <w:numStyleLink w:val="a"/>
  </w:abstractNum>
  <w:abstractNum w:abstractNumId="25" w15:restartNumberingAfterBreak="0">
    <w:nsid w:val="78202A82"/>
    <w:multiLevelType w:val="multilevel"/>
    <w:tmpl w:val="E99C9F26"/>
    <w:name w:val="гщррщгр2"/>
    <w:numStyleLink w:val="a4"/>
  </w:abstractNum>
  <w:num w:numId="1" w16cid:durableId="1342774384">
    <w:abstractNumId w:val="5"/>
  </w:num>
  <w:num w:numId="2" w16cid:durableId="1948997361">
    <w:abstractNumId w:val="6"/>
  </w:num>
  <w:num w:numId="3" w16cid:durableId="394163558">
    <w:abstractNumId w:val="1"/>
  </w:num>
  <w:num w:numId="4" w16cid:durableId="1733844350">
    <w:abstractNumId w:val="21"/>
  </w:num>
  <w:num w:numId="5" w16cid:durableId="1333142556">
    <w:abstractNumId w:val="10"/>
  </w:num>
  <w:num w:numId="6" w16cid:durableId="181286949">
    <w:abstractNumId w:val="3"/>
  </w:num>
  <w:num w:numId="7" w16cid:durableId="351348808">
    <w:abstractNumId w:val="19"/>
  </w:num>
  <w:num w:numId="8" w16cid:durableId="874271555">
    <w:abstractNumId w:val="25"/>
  </w:num>
  <w:num w:numId="9" w16cid:durableId="35400874">
    <w:abstractNumId w:val="15"/>
  </w:num>
  <w:num w:numId="10" w16cid:durableId="1843929662">
    <w:abstractNumId w:val="18"/>
  </w:num>
  <w:num w:numId="11" w16cid:durableId="575015134">
    <w:abstractNumId w:val="9"/>
  </w:num>
  <w:num w:numId="12" w16cid:durableId="207836967">
    <w:abstractNumId w:val="12"/>
  </w:num>
  <w:num w:numId="13" w16cid:durableId="1315178117">
    <w:abstractNumId w:val="0"/>
  </w:num>
  <w:num w:numId="14" w16cid:durableId="1653177244">
    <w:abstractNumId w:val="24"/>
  </w:num>
  <w:num w:numId="15" w16cid:durableId="905653160">
    <w:abstractNumId w:val="17"/>
  </w:num>
  <w:num w:numId="16" w16cid:durableId="1946764917">
    <w:abstractNumId w:val="4"/>
  </w:num>
  <w:num w:numId="17" w16cid:durableId="51657237">
    <w:abstractNumId w:val="20"/>
  </w:num>
  <w:num w:numId="18" w16cid:durableId="1831411321">
    <w:abstractNumId w:val="8"/>
  </w:num>
  <w:num w:numId="19" w16cid:durableId="983851769">
    <w:abstractNumId w:val="14"/>
  </w:num>
  <w:num w:numId="20" w16cid:durableId="441387965">
    <w:abstractNumId w:val="13"/>
  </w:num>
  <w:num w:numId="21" w16cid:durableId="513109351">
    <w:abstractNumId w:val="23"/>
  </w:num>
  <w:num w:numId="22" w16cid:durableId="1015225439">
    <w:abstractNumId w:val="2"/>
  </w:num>
  <w:num w:numId="23" w16cid:durableId="1451700098">
    <w:abstractNumId w:val="7"/>
  </w:num>
  <w:num w:numId="24" w16cid:durableId="1869374700">
    <w:abstractNumId w:val="16"/>
  </w:num>
  <w:num w:numId="25" w16cid:durableId="271521275">
    <w:abstractNumId w:val="22"/>
  </w:num>
  <w:num w:numId="26" w16cid:durableId="6635838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9D4"/>
    <w:rsid w:val="00020065"/>
    <w:rsid w:val="000263CA"/>
    <w:rsid w:val="00091DB5"/>
    <w:rsid w:val="000976D2"/>
    <w:rsid w:val="000B4A70"/>
    <w:rsid w:val="000D169C"/>
    <w:rsid w:val="00154408"/>
    <w:rsid w:val="001B67D6"/>
    <w:rsid w:val="00206464"/>
    <w:rsid w:val="00227CAD"/>
    <w:rsid w:val="00231F8E"/>
    <w:rsid w:val="0024367B"/>
    <w:rsid w:val="002850D7"/>
    <w:rsid w:val="00295831"/>
    <w:rsid w:val="002B328B"/>
    <w:rsid w:val="002B3E17"/>
    <w:rsid w:val="002B5450"/>
    <w:rsid w:val="002E31A5"/>
    <w:rsid w:val="00315685"/>
    <w:rsid w:val="00363CB0"/>
    <w:rsid w:val="003A3BB4"/>
    <w:rsid w:val="003C4A9E"/>
    <w:rsid w:val="00545E5B"/>
    <w:rsid w:val="005F0D4D"/>
    <w:rsid w:val="0061412C"/>
    <w:rsid w:val="00641119"/>
    <w:rsid w:val="00670E90"/>
    <w:rsid w:val="006725B5"/>
    <w:rsid w:val="006C1EB1"/>
    <w:rsid w:val="006D29A2"/>
    <w:rsid w:val="0073329C"/>
    <w:rsid w:val="007A7095"/>
    <w:rsid w:val="007E1148"/>
    <w:rsid w:val="00851C30"/>
    <w:rsid w:val="00857468"/>
    <w:rsid w:val="008B680D"/>
    <w:rsid w:val="008E3AED"/>
    <w:rsid w:val="00916420"/>
    <w:rsid w:val="0093336C"/>
    <w:rsid w:val="009760A0"/>
    <w:rsid w:val="009A0806"/>
    <w:rsid w:val="009B6B83"/>
    <w:rsid w:val="009F02F4"/>
    <w:rsid w:val="00A305FF"/>
    <w:rsid w:val="00A64E57"/>
    <w:rsid w:val="00A77086"/>
    <w:rsid w:val="00AA3FB1"/>
    <w:rsid w:val="00AF078A"/>
    <w:rsid w:val="00BF69D4"/>
    <w:rsid w:val="00C47F31"/>
    <w:rsid w:val="00C532AA"/>
    <w:rsid w:val="00CD2457"/>
    <w:rsid w:val="00CF6FC5"/>
    <w:rsid w:val="00D2152F"/>
    <w:rsid w:val="00D56F18"/>
    <w:rsid w:val="00D751AD"/>
    <w:rsid w:val="00DF202C"/>
    <w:rsid w:val="00E0524D"/>
    <w:rsid w:val="00E54BAD"/>
    <w:rsid w:val="00EE3618"/>
    <w:rsid w:val="00F129E5"/>
    <w:rsid w:val="00F15AD0"/>
    <w:rsid w:val="00F177F7"/>
    <w:rsid w:val="00F30647"/>
    <w:rsid w:val="00F3255D"/>
    <w:rsid w:val="00F720F8"/>
    <w:rsid w:val="00FF20A8"/>
    <w:rsid w:val="00FF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A4DB5"/>
  <w15:chartTrackingRefBased/>
  <w15:docId w15:val="{D37EDF71-093F-43CE-A261-A388974B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1">
    <w:name w:val="heading 1"/>
    <w:basedOn w:val="a5"/>
    <w:next w:val="a5"/>
    <w:link w:val="12"/>
    <w:uiPriority w:val="9"/>
    <w:qFormat/>
    <w:rsid w:val="00D56F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0">
    <w:name w:val="heading 3"/>
    <w:basedOn w:val="a5"/>
    <w:next w:val="a5"/>
    <w:link w:val="31"/>
    <w:uiPriority w:val="9"/>
    <w:semiHidden/>
    <w:unhideWhenUsed/>
    <w:qFormat/>
    <w:rsid w:val="009B6B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Заг1"/>
    <w:basedOn w:val="a5"/>
    <w:next w:val="2"/>
    <w:qFormat/>
    <w:rsid w:val="002E31A5"/>
    <w:pPr>
      <w:pageBreakBefore/>
      <w:numPr>
        <w:numId w:val="3"/>
      </w:numPr>
      <w:tabs>
        <w:tab w:val="right" w:leader="underscore" w:pos="9356"/>
      </w:tabs>
      <w:spacing w:after="0" w:line="360" w:lineRule="auto"/>
      <w:jc w:val="center"/>
      <w:outlineLvl w:val="0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Заг2"/>
    <w:basedOn w:val="a5"/>
    <w:next w:val="3"/>
    <w:qFormat/>
    <w:rsid w:val="00FF20A8"/>
    <w:pPr>
      <w:numPr>
        <w:ilvl w:val="1"/>
        <w:numId w:val="3"/>
      </w:numPr>
      <w:tabs>
        <w:tab w:val="right" w:leader="underscore" w:pos="9356"/>
      </w:tabs>
      <w:spacing w:before="240" w:after="240" w:line="360" w:lineRule="auto"/>
      <w:jc w:val="center"/>
      <w:outlineLvl w:val="1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3">
    <w:name w:val="Заг3"/>
    <w:basedOn w:val="a5"/>
    <w:next w:val="14"/>
    <w:qFormat/>
    <w:rsid w:val="00FF20A8"/>
    <w:pPr>
      <w:numPr>
        <w:ilvl w:val="2"/>
        <w:numId w:val="3"/>
      </w:numPr>
      <w:tabs>
        <w:tab w:val="right" w:leader="underscore" w:pos="9356"/>
      </w:tabs>
      <w:spacing w:before="120" w:after="120" w:line="360" w:lineRule="auto"/>
      <w:jc w:val="center"/>
      <w:outlineLvl w:val="2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4">
    <w:name w:val="Осн14"/>
    <w:basedOn w:val="a5"/>
    <w:link w:val="140"/>
    <w:qFormat/>
    <w:rsid w:val="00FF20A8"/>
    <w:pPr>
      <w:tabs>
        <w:tab w:val="right" w:leader="underscore" w:pos="9356"/>
      </w:tabs>
      <w:spacing w:after="12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13">
    <w:name w:val="Стиль1"/>
    <w:basedOn w:val="1"/>
    <w:next w:val="2"/>
    <w:qFormat/>
    <w:rsid w:val="002B5450"/>
  </w:style>
  <w:style w:type="numbering" w:customStyle="1" w:styleId="sdjcjcab">
    <w:name w:val="sdjcjcab"/>
    <w:uiPriority w:val="99"/>
    <w:rsid w:val="00227CAD"/>
    <w:pPr>
      <w:numPr>
        <w:numId w:val="3"/>
      </w:numPr>
    </w:pPr>
  </w:style>
  <w:style w:type="paragraph" w:customStyle="1" w:styleId="a9">
    <w:name w:val="Рис"/>
    <w:basedOn w:val="14"/>
    <w:qFormat/>
    <w:rsid w:val="00F15AD0"/>
    <w:pPr>
      <w:ind w:firstLine="0"/>
      <w:jc w:val="center"/>
    </w:pPr>
  </w:style>
  <w:style w:type="paragraph" w:customStyle="1" w:styleId="aa">
    <w:name w:val="ТаблНазв"/>
    <w:basedOn w:val="14"/>
    <w:qFormat/>
    <w:rsid w:val="00F15AD0"/>
    <w:pPr>
      <w:spacing w:before="120" w:after="0"/>
      <w:jc w:val="left"/>
    </w:pPr>
  </w:style>
  <w:style w:type="paragraph" w:customStyle="1" w:styleId="ab">
    <w:name w:val="Табл"/>
    <w:basedOn w:val="14"/>
    <w:qFormat/>
    <w:rsid w:val="00F15AD0"/>
    <w:pPr>
      <w:spacing w:after="0" w:line="240" w:lineRule="auto"/>
      <w:ind w:firstLine="0"/>
      <w:jc w:val="left"/>
    </w:pPr>
    <w:rPr>
      <w:sz w:val="24"/>
      <w:szCs w:val="24"/>
    </w:rPr>
  </w:style>
  <w:style w:type="paragraph" w:customStyle="1" w:styleId="10">
    <w:name w:val="1"/>
    <w:basedOn w:val="14"/>
    <w:rsid w:val="00F15AD0"/>
    <w:pPr>
      <w:numPr>
        <w:ilvl w:val="2"/>
        <w:numId w:val="6"/>
      </w:numPr>
    </w:pPr>
  </w:style>
  <w:style w:type="numbering" w:customStyle="1" w:styleId="a0">
    <w:name w:val="Нум"/>
    <w:uiPriority w:val="99"/>
    <w:rsid w:val="00091DB5"/>
    <w:pPr>
      <w:numPr>
        <w:numId w:val="6"/>
      </w:numPr>
    </w:pPr>
  </w:style>
  <w:style w:type="numbering" w:customStyle="1" w:styleId="a4">
    <w:name w:val="спис"/>
    <w:uiPriority w:val="99"/>
    <w:rsid w:val="006C1EB1"/>
    <w:pPr>
      <w:numPr>
        <w:numId w:val="7"/>
      </w:numPr>
    </w:pPr>
  </w:style>
  <w:style w:type="paragraph" w:customStyle="1" w:styleId="a2">
    <w:name w:val="Списнум"/>
    <w:basedOn w:val="14"/>
    <w:qFormat/>
    <w:rsid w:val="00D56F18"/>
    <w:pPr>
      <w:numPr>
        <w:numId w:val="23"/>
      </w:numPr>
    </w:pPr>
  </w:style>
  <w:style w:type="numbering" w:customStyle="1" w:styleId="a">
    <w:name w:val="спавв"/>
    <w:uiPriority w:val="99"/>
    <w:rsid w:val="00D56F18"/>
    <w:pPr>
      <w:numPr>
        <w:numId w:val="9"/>
      </w:numPr>
    </w:pPr>
  </w:style>
  <w:style w:type="paragraph" w:customStyle="1" w:styleId="a3">
    <w:name w:val="СписМарк"/>
    <w:basedOn w:val="14"/>
    <w:qFormat/>
    <w:rsid w:val="00D56F18"/>
    <w:pPr>
      <w:numPr>
        <w:numId w:val="17"/>
      </w:numPr>
    </w:pPr>
  </w:style>
  <w:style w:type="numbering" w:customStyle="1" w:styleId="a1">
    <w:name w:val="списм"/>
    <w:uiPriority w:val="99"/>
    <w:rsid w:val="009F02F4"/>
    <w:pPr>
      <w:numPr>
        <w:numId w:val="15"/>
      </w:numPr>
    </w:pPr>
  </w:style>
  <w:style w:type="paragraph" w:styleId="20">
    <w:name w:val="toc 2"/>
    <w:basedOn w:val="a5"/>
    <w:next w:val="a5"/>
    <w:autoRedefine/>
    <w:uiPriority w:val="39"/>
    <w:unhideWhenUsed/>
    <w:rsid w:val="009F02F4"/>
    <w:pPr>
      <w:spacing w:after="0" w:line="360" w:lineRule="auto"/>
      <w:ind w:left="992" w:right="397" w:hanging="567"/>
    </w:pPr>
    <w:rPr>
      <w:rFonts w:ascii="Times New Roman" w:hAnsi="Times New Roman"/>
      <w:sz w:val="28"/>
    </w:rPr>
  </w:style>
  <w:style w:type="paragraph" w:styleId="15">
    <w:name w:val="toc 1"/>
    <w:basedOn w:val="a5"/>
    <w:next w:val="a5"/>
    <w:autoRedefine/>
    <w:uiPriority w:val="39"/>
    <w:unhideWhenUsed/>
    <w:rsid w:val="009F02F4"/>
    <w:pPr>
      <w:tabs>
        <w:tab w:val="left" w:pos="440"/>
        <w:tab w:val="right" w:leader="dot" w:pos="9628"/>
      </w:tabs>
      <w:spacing w:after="0" w:line="360" w:lineRule="auto"/>
      <w:ind w:left="425" w:right="397" w:hanging="425"/>
    </w:pPr>
    <w:rPr>
      <w:rFonts w:ascii="Times New Roman" w:hAnsi="Times New Roman"/>
      <w:caps/>
      <w:sz w:val="28"/>
    </w:rPr>
  </w:style>
  <w:style w:type="paragraph" w:styleId="32">
    <w:name w:val="toc 3"/>
    <w:basedOn w:val="a5"/>
    <w:next w:val="a5"/>
    <w:autoRedefine/>
    <w:uiPriority w:val="39"/>
    <w:unhideWhenUsed/>
    <w:rsid w:val="009F02F4"/>
    <w:pPr>
      <w:spacing w:after="0" w:line="360" w:lineRule="auto"/>
      <w:ind w:left="1786" w:right="397" w:hanging="794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9F02F4"/>
    <w:rPr>
      <w:color w:val="0563C1" w:themeColor="hyperlink"/>
      <w:u w:val="single"/>
    </w:rPr>
  </w:style>
  <w:style w:type="character" w:customStyle="1" w:styleId="12">
    <w:name w:val="Заголовок 1 Знак"/>
    <w:basedOn w:val="a6"/>
    <w:link w:val="11"/>
    <w:uiPriority w:val="9"/>
    <w:rsid w:val="00D56F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1"/>
    <w:next w:val="a5"/>
    <w:uiPriority w:val="39"/>
    <w:unhideWhenUsed/>
    <w:qFormat/>
    <w:rsid w:val="00D56F18"/>
    <w:pPr>
      <w:outlineLvl w:val="9"/>
    </w:pPr>
    <w:rPr>
      <w:lang w:eastAsia="ru-RU"/>
    </w:rPr>
  </w:style>
  <w:style w:type="character" w:customStyle="1" w:styleId="140">
    <w:name w:val="Осн14 Знак"/>
    <w:link w:val="14"/>
    <w:rsid w:val="009B6B83"/>
    <w:rPr>
      <w:rFonts w:ascii="Times New Roman" w:eastAsia="Calibri" w:hAnsi="Times New Roman" w:cs="Times New Roman"/>
      <w:sz w:val="28"/>
      <w:szCs w:val="28"/>
    </w:rPr>
  </w:style>
  <w:style w:type="paragraph" w:customStyle="1" w:styleId="143">
    <w:name w:val="Заг14_3"/>
    <w:basedOn w:val="30"/>
    <w:next w:val="a5"/>
    <w:rsid w:val="009B6B83"/>
    <w:pPr>
      <w:keepLines w:val="0"/>
      <w:spacing w:before="48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32"/>
      <w:szCs w:val="32"/>
      <w:lang w:eastAsia="ru-RU"/>
    </w:rPr>
  </w:style>
  <w:style w:type="character" w:customStyle="1" w:styleId="31">
    <w:name w:val="Заголовок 3 Знак"/>
    <w:basedOn w:val="a6"/>
    <w:link w:val="30"/>
    <w:uiPriority w:val="9"/>
    <w:semiHidden/>
    <w:rsid w:val="009B6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28mo\OneDrive\&#1056;&#1072;&#1073;&#1086;&#1095;&#1080;&#1081;%20&#1089;&#1090;&#1086;&#1083;\&#1096;&#1072;&#1073;&#1083;&#1086;&#1085;&#1095;&#1080;&#1082;%20&#1088;&#1077;&#1092;&#1077;&#1088;&#1072;&#1090;&#1072;%20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2260E-4E0E-43EA-AD8C-2D6A99634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шаблончик реферата </Template>
  <TotalTime>272</TotalTime>
  <Pages>9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Namasste 1</dc:creator>
  <cp:keywords/>
  <dc:description/>
  <cp:lastModifiedBy>Андрей Ларин</cp:lastModifiedBy>
  <cp:revision>11</cp:revision>
  <dcterms:created xsi:type="dcterms:W3CDTF">2024-12-07T12:33:00Z</dcterms:created>
  <dcterms:modified xsi:type="dcterms:W3CDTF">2024-12-17T09:40:00Z</dcterms:modified>
</cp:coreProperties>
</file>
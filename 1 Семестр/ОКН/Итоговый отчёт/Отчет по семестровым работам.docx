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6943E" w14:textId="77777777" w:rsidR="00DF202C" w:rsidRPr="002009D4" w:rsidRDefault="007E1148" w:rsidP="002009D4">
      <w:pPr>
        <w:pStyle w:val="14"/>
        <w:jc w:val="center"/>
      </w:pPr>
      <w:bookmarkStart w:id="0" w:name="_Hlk184749069"/>
      <w:bookmarkEnd w:id="0"/>
      <w:r w:rsidRPr="002009D4">
        <w:t xml:space="preserve">МИНИСТЕРСТВО </w:t>
      </w:r>
      <w:r w:rsidR="0024367B" w:rsidRPr="002009D4">
        <w:t xml:space="preserve">НАУКИ И ВЫСШЕГО </w:t>
      </w:r>
      <w:r w:rsidRPr="002009D4">
        <w:t xml:space="preserve">ОБРАЗОВАНИЯ </w:t>
      </w:r>
      <w:r w:rsidR="00020065" w:rsidRPr="002009D4">
        <w:br/>
      </w:r>
      <w:r w:rsidRPr="002009D4">
        <w:t>РОССИЙСКОЙ ФЕДЕРАЦИИ</w:t>
      </w:r>
    </w:p>
    <w:p w14:paraId="6DB1F27A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EB017FF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4957E36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161798AA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22486A55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23F7AD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31E1758D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31676390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34DC6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AB8331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D4B59B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47EE1A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0186196A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1089B34E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0DB068DE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B3CE19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F6752D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FA2AA6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42D9FB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57B12416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41C24449" w14:textId="77777777" w:rsidR="007E1148" w:rsidRPr="002E31A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2E31A5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54C2700C" w14:textId="55F6CF3B" w:rsidR="00CD2457" w:rsidRPr="007A7095" w:rsidRDefault="003B699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425159CC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EEADFE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95BCAA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73CC54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72950B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668E6" w14:textId="59D56CFA" w:rsidR="00FF20A8" w:rsidRDefault="00857468" w:rsidP="002009D4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7A1318CB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935BDE4" w14:textId="235150A1" w:rsidR="003B6998" w:rsidRDefault="009F02F4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85005498" w:history="1">
        <w:r w:rsidR="003B6998" w:rsidRPr="00EB068C">
          <w:rPr>
            <w:rStyle w:val="ae"/>
            <w:noProof/>
          </w:rPr>
          <w:t>1</w:t>
        </w:r>
        <w:r w:rsidR="003B6998"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="003B6998" w:rsidRPr="00EB068C">
          <w:rPr>
            <w:rStyle w:val="ae"/>
            <w:noProof/>
          </w:rPr>
          <w:t>СЕМЕСТРОВАЯ РАБОТА №1</w:t>
        </w:r>
        <w:r w:rsidR="003B6998">
          <w:rPr>
            <w:noProof/>
            <w:webHidden/>
          </w:rPr>
          <w:tab/>
        </w:r>
        <w:r w:rsidR="003B6998">
          <w:rPr>
            <w:noProof/>
            <w:webHidden/>
          </w:rPr>
          <w:fldChar w:fldCharType="begin"/>
        </w:r>
        <w:r w:rsidR="003B6998">
          <w:rPr>
            <w:noProof/>
            <w:webHidden/>
          </w:rPr>
          <w:instrText xml:space="preserve"> PAGEREF _Toc185005498 \h </w:instrText>
        </w:r>
        <w:r w:rsidR="003B6998">
          <w:rPr>
            <w:noProof/>
            <w:webHidden/>
          </w:rPr>
        </w:r>
        <w:r w:rsidR="003B6998">
          <w:rPr>
            <w:noProof/>
            <w:webHidden/>
          </w:rPr>
          <w:fldChar w:fldCharType="separate"/>
        </w:r>
        <w:r w:rsidR="003B6998">
          <w:rPr>
            <w:noProof/>
            <w:webHidden/>
          </w:rPr>
          <w:t>3</w:t>
        </w:r>
        <w:r w:rsidR="003B6998">
          <w:rPr>
            <w:noProof/>
            <w:webHidden/>
          </w:rPr>
          <w:fldChar w:fldCharType="end"/>
        </w:r>
      </w:hyperlink>
    </w:p>
    <w:p w14:paraId="5DC2B59C" w14:textId="14677D27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499" w:history="1">
        <w:r w:rsidRPr="00EB068C">
          <w:rPr>
            <w:rStyle w:val="ae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Результат выполнения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BDFD16" w14:textId="0F37414D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0" w:history="1">
        <w:r w:rsidRPr="00EB068C">
          <w:rPr>
            <w:rStyle w:val="ae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Результат выполнения задания в режиме отображения формул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A2FF8C" w14:textId="2A7F886D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1" w:history="1">
        <w:r w:rsidRPr="00EB068C">
          <w:rPr>
            <w:rStyle w:val="ae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Проверка правильности выполнения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26D6F" w14:textId="16D24813" w:rsidR="003B6998" w:rsidRDefault="003B6998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2" w:history="1">
        <w:r w:rsidRPr="00EB068C">
          <w:rPr>
            <w:rStyle w:val="ae"/>
            <w:noProof/>
          </w:rPr>
          <w:t>2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СЕМЕСТРОВАЯ РАБОТА №2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D116B" w14:textId="353DC1D7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3" w:history="1">
        <w:r w:rsidRPr="00EB068C">
          <w:rPr>
            <w:rStyle w:val="ae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Линейный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B20466" w14:textId="46E63CD0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4" w:history="1">
        <w:r w:rsidRPr="00EB068C">
          <w:rPr>
            <w:rStyle w:val="ae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Разветвляющийся алгоритм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5F7E50" w14:textId="07144664" w:rsidR="003B6998" w:rsidRDefault="003B6998">
      <w:pPr>
        <w:pStyle w:val="16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5" w:history="1">
        <w:r w:rsidRPr="00EB068C">
          <w:rPr>
            <w:rStyle w:val="ae"/>
            <w:noProof/>
          </w:rPr>
          <w:t>3</w:t>
        </w:r>
        <w:r>
          <w:rPr>
            <w:rFonts w:asciiTheme="minorHAnsi" w:eastAsiaTheme="minorEastAsia" w:hAnsiTheme="minorHAnsi"/>
            <w:caps w:val="0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СЕМЕСТРОВАЯ РАБОТА №3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7DCB48" w14:textId="0D72178F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6" w:history="1">
        <w:r w:rsidRPr="00EB068C">
          <w:rPr>
            <w:rStyle w:val="ae"/>
            <w:noProof/>
          </w:rPr>
          <w:t>3.1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С использованием цикла с предусловием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EC6BB0" w14:textId="23B7E02F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7" w:history="1">
        <w:r w:rsidRPr="00EB068C">
          <w:rPr>
            <w:rStyle w:val="ae"/>
            <w:noProof/>
          </w:rPr>
          <w:t>3.2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С использованием цикла с постусловием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EC1362" w14:textId="1AD3A27A" w:rsidR="003B6998" w:rsidRDefault="003B6998">
      <w:pPr>
        <w:pStyle w:val="21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185005508" w:history="1">
        <w:r w:rsidRPr="00EB068C">
          <w:rPr>
            <w:rStyle w:val="ae"/>
            <w:noProof/>
          </w:rPr>
          <w:t>3.3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zh-CN"/>
            <w14:ligatures w14:val="standardContextual"/>
          </w:rPr>
          <w:tab/>
        </w:r>
        <w:r w:rsidRPr="00EB068C">
          <w:rPr>
            <w:rStyle w:val="ae"/>
            <w:noProof/>
          </w:rPr>
          <w:t>С использованием цикла с параметром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_Toc185005508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C9C5FB" w14:textId="0EB06548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695E08CC" w14:textId="1DBFC1E8" w:rsidR="00823699" w:rsidRDefault="00823699">
      <w:pPr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607E9FB2" w14:textId="6F8639C2" w:rsidR="00206464" w:rsidRDefault="00823699" w:rsidP="00823699">
      <w:pPr>
        <w:pStyle w:val="1"/>
      </w:pPr>
      <w:bookmarkStart w:id="1" w:name="_Toc185005498"/>
      <w:r>
        <w:lastRenderedPageBreak/>
        <w:t>СЕМЕСТРОВАЯ РАБОТА №</w:t>
      </w:r>
      <w:r w:rsidR="002009D4">
        <w:t>1</w:t>
      </w:r>
      <w:bookmarkEnd w:id="1"/>
    </w:p>
    <w:p w14:paraId="6E13C123" w14:textId="797A9483" w:rsidR="003B6998" w:rsidRPr="003B6998" w:rsidRDefault="003B6998" w:rsidP="003B6998">
      <w:pPr>
        <w:pStyle w:val="14"/>
        <w:jc w:val="center"/>
      </w:pPr>
      <w:r>
        <w:t>Вариант 4</w:t>
      </w:r>
    </w:p>
    <w:p w14:paraId="36B6C053" w14:textId="53F5AF63" w:rsidR="00823699" w:rsidRPr="00823699" w:rsidRDefault="00823699" w:rsidP="00823699">
      <w:pPr>
        <w:pStyle w:val="2"/>
      </w:pPr>
      <w:bookmarkStart w:id="2" w:name="_Toc177843355"/>
      <w:bookmarkStart w:id="3" w:name="_Toc182663665"/>
      <w:bookmarkStart w:id="4" w:name="_Toc185005499"/>
      <w:bookmarkEnd w:id="2"/>
      <w:r w:rsidRPr="00823699">
        <w:t>Результат выполнения задания</w:t>
      </w:r>
      <w:bookmarkEnd w:id="3"/>
      <w:bookmarkEnd w:id="4"/>
    </w:p>
    <w:p w14:paraId="3427BD29" w14:textId="1097E5B6" w:rsidR="003B6998" w:rsidRDefault="003B6998" w:rsidP="003B6998">
      <w:pPr>
        <w:pStyle w:val="14"/>
        <w:ind w:firstLine="0"/>
      </w:pPr>
      <w:r w:rsidRPr="00B827CB">
        <w:rPr>
          <w:noProof/>
        </w:rPr>
        <w:drawing>
          <wp:inline distT="0" distB="0" distL="0" distR="0" wp14:anchorId="331BDB1D" wp14:editId="734E9B28">
            <wp:extent cx="6120130" cy="3415369"/>
            <wp:effectExtent l="0" t="0" r="0" b="0"/>
            <wp:docPr id="1" name="Рисунок 1" descr="Изображение выглядит как текст, снимок экрана, программное обеспечение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F91" w14:textId="77777777" w:rsidR="003B6998" w:rsidRDefault="003B6998" w:rsidP="003B6998">
      <w:pPr>
        <w:pStyle w:val="14"/>
        <w:ind w:firstLine="0"/>
      </w:pPr>
    </w:p>
    <w:p w14:paraId="10C39CBD" w14:textId="77777777" w:rsidR="003B6998" w:rsidRDefault="003B6998" w:rsidP="003B6998">
      <w:pPr>
        <w:pStyle w:val="14"/>
        <w:ind w:firstLine="0"/>
      </w:pPr>
    </w:p>
    <w:p w14:paraId="65ED6DA2" w14:textId="77777777" w:rsidR="003B6998" w:rsidRDefault="003B6998" w:rsidP="003B6998">
      <w:pPr>
        <w:pStyle w:val="14"/>
        <w:ind w:firstLine="0"/>
      </w:pPr>
    </w:p>
    <w:p w14:paraId="27B878B1" w14:textId="77777777" w:rsidR="003B6998" w:rsidRDefault="003B6998" w:rsidP="003B6998">
      <w:pPr>
        <w:pStyle w:val="14"/>
        <w:ind w:firstLine="0"/>
      </w:pPr>
    </w:p>
    <w:p w14:paraId="6D9B7709" w14:textId="77777777" w:rsidR="003B6998" w:rsidRDefault="003B6998" w:rsidP="003B6998">
      <w:pPr>
        <w:pStyle w:val="14"/>
        <w:ind w:firstLine="0"/>
      </w:pPr>
    </w:p>
    <w:p w14:paraId="7E6196FE" w14:textId="77777777" w:rsidR="003B6998" w:rsidRDefault="003B6998" w:rsidP="003B6998">
      <w:pPr>
        <w:pStyle w:val="14"/>
        <w:ind w:firstLine="0"/>
      </w:pPr>
    </w:p>
    <w:p w14:paraId="2924E66A" w14:textId="77777777" w:rsidR="003B6998" w:rsidRDefault="003B6998" w:rsidP="003B6998">
      <w:pPr>
        <w:pStyle w:val="14"/>
        <w:ind w:firstLine="0"/>
      </w:pPr>
    </w:p>
    <w:p w14:paraId="1017E090" w14:textId="77777777" w:rsidR="003B6998" w:rsidRDefault="003B6998" w:rsidP="003B6998">
      <w:pPr>
        <w:pStyle w:val="14"/>
        <w:ind w:firstLine="0"/>
      </w:pPr>
    </w:p>
    <w:p w14:paraId="4ADBF7D3" w14:textId="77777777" w:rsidR="003B6998" w:rsidRDefault="003B6998" w:rsidP="003B6998">
      <w:pPr>
        <w:pStyle w:val="14"/>
        <w:ind w:firstLine="0"/>
      </w:pPr>
    </w:p>
    <w:p w14:paraId="7930F1A4" w14:textId="77777777" w:rsidR="003B6998" w:rsidRDefault="003B6998" w:rsidP="003B6998">
      <w:pPr>
        <w:pStyle w:val="14"/>
        <w:ind w:firstLine="0"/>
      </w:pPr>
    </w:p>
    <w:p w14:paraId="477B0F98" w14:textId="77777777" w:rsidR="003B6998" w:rsidRDefault="003B6998" w:rsidP="003B6998">
      <w:pPr>
        <w:pStyle w:val="14"/>
        <w:ind w:firstLine="0"/>
      </w:pPr>
    </w:p>
    <w:p w14:paraId="5F051FF2" w14:textId="607B9FB2" w:rsidR="003B6998" w:rsidRDefault="003B6998" w:rsidP="003B6998">
      <w:pPr>
        <w:pStyle w:val="2"/>
      </w:pPr>
      <w:bookmarkStart w:id="5" w:name="_Toc182315406"/>
      <w:bookmarkStart w:id="6" w:name="_Toc182315791"/>
      <w:bookmarkStart w:id="7" w:name="_Toc185005500"/>
      <w:r>
        <w:lastRenderedPageBreak/>
        <w:t>Результат выполнения задания в режиме отображения формул</w:t>
      </w:r>
      <w:bookmarkEnd w:id="5"/>
      <w:bookmarkEnd w:id="6"/>
      <w:bookmarkEnd w:id="7"/>
    </w:p>
    <w:p w14:paraId="62A77B6D" w14:textId="77777777" w:rsidR="003B6998" w:rsidRDefault="003B6998" w:rsidP="003B6998">
      <w:pPr>
        <w:jc w:val="center"/>
      </w:pPr>
      <w:r w:rsidRPr="00B827CB">
        <w:rPr>
          <w:noProof/>
        </w:rPr>
        <w:drawing>
          <wp:inline distT="0" distB="0" distL="0" distR="0" wp14:anchorId="05E88215" wp14:editId="2EFC36F5">
            <wp:extent cx="8157709" cy="4780707"/>
            <wp:effectExtent l="0" t="6985" r="8255" b="8255"/>
            <wp:docPr id="649966407" name="Рисунок 649966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6407" name="Рисунок 6499664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81894" cy="47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52C4" w14:textId="77777777" w:rsidR="003B6998" w:rsidRPr="00B827CB" w:rsidRDefault="003B6998" w:rsidP="003B6998">
      <w:pPr>
        <w:jc w:val="center"/>
      </w:pPr>
    </w:p>
    <w:p w14:paraId="4E36EFBF" w14:textId="77777777" w:rsidR="003B6998" w:rsidRDefault="003B6998" w:rsidP="003B6998">
      <w:pPr>
        <w:pStyle w:val="2"/>
      </w:pPr>
      <w:bookmarkStart w:id="8" w:name="_Toc182315407"/>
      <w:bookmarkStart w:id="9" w:name="_Toc182315792"/>
      <w:bookmarkStart w:id="10" w:name="_Toc185005501"/>
      <w:r>
        <w:lastRenderedPageBreak/>
        <w:t>Проверка правильности выполнения задания</w:t>
      </w:r>
      <w:bookmarkEnd w:id="8"/>
      <w:bookmarkEnd w:id="9"/>
      <w:bookmarkEnd w:id="10"/>
    </w:p>
    <w:p w14:paraId="2C98427D" w14:textId="77777777" w:rsidR="003B6998" w:rsidRDefault="003B6998" w:rsidP="003B6998">
      <w:pPr>
        <w:pStyle w:val="14"/>
      </w:pPr>
      <w:r>
        <w:t>Проверим строку 8 на правильность работы формул:</w:t>
      </w:r>
    </w:p>
    <w:p w14:paraId="683B6F8D" w14:textId="77777777" w:rsidR="003B6998" w:rsidRDefault="003B6998" w:rsidP="003B6998">
      <w:pPr>
        <w:pStyle w:val="14"/>
        <w:numPr>
          <w:ilvl w:val="0"/>
          <w:numId w:val="32"/>
        </w:numPr>
        <w:spacing w:after="0"/>
      </w:pPr>
      <w:r>
        <w:t xml:space="preserve">Для расчёта очков спортсмена </w:t>
      </w:r>
      <w:r w:rsidRPr="008B59C0">
        <w:t>“</w:t>
      </w:r>
      <w:r>
        <w:t>Васильева</w:t>
      </w:r>
      <w:r w:rsidRPr="008B59C0">
        <w:t>”</w:t>
      </w:r>
      <w:r>
        <w:t xml:space="preserve"> необходимо посмотреть его завоёванное место и по месту в другой таблице найти соответствующие очки, сделаем это с помощью функции ВПР. Это место – 3, следовательно его очки – тоже 3. Верно.</w:t>
      </w:r>
    </w:p>
    <w:p w14:paraId="4B3372A0" w14:textId="77777777" w:rsidR="003B6998" w:rsidRDefault="003B6998" w:rsidP="003B6998">
      <w:pPr>
        <w:pStyle w:val="14"/>
        <w:numPr>
          <w:ilvl w:val="0"/>
          <w:numId w:val="32"/>
        </w:numPr>
        <w:spacing w:after="0"/>
      </w:pPr>
      <w:r>
        <w:t xml:space="preserve">Для определения вознаграждения в </w:t>
      </w:r>
      <w:r>
        <w:rPr>
          <w:lang w:val="en-US"/>
        </w:rPr>
        <w:t>USD</w:t>
      </w:r>
      <w:r>
        <w:t xml:space="preserve"> необходимо пользуемся теми же функциями что и в случае 1). В другой таблице смотри какому значению соответствует завоёванное место 3. Это  - </w:t>
      </w:r>
      <w:r w:rsidRPr="00D53A8C">
        <w:t>$</w:t>
      </w:r>
      <w:r>
        <w:t>500.</w:t>
      </w:r>
    </w:p>
    <w:p w14:paraId="0FC14E60" w14:textId="77777777" w:rsidR="003B6998" w:rsidRPr="008B59C0" w:rsidRDefault="003B6998" w:rsidP="003B6998">
      <w:pPr>
        <w:pStyle w:val="14"/>
        <w:numPr>
          <w:ilvl w:val="0"/>
          <w:numId w:val="32"/>
        </w:numPr>
        <w:spacing w:after="0"/>
      </w:pPr>
      <w:r>
        <w:t xml:space="preserve">Для расчёта суммы в рублях необходимо ячейку </w:t>
      </w:r>
      <w:r>
        <w:rPr>
          <w:lang w:val="en-US"/>
        </w:rPr>
        <w:t>E</w:t>
      </w:r>
      <w:r w:rsidRPr="00CF4894">
        <w:t>8</w:t>
      </w:r>
      <w:r>
        <w:t xml:space="preserve">(в ней лежит курс доллара) умножить на значение вознаграждения в </w:t>
      </w:r>
      <w:r>
        <w:rPr>
          <w:lang w:val="en-US"/>
        </w:rPr>
        <w:t>USD</w:t>
      </w:r>
      <w:r w:rsidRPr="00CF4894">
        <w:t>.</w:t>
      </w:r>
    </w:p>
    <w:p w14:paraId="26FA64F4" w14:textId="77777777" w:rsidR="003B6998" w:rsidRPr="00206464" w:rsidRDefault="003B6998" w:rsidP="003B6998">
      <w:pPr>
        <w:pStyle w:val="14"/>
        <w:ind w:firstLine="0"/>
      </w:pPr>
    </w:p>
    <w:p w14:paraId="74FC81F6" w14:textId="71C26931" w:rsidR="00823699" w:rsidRPr="00532FA4" w:rsidRDefault="00823699" w:rsidP="003B6998">
      <w:pPr>
        <w:pStyle w:val="2"/>
        <w:jc w:val="left"/>
      </w:pPr>
      <w:r>
        <w:br w:type="page"/>
      </w:r>
    </w:p>
    <w:p w14:paraId="1612B1F5" w14:textId="272286C9" w:rsidR="00823699" w:rsidRDefault="00823699" w:rsidP="00823699">
      <w:pPr>
        <w:pStyle w:val="1"/>
      </w:pPr>
      <w:bookmarkStart w:id="11" w:name="_Toc185005502"/>
      <w:r>
        <w:lastRenderedPageBreak/>
        <w:t>СЕМЕСТРОВАЯ РАБОТА №2</w:t>
      </w:r>
      <w:bookmarkEnd w:id="11"/>
    </w:p>
    <w:p w14:paraId="4273783E" w14:textId="4B6F320D" w:rsidR="003B6998" w:rsidRDefault="003B6998" w:rsidP="003B6998">
      <w:pPr>
        <w:pStyle w:val="2"/>
      </w:pPr>
      <w:bookmarkStart w:id="12" w:name="_Toc185005505"/>
      <w:r>
        <w:t>Линейный алгоритм</w:t>
      </w:r>
    </w:p>
    <w:p w14:paraId="441F2BAC" w14:textId="10B4121A" w:rsidR="003B6998" w:rsidRPr="003B6998" w:rsidRDefault="003B6998" w:rsidP="003B6998">
      <w:pPr>
        <w:pStyle w:val="14"/>
        <w:jc w:val="center"/>
      </w:pPr>
      <w:r>
        <w:t>Вариант 4</w:t>
      </w:r>
    </w:p>
    <w:p w14:paraId="1CA9D845" w14:textId="77777777" w:rsidR="003B6998" w:rsidRDefault="003B6998" w:rsidP="003B6998">
      <w:pPr>
        <w:pStyle w:val="31"/>
      </w:pPr>
      <w:r>
        <w:t>Задача 1</w:t>
      </w:r>
    </w:p>
    <w:p w14:paraId="3ADA8850" w14:textId="77777777" w:rsidR="003B6998" w:rsidRDefault="003B6998" w:rsidP="003B6998">
      <w:pPr>
        <w:pStyle w:val="141"/>
      </w:pPr>
      <w:r>
        <w:t>Разработать блок-схему и программу для вычисления значения выражения в соответствии с вариантом. Получить ответ используя заданные исходные данные.</w:t>
      </w:r>
    </w:p>
    <w:p w14:paraId="6CAC3635" w14:textId="77777777" w:rsidR="003B6998" w:rsidRDefault="003B6998" w:rsidP="003B6998">
      <w:pPr>
        <w:pStyle w:val="141"/>
      </w:pPr>
      <w:r w:rsidRPr="00D10B37">
        <w:rPr>
          <w:noProof/>
        </w:rPr>
        <w:drawing>
          <wp:inline distT="0" distB="0" distL="0" distR="0" wp14:anchorId="31315315" wp14:editId="2187374E">
            <wp:extent cx="1371791" cy="562053"/>
            <wp:effectExtent l="0" t="0" r="0" b="9525"/>
            <wp:docPr id="1756807941" name="Рисунок 1756807941" descr="Изображение выглядит как текст, Шрифт, рукописный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7941" name="Рисунок 1756807941" descr="Изображение выглядит как текст, Шрифт, рукописный текст, белый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8498" w14:textId="77777777" w:rsidR="003B6998" w:rsidRDefault="003B6998" w:rsidP="003B6998">
      <w:pPr>
        <w:pStyle w:val="141"/>
      </w:pPr>
      <w:r>
        <w:t>Решение</w:t>
      </w:r>
    </w:p>
    <w:p w14:paraId="4CF38014" w14:textId="77777777" w:rsidR="003B6998" w:rsidRDefault="003B6998" w:rsidP="003B6998">
      <w:pPr>
        <w:pStyle w:val="141"/>
      </w:pPr>
      <w:r>
        <w:t xml:space="preserve">Список идентификаторов: </w:t>
      </w:r>
    </w:p>
    <w:p w14:paraId="34855655" w14:textId="77777777" w:rsidR="003B6998" w:rsidRDefault="003B6998" w:rsidP="003B6998">
      <w:pPr>
        <w:pStyle w:val="141"/>
      </w:pPr>
      <w:r>
        <w:t xml:space="preserve">х, у – исходные данные, float </w:t>
      </w:r>
    </w:p>
    <w:p w14:paraId="7A4DD743" w14:textId="77777777" w:rsidR="003B6998" w:rsidRPr="009F2B16" w:rsidRDefault="003B6998" w:rsidP="003B6998">
      <w:pPr>
        <w:pStyle w:val="141"/>
      </w:pPr>
      <w:r>
        <w:t>a – результат, floa</w:t>
      </w:r>
      <w:r>
        <w:rPr>
          <w:lang w:val="en-US"/>
        </w:rPr>
        <w:t>t</w:t>
      </w:r>
    </w:p>
    <w:p w14:paraId="1748241F" w14:textId="77777777" w:rsidR="003B6998" w:rsidRDefault="003B6998" w:rsidP="003B6998">
      <w:pPr>
        <w:pStyle w:val="141"/>
      </w:pPr>
      <w:r>
        <w:t>Блок-схема</w:t>
      </w:r>
    </w:p>
    <w:p w14:paraId="459E79A0" w14:textId="10E08BF8" w:rsidR="003B6998" w:rsidRPr="007C65F6" w:rsidRDefault="003B6998" w:rsidP="003B6998">
      <w:pPr>
        <w:pStyle w:val="141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65A67F" wp14:editId="6731B30F">
            <wp:extent cx="2294255" cy="3234055"/>
            <wp:effectExtent l="0" t="0" r="0" b="4445"/>
            <wp:docPr id="2003743574" name="Рисунок 2" descr="Изображение выглядит как текст, диаграмма, зарисовк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3574" name="Рисунок 2" descr="Изображение выглядит как текст, диаграмма, зарисовк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CA16" w14:textId="77777777" w:rsidR="003B6998" w:rsidRDefault="003B6998" w:rsidP="003B6998">
      <w:pPr>
        <w:pStyle w:val="141"/>
      </w:pPr>
    </w:p>
    <w:p w14:paraId="5ED19B76" w14:textId="77777777" w:rsidR="003B6998" w:rsidRPr="006A7089" w:rsidRDefault="003B6998" w:rsidP="003B6998">
      <w:pPr>
        <w:pStyle w:val="141"/>
        <w:jc w:val="center"/>
        <w:rPr>
          <w:lang w:val="en-US"/>
        </w:rPr>
      </w:pPr>
      <w:r w:rsidRPr="006A7089">
        <w:rPr>
          <w:lang w:val="en-US"/>
        </w:rPr>
        <w:lastRenderedPageBreak/>
        <w:t>3</w:t>
      </w:r>
    </w:p>
    <w:p w14:paraId="2A45E63E" w14:textId="77777777" w:rsidR="003B6998" w:rsidRPr="006A7089" w:rsidRDefault="003B6998" w:rsidP="003B6998">
      <w:pPr>
        <w:pStyle w:val="141"/>
        <w:rPr>
          <w:lang w:val="en-US"/>
        </w:rPr>
      </w:pPr>
      <w:r>
        <w:t>Программа</w:t>
      </w:r>
    </w:p>
    <w:p w14:paraId="569EB356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#include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&lt;stdio.h&gt;</w:t>
      </w:r>
    </w:p>
    <w:p w14:paraId="2152C9C7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#include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&lt;locale.h&gt;</w:t>
      </w:r>
    </w:p>
    <w:p w14:paraId="0013A17A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586C0"/>
          <w:sz w:val="27"/>
          <w:szCs w:val="27"/>
          <w:lang w:val="en-US" w:eastAsia="ru-RU"/>
        </w:rPr>
        <w:t>#include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&lt;math.h&gt;</w:t>
      </w:r>
    </w:p>
    <w:p w14:paraId="0C26720E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</w:p>
    <w:p w14:paraId="39F2476C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int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main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()</w:t>
      </w:r>
    </w:p>
    <w:p w14:paraId="1EAAD48B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>{</w:t>
      </w:r>
    </w:p>
    <w:p w14:paraId="1AA8A5C0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    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fr-FR" w:eastAsia="ru-RU"/>
        </w:rPr>
        <w:t>float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fr-FR" w:eastAsia="ru-RU"/>
        </w:rPr>
        <w:t>b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>;</w:t>
      </w:r>
    </w:p>
    <w:p w14:paraId="52EB74A4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    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fr-FR" w:eastAsia="ru-RU"/>
        </w:rPr>
        <w:t>int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fr-FR" w:eastAsia="ru-RU"/>
        </w:rPr>
        <w:t>x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fr-FR" w:eastAsia="ru-RU"/>
        </w:rPr>
        <w:t>=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fr-FR" w:eastAsia="ru-RU"/>
        </w:rPr>
        <w:t>1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,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fr-FR" w:eastAsia="ru-RU"/>
        </w:rPr>
        <w:t>y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fr-FR" w:eastAsia="ru-RU"/>
        </w:rPr>
        <w:t>=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fr-FR" w:eastAsia="ru-RU"/>
        </w:rPr>
        <w:t>4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,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fr-FR" w:eastAsia="ru-RU"/>
        </w:rPr>
        <w:t>z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fr-FR" w:eastAsia="ru-RU"/>
        </w:rPr>
        <w:t>=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fr-FR" w:eastAsia="ru-RU"/>
        </w:rPr>
        <w:t>3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>;</w:t>
      </w:r>
    </w:p>
    <w:p w14:paraId="2DE692C4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fr-FR" w:eastAsia="ru-RU"/>
        </w:rPr>
        <w:t xml:space="preserve">    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setlocale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569CD6"/>
          <w:sz w:val="27"/>
          <w:szCs w:val="27"/>
          <w:lang w:val="en-US" w:eastAsia="ru-RU"/>
        </w:rPr>
        <w:t>LC_ALL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"Rus"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01994538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b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=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(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1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+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cos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y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-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2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))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/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sqrt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pow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x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,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4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/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2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+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pow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sin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z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),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2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)) </w:t>
      </w:r>
      <w:r w:rsidRPr="006A7089">
        <w:rPr>
          <w:rFonts w:ascii="Consolas" w:eastAsia="Times New Roman" w:hAnsi="Consolas" w:cs="Times New Roman"/>
          <w:color w:val="D4D4D4"/>
          <w:sz w:val="27"/>
          <w:szCs w:val="27"/>
          <w:lang w:val="en-US" w:eastAsia="ru-RU"/>
        </w:rPr>
        <w:t>+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 </w:t>
      </w:r>
      <w:r w:rsidRPr="006A7089">
        <w:rPr>
          <w:rFonts w:ascii="Consolas" w:eastAsia="Times New Roman" w:hAnsi="Consolas" w:cs="Times New Roman"/>
          <w:color w:val="B5CEA8"/>
          <w:sz w:val="27"/>
          <w:szCs w:val="27"/>
          <w:lang w:val="en-US" w:eastAsia="ru-RU"/>
        </w:rPr>
        <w:t>5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70012AEA" w14:textId="77777777" w:rsidR="003B6998" w:rsidRPr="006A7089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6A7089">
        <w:rPr>
          <w:rFonts w:ascii="Consolas" w:eastAsia="Times New Roman" w:hAnsi="Consolas" w:cs="Times New Roman"/>
          <w:color w:val="DCDCAA"/>
          <w:sz w:val="27"/>
          <w:szCs w:val="27"/>
          <w:lang w:val="en-US" w:eastAsia="ru-RU"/>
        </w:rPr>
        <w:t>printf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(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7C65F6">
        <w:rPr>
          <w:rFonts w:ascii="Consolas" w:eastAsia="Times New Roman" w:hAnsi="Consolas" w:cs="Times New Roman"/>
          <w:color w:val="CE9178"/>
          <w:sz w:val="27"/>
          <w:szCs w:val="27"/>
          <w:lang w:eastAsia="ru-RU"/>
        </w:rPr>
        <w:t>Ответ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: b=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%f</w:t>
      </w:r>
      <w:r w:rsidRPr="006A7089">
        <w:rPr>
          <w:rFonts w:ascii="Consolas" w:eastAsia="Times New Roman" w:hAnsi="Consolas" w:cs="Times New Roman"/>
          <w:color w:val="CE9178"/>
          <w:sz w:val="27"/>
          <w:szCs w:val="27"/>
          <w:lang w:val="en-US" w:eastAsia="ru-RU"/>
        </w:rPr>
        <w:t>"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, </w:t>
      </w:r>
      <w:r w:rsidRPr="006A7089">
        <w:rPr>
          <w:rFonts w:ascii="Consolas" w:eastAsia="Times New Roman" w:hAnsi="Consolas" w:cs="Times New Roman"/>
          <w:color w:val="9CDCFE"/>
          <w:sz w:val="27"/>
          <w:szCs w:val="27"/>
          <w:lang w:val="en-US" w:eastAsia="ru-RU"/>
        </w:rPr>
        <w:t>b</w:t>
      </w: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>);</w:t>
      </w:r>
    </w:p>
    <w:p w14:paraId="77D84E56" w14:textId="77777777" w:rsidR="003B6998" w:rsidRPr="007C65F6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6A7089">
        <w:rPr>
          <w:rFonts w:ascii="Consolas" w:eastAsia="Times New Roman" w:hAnsi="Consolas" w:cs="Times New Roman"/>
          <w:color w:val="CCCCCC"/>
          <w:sz w:val="27"/>
          <w:szCs w:val="27"/>
          <w:lang w:val="en-US" w:eastAsia="ru-RU"/>
        </w:rPr>
        <w:t xml:space="preserve">    </w:t>
      </w:r>
      <w:r w:rsidRPr="007C65F6">
        <w:rPr>
          <w:rFonts w:ascii="Consolas" w:eastAsia="Times New Roman" w:hAnsi="Consolas" w:cs="Times New Roman"/>
          <w:color w:val="C586C0"/>
          <w:sz w:val="27"/>
          <w:szCs w:val="27"/>
          <w:lang w:eastAsia="ru-RU"/>
        </w:rPr>
        <w:t>return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 xml:space="preserve"> </w:t>
      </w:r>
      <w:r w:rsidRPr="007C65F6">
        <w:rPr>
          <w:rFonts w:ascii="Consolas" w:eastAsia="Times New Roman" w:hAnsi="Consolas" w:cs="Times New Roman"/>
          <w:color w:val="B5CEA8"/>
          <w:sz w:val="27"/>
          <w:szCs w:val="27"/>
          <w:lang w:eastAsia="ru-RU"/>
        </w:rPr>
        <w:t>0</w:t>
      </w: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;</w:t>
      </w:r>
    </w:p>
    <w:p w14:paraId="4042443C" w14:textId="77777777" w:rsidR="003B6998" w:rsidRPr="007C65F6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  <w:r w:rsidRPr="007C65F6"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  <w:t>}</w:t>
      </w:r>
    </w:p>
    <w:p w14:paraId="4940898A" w14:textId="77777777" w:rsidR="003B6998" w:rsidRPr="007C65F6" w:rsidRDefault="003B6998" w:rsidP="003B699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ru-RU"/>
        </w:rPr>
      </w:pPr>
    </w:p>
    <w:p w14:paraId="4BE94182" w14:textId="77777777" w:rsidR="003B6998" w:rsidRDefault="003B6998" w:rsidP="003B6998">
      <w:pPr>
        <w:pStyle w:val="141"/>
      </w:pPr>
    </w:p>
    <w:p w14:paraId="4E82F1EA" w14:textId="77777777" w:rsidR="003B6998" w:rsidRDefault="003B6998" w:rsidP="003B6998">
      <w:pPr>
        <w:pStyle w:val="afe"/>
      </w:pPr>
      <w:r>
        <w:t>Результат работы программы</w:t>
      </w:r>
    </w:p>
    <w:p w14:paraId="1087881C" w14:textId="77777777" w:rsidR="003B6998" w:rsidRDefault="003B6998" w:rsidP="003B6998">
      <w:pPr>
        <w:pStyle w:val="afe"/>
      </w:pPr>
      <w:r w:rsidRPr="007C65F6">
        <w:rPr>
          <w:noProof/>
        </w:rPr>
        <w:drawing>
          <wp:inline distT="0" distB="0" distL="0" distR="0" wp14:anchorId="426E4D72" wp14:editId="78AF4201">
            <wp:extent cx="4191585" cy="695422"/>
            <wp:effectExtent l="0" t="0" r="0" b="9525"/>
            <wp:docPr id="10" name="Рисунок 10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571" w14:textId="77777777" w:rsidR="003B6998" w:rsidRDefault="003B6998" w:rsidP="003B6998">
      <w:pPr>
        <w:pStyle w:val="afe"/>
      </w:pPr>
    </w:p>
    <w:p w14:paraId="75439D86" w14:textId="77777777" w:rsidR="003B6998" w:rsidRDefault="003B6998" w:rsidP="003B6998">
      <w:pPr>
        <w:pStyle w:val="2"/>
      </w:pPr>
      <w:r>
        <w:t>Разветвляющийся алгоритм</w:t>
      </w:r>
    </w:p>
    <w:p w14:paraId="3DFF16D7" w14:textId="77777777" w:rsidR="003B6998" w:rsidRPr="007C65F6" w:rsidRDefault="003B6998" w:rsidP="003B6998">
      <w:pPr>
        <w:pStyle w:val="141"/>
        <w:jc w:val="center"/>
      </w:pPr>
      <w:r>
        <w:t>Задача № 2</w:t>
      </w:r>
    </w:p>
    <w:p w14:paraId="7E1C0500" w14:textId="77777777" w:rsidR="003B6998" w:rsidRDefault="003B6998" w:rsidP="003B6998">
      <w:pPr>
        <w:pStyle w:val="141"/>
      </w:pPr>
      <w:r>
        <w:t xml:space="preserve">Разработать блок-схему и программу для вычисления значения выражения в соответствии с вариантом. Выполнить проверку всех ветвей алгоритма используя заданные исходные данные.  </w:t>
      </w:r>
    </w:p>
    <w:p w14:paraId="13F8DB78" w14:textId="77777777" w:rsidR="003B6998" w:rsidRDefault="003B6998" w:rsidP="003B6998">
      <w:pPr>
        <w:pStyle w:val="141"/>
      </w:pPr>
      <w:r w:rsidRPr="004E52C8">
        <w:rPr>
          <w:noProof/>
        </w:rPr>
        <w:lastRenderedPageBreak/>
        <w:drawing>
          <wp:inline distT="0" distB="0" distL="0" distR="0" wp14:anchorId="6EFB2D45" wp14:editId="76840E5B">
            <wp:extent cx="3477110" cy="1190791"/>
            <wp:effectExtent l="0" t="0" r="9525" b="9525"/>
            <wp:docPr id="14" name="Рисунок 14" descr="Изображение выглядит как текст, Шрифт, чек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Шрифт, чек, бел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57D8" w14:textId="77777777" w:rsidR="003B6998" w:rsidRDefault="003B6998" w:rsidP="003B6998">
      <w:pPr>
        <w:pStyle w:val="141"/>
      </w:pPr>
      <w:r>
        <w:t>Решение</w:t>
      </w:r>
    </w:p>
    <w:p w14:paraId="541EDDB9" w14:textId="77777777" w:rsidR="003B6998" w:rsidRDefault="003B6998" w:rsidP="003B6998">
      <w:pPr>
        <w:pStyle w:val="141"/>
      </w:pPr>
      <w:r>
        <w:t xml:space="preserve">Список идентификаторов: </w:t>
      </w:r>
    </w:p>
    <w:p w14:paraId="3F2CDD65" w14:textId="77777777" w:rsidR="003B6998" w:rsidRDefault="003B6998" w:rsidP="003B6998">
      <w:pPr>
        <w:pStyle w:val="141"/>
      </w:pPr>
      <w:r>
        <w:t xml:space="preserve">х, у – исходные данные, float </w:t>
      </w:r>
    </w:p>
    <w:p w14:paraId="373647B4" w14:textId="77777777" w:rsidR="003B6998" w:rsidRPr="009F2B16" w:rsidRDefault="003B6998" w:rsidP="003B6998">
      <w:pPr>
        <w:pStyle w:val="141"/>
      </w:pPr>
      <w:r>
        <w:t>a – результат, floa</w:t>
      </w:r>
      <w:r>
        <w:rPr>
          <w:lang w:val="en-US"/>
        </w:rPr>
        <w:t>t</w:t>
      </w:r>
    </w:p>
    <w:p w14:paraId="3869A054" w14:textId="77777777" w:rsidR="003B6998" w:rsidRDefault="003B6998" w:rsidP="003B6998">
      <w:pPr>
        <w:pStyle w:val="141"/>
      </w:pPr>
      <w:r>
        <w:t>Блок-схема</w:t>
      </w:r>
    </w:p>
    <w:p w14:paraId="47388B7C" w14:textId="504FD06E" w:rsidR="003B6998" w:rsidRDefault="003B6998" w:rsidP="003B6998">
      <w:pPr>
        <w:pStyle w:val="141"/>
        <w:rPr>
          <w:noProof/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1AB1056B" wp14:editId="4327ABC6">
            <wp:extent cx="2751455" cy="3792855"/>
            <wp:effectExtent l="0" t="0" r="0" b="0"/>
            <wp:docPr id="614045898" name="Рисунок 1" descr="Изображение выглядит как диаграмма, Технический чертеж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45898" name="Рисунок 1" descr="Изображение выглядит как диаграмма, Технический чертеж, План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ED23" w14:textId="77777777" w:rsidR="003B6998" w:rsidRDefault="003B6998" w:rsidP="003B6998">
      <w:pPr>
        <w:pStyle w:val="141"/>
        <w:jc w:val="center"/>
      </w:pPr>
    </w:p>
    <w:p w14:paraId="7ED5306D" w14:textId="77777777" w:rsidR="003B6998" w:rsidRDefault="003B6998" w:rsidP="003B6998">
      <w:pPr>
        <w:pStyle w:val="141"/>
        <w:jc w:val="center"/>
      </w:pPr>
    </w:p>
    <w:p w14:paraId="53AFC832" w14:textId="77777777" w:rsidR="003B6998" w:rsidRDefault="003B6998" w:rsidP="003B6998">
      <w:pPr>
        <w:pStyle w:val="141"/>
        <w:jc w:val="center"/>
      </w:pPr>
    </w:p>
    <w:p w14:paraId="19A01715" w14:textId="77777777" w:rsidR="003B6998" w:rsidRDefault="003B6998" w:rsidP="003B6998">
      <w:pPr>
        <w:pStyle w:val="141"/>
        <w:jc w:val="center"/>
      </w:pPr>
    </w:p>
    <w:p w14:paraId="2DA25034" w14:textId="77777777" w:rsidR="003B6998" w:rsidRDefault="003B6998" w:rsidP="003B6998">
      <w:pPr>
        <w:pStyle w:val="141"/>
        <w:jc w:val="center"/>
      </w:pPr>
    </w:p>
    <w:p w14:paraId="46EBB0FC" w14:textId="77777777" w:rsidR="003B6998" w:rsidRDefault="003B6998" w:rsidP="003B6998">
      <w:pPr>
        <w:pStyle w:val="141"/>
        <w:jc w:val="center"/>
      </w:pPr>
    </w:p>
    <w:p w14:paraId="5AF18212" w14:textId="77777777" w:rsidR="003B6998" w:rsidRDefault="003B6998" w:rsidP="003B6998">
      <w:pPr>
        <w:pStyle w:val="141"/>
        <w:jc w:val="center"/>
      </w:pPr>
    </w:p>
    <w:p w14:paraId="7E17D429" w14:textId="77777777" w:rsidR="003B6998" w:rsidRDefault="003B6998" w:rsidP="003B6998">
      <w:pPr>
        <w:pStyle w:val="141"/>
        <w:jc w:val="center"/>
      </w:pPr>
    </w:p>
    <w:p w14:paraId="7333311D" w14:textId="77777777" w:rsidR="003B6998" w:rsidRDefault="003B6998" w:rsidP="003B6998">
      <w:pPr>
        <w:pStyle w:val="141"/>
        <w:jc w:val="center"/>
      </w:pPr>
      <w:r>
        <w:t>Программа</w:t>
      </w:r>
    </w:p>
    <w:p w14:paraId="0DF00812" w14:textId="77777777" w:rsidR="003B6998" w:rsidRDefault="003B6998" w:rsidP="003B6998">
      <w:pPr>
        <w:pStyle w:val="141"/>
        <w:jc w:val="center"/>
      </w:pPr>
      <w:r w:rsidRPr="00E225A7">
        <w:rPr>
          <w:noProof/>
        </w:rPr>
        <w:drawing>
          <wp:inline distT="0" distB="0" distL="0" distR="0" wp14:anchorId="0B9B4A7A" wp14:editId="63F5A85D">
            <wp:extent cx="4334480" cy="3724795"/>
            <wp:effectExtent l="0" t="0" r="9525" b="9525"/>
            <wp:docPr id="15" name="Рисунок 1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489F" w14:textId="77777777" w:rsidR="003B6998" w:rsidRDefault="003B6998" w:rsidP="003B6998">
      <w:pPr>
        <w:pStyle w:val="afe"/>
        <w:jc w:val="center"/>
      </w:pPr>
      <w:r>
        <w:t>Результат работы программы</w:t>
      </w:r>
    </w:p>
    <w:p w14:paraId="5758CA6F" w14:textId="77777777" w:rsidR="003B6998" w:rsidRDefault="003B6998" w:rsidP="003B6998">
      <w:pPr>
        <w:pStyle w:val="afe"/>
        <w:jc w:val="center"/>
      </w:pPr>
      <w:r w:rsidRPr="00E225A7">
        <w:rPr>
          <w:noProof/>
        </w:rPr>
        <w:drawing>
          <wp:inline distT="0" distB="0" distL="0" distR="0" wp14:anchorId="09A7B0FB" wp14:editId="6248E507">
            <wp:extent cx="4229690" cy="762106"/>
            <wp:effectExtent l="0" t="0" r="0" b="0"/>
            <wp:docPr id="16" name="Рисунок 16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F9E4" w14:textId="77777777" w:rsidR="003B6998" w:rsidRPr="00AD4565" w:rsidRDefault="003B6998" w:rsidP="003B6998">
      <w:pPr>
        <w:pStyle w:val="141"/>
        <w:rPr>
          <w:lang w:val="en-US"/>
        </w:rPr>
      </w:pPr>
    </w:p>
    <w:p w14:paraId="29F1753B" w14:textId="2F951240" w:rsidR="00823699" w:rsidRPr="00206464" w:rsidRDefault="00823699" w:rsidP="004D7CDC">
      <w:pPr>
        <w:pStyle w:val="1"/>
      </w:pPr>
      <w:r>
        <w:lastRenderedPageBreak/>
        <w:t>СЕМЕСТРОВАЯ РАБОТА №</w:t>
      </w:r>
      <w:r w:rsidR="0081144C">
        <w:t>3</w:t>
      </w:r>
      <w:bookmarkEnd w:id="12"/>
    </w:p>
    <w:p w14:paraId="2F2B2948" w14:textId="77777777" w:rsidR="00823699" w:rsidRDefault="00823699" w:rsidP="00823699">
      <w:pPr>
        <w:pStyle w:val="2"/>
      </w:pPr>
      <w:bookmarkStart w:id="13" w:name="_Toc184483348"/>
      <w:bookmarkStart w:id="14" w:name="_Toc185005506"/>
      <w:r>
        <w:t>С использованием цикла с предусловием</w:t>
      </w:r>
      <w:bookmarkEnd w:id="13"/>
      <w:bookmarkEnd w:id="14"/>
    </w:p>
    <w:p w14:paraId="35AF7805" w14:textId="77777777" w:rsidR="00BE22AA" w:rsidRDefault="00BE22AA" w:rsidP="00BE22AA">
      <w:pPr>
        <w:pStyle w:val="14"/>
      </w:pPr>
      <w:r>
        <w:t>Задача 1</w:t>
      </w:r>
    </w:p>
    <w:p w14:paraId="279C188E" w14:textId="77777777" w:rsidR="00BE22AA" w:rsidRPr="00F3255D" w:rsidRDefault="00BE22AA" w:rsidP="00BE22AA">
      <w:pPr>
        <w:pStyle w:val="14"/>
      </w:pPr>
      <w:r w:rsidRPr="00F3255D">
        <w:t>Разработать блок-схему и составить программу для решения задачи:</w:t>
      </w:r>
    </w:p>
    <w:p w14:paraId="2A66D707" w14:textId="77777777" w:rsidR="00BE22AA" w:rsidRPr="00F3255D" w:rsidRDefault="00BE22AA" w:rsidP="00BE22AA">
      <w:pPr>
        <w:pStyle w:val="14"/>
      </w:pPr>
      <w:r w:rsidRPr="00F3255D">
        <w:t xml:space="preserve">Дано число x ( |x| &lt; 1). Вычислить бесконечную сумму с заданной точностью </w:t>
      </w:r>
      <w:r w:rsidRPr="00F3255D">
        <w:sym w:font="Symbol" w:char="F065"/>
      </w:r>
      <w:r w:rsidRPr="00F3255D">
        <w:t xml:space="preserve"> (</w:t>
      </w:r>
      <w:r w:rsidRPr="00F3255D">
        <w:sym w:font="Symbol" w:char="F065"/>
      </w:r>
      <w:r w:rsidRPr="00F3255D">
        <w:t xml:space="preserve"> &gt; 0). Считать, что требуемая точность достигнута, если вычислена сумма нескольких первых слагаемых и очередное слагаемое оказалось по модулю меньше, чем </w:t>
      </w:r>
      <w:r w:rsidRPr="00F3255D">
        <w:sym w:font="Symbol" w:char="F065"/>
      </w:r>
      <w:r w:rsidRPr="00F3255D">
        <w:t xml:space="preserve">, - это и все последующие слагаемые можно уже не учитывать. </w:t>
      </w:r>
    </w:p>
    <w:p w14:paraId="46540068" w14:textId="77777777" w:rsidR="00BE22AA" w:rsidRPr="00F3255D" w:rsidRDefault="00BE22AA" w:rsidP="00BE22AA">
      <w:pPr>
        <w:pStyle w:val="14"/>
      </w:pPr>
      <w:r w:rsidRPr="00F3255D">
        <w:t>Счетчик слагаемых (n, к или i) объявить типа int. Предусмотреть выход из цикла при превышении максимального значения типа int (максимальное значение типа int – константа INT_MAX из библиотеки limits.h).</w:t>
      </w:r>
    </w:p>
    <w:p w14:paraId="1FA07FF5" w14:textId="77777777" w:rsidR="00BE22AA" w:rsidRPr="00F3255D" w:rsidRDefault="00BE22AA" w:rsidP="00BE22AA">
      <w:pPr>
        <w:pStyle w:val="14"/>
      </w:pPr>
      <w:r w:rsidRPr="00F3255D">
        <w:t>Решить задачу следующими способами:</w:t>
      </w:r>
    </w:p>
    <w:p w14:paraId="6B599C3D" w14:textId="77777777" w:rsidR="00BE22AA" w:rsidRPr="00F3255D" w:rsidRDefault="00BE22AA" w:rsidP="00BE22AA">
      <w:pPr>
        <w:pStyle w:val="a4"/>
      </w:pPr>
      <w:r w:rsidRPr="00F3255D">
        <w:t>С использованием цикла с предусловием.</w:t>
      </w:r>
    </w:p>
    <w:p w14:paraId="67CBBFE0" w14:textId="77777777" w:rsidR="00BE22AA" w:rsidRPr="00F3255D" w:rsidRDefault="00BE22AA" w:rsidP="00BE22AA">
      <w:pPr>
        <w:pStyle w:val="a4"/>
      </w:pPr>
      <w:r w:rsidRPr="00F3255D">
        <w:t>С использованием цикла с постусловием.</w:t>
      </w:r>
    </w:p>
    <w:p w14:paraId="0E8CEDFD" w14:textId="77777777" w:rsidR="00BE22AA" w:rsidRPr="00F3255D" w:rsidRDefault="00BE22AA" w:rsidP="00BE22AA">
      <w:pPr>
        <w:pStyle w:val="a4"/>
      </w:pPr>
      <w:r w:rsidRPr="00F3255D">
        <w:t>С использованием цикла с параметром при этом:</w:t>
      </w:r>
    </w:p>
    <w:p w14:paraId="4F92AED1" w14:textId="77777777" w:rsidR="00BE22AA" w:rsidRPr="00F3255D" w:rsidRDefault="00BE22AA" w:rsidP="00BE22AA">
      <w:pPr>
        <w:pStyle w:val="14"/>
        <w:numPr>
          <w:ilvl w:val="0"/>
          <w:numId w:val="33"/>
        </w:numPr>
      </w:pPr>
      <w:r w:rsidRPr="00F3255D">
        <w:t>начальные присвоения переменных выполнить до начала цикла; накопление суммы выполнять в теле цикла;</w:t>
      </w:r>
    </w:p>
    <w:p w14:paraId="494972B3" w14:textId="77777777" w:rsidR="00BE22AA" w:rsidRPr="00F3255D" w:rsidRDefault="00BE22AA" w:rsidP="00BE22AA">
      <w:pPr>
        <w:pStyle w:val="14"/>
        <w:numPr>
          <w:ilvl w:val="0"/>
          <w:numId w:val="33"/>
        </w:numPr>
      </w:pPr>
      <w:r w:rsidRPr="00F3255D">
        <w:t>начальные присвоения переменных и накопление суммы выполнить в заголовке цикла.</w:t>
      </w:r>
    </w:p>
    <w:p w14:paraId="50111D1B" w14:textId="13C505E1" w:rsidR="00BE22AA" w:rsidRDefault="00BE22AA" w:rsidP="00BE22AA">
      <w:pPr>
        <w:pStyle w:val="14"/>
        <w:ind w:firstLine="0"/>
      </w:pPr>
      <w:r w:rsidRPr="006725B5">
        <w:rPr>
          <w:noProof/>
        </w:rPr>
        <w:drawing>
          <wp:inline distT="0" distB="0" distL="0" distR="0" wp14:anchorId="3C1BB657" wp14:editId="0E2EF78F">
            <wp:extent cx="6061362" cy="1066800"/>
            <wp:effectExtent l="0" t="0" r="0" b="0"/>
            <wp:docPr id="1251653929" name="Рисунок 1" descr="Изображение выглядит как Шрифт, диаграмма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3929" name="Рисунок 1" descr="Изображение выглядит как Шрифт, диаграмма, линия, белы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6979" cy="106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7850" w14:textId="77777777" w:rsidR="00BE22AA" w:rsidRDefault="00BE22AA" w:rsidP="00BE22AA">
      <w:pPr>
        <w:pStyle w:val="2"/>
        <w:numPr>
          <w:ilvl w:val="0"/>
          <w:numId w:val="0"/>
        </w:numPr>
        <w:jc w:val="left"/>
      </w:pPr>
    </w:p>
    <w:p w14:paraId="0BF7571C" w14:textId="77777777" w:rsidR="00BE22AA" w:rsidRPr="008E3AED" w:rsidRDefault="00BE22AA" w:rsidP="00BE22AA">
      <w:pPr>
        <w:pStyle w:val="14"/>
      </w:pPr>
      <w:r w:rsidRPr="008E3AED">
        <w:lastRenderedPageBreak/>
        <w:t>Решение:</w:t>
      </w:r>
    </w:p>
    <w:p w14:paraId="2AD57F00" w14:textId="77777777" w:rsidR="00BE22AA" w:rsidRPr="008E3AED" w:rsidRDefault="00BE22AA" w:rsidP="00BE22AA">
      <w:pPr>
        <w:pStyle w:val="14"/>
      </w:pPr>
      <w:r w:rsidRPr="008E3AED">
        <w:t>Список идентификаторов:</w:t>
      </w:r>
    </w:p>
    <w:p w14:paraId="5B75F4D2" w14:textId="77777777" w:rsidR="00BE22AA" w:rsidRPr="008E3AED" w:rsidRDefault="00BE22AA" w:rsidP="00BE22AA">
      <w:pPr>
        <w:pStyle w:val="14"/>
      </w:pPr>
      <w:r w:rsidRPr="008E3AED">
        <w:t>x,</w:t>
      </w:r>
      <w:r w:rsidRPr="002850D7">
        <w:t xml:space="preserve"> </w:t>
      </w:r>
      <w:r>
        <w:rPr>
          <w:lang w:val="en-US"/>
        </w:rPr>
        <w:t>E</w:t>
      </w:r>
      <w:r w:rsidRPr="008E3AED">
        <w:t>ps,</w:t>
      </w:r>
      <w:r w:rsidRPr="002850D7">
        <w:t xml:space="preserve"> </w:t>
      </w:r>
      <w:r>
        <w:rPr>
          <w:lang w:val="en-US"/>
        </w:rPr>
        <w:t>z</w:t>
      </w:r>
      <w:r w:rsidRPr="002850D7">
        <w:t xml:space="preserve"> </w:t>
      </w:r>
      <w:r w:rsidRPr="008E3AED">
        <w:t>-</w:t>
      </w:r>
      <w:r w:rsidRPr="002850D7">
        <w:t xml:space="preserve"> </w:t>
      </w:r>
      <w:r w:rsidRPr="008E3AED">
        <w:t>исходные данные,</w:t>
      </w:r>
      <w:r w:rsidRPr="002850D7">
        <w:t xml:space="preserve"> </w:t>
      </w:r>
      <w:r w:rsidRPr="008E3AED">
        <w:t>float</w:t>
      </w:r>
    </w:p>
    <w:p w14:paraId="573E039D" w14:textId="77777777" w:rsidR="00BE22AA" w:rsidRPr="008E3AED" w:rsidRDefault="00BE22AA" w:rsidP="00BE22AA">
      <w:pPr>
        <w:pStyle w:val="14"/>
      </w:pPr>
      <w:r w:rsidRPr="008E3AED">
        <w:t>n</w:t>
      </w:r>
      <w:r w:rsidRPr="002850D7">
        <w:t xml:space="preserve"> </w:t>
      </w:r>
      <w:r w:rsidRPr="008E3AED">
        <w:t>- исходные данные,</w:t>
      </w:r>
      <w:r w:rsidRPr="002850D7">
        <w:t xml:space="preserve"> </w:t>
      </w:r>
      <w:r w:rsidRPr="008E3AED">
        <w:t>int</w:t>
      </w:r>
    </w:p>
    <w:p w14:paraId="011D8A63" w14:textId="77777777" w:rsidR="00BE22AA" w:rsidRPr="008E3AED" w:rsidRDefault="00BE22AA" w:rsidP="00BE22AA">
      <w:pPr>
        <w:pStyle w:val="14"/>
      </w:pPr>
      <w:r>
        <w:rPr>
          <w:lang w:val="en-US"/>
        </w:rPr>
        <w:t>z</w:t>
      </w:r>
      <w:r w:rsidRPr="002850D7">
        <w:t xml:space="preserve"> </w:t>
      </w:r>
      <w:r w:rsidRPr="008E3AED">
        <w:t>-</w:t>
      </w:r>
      <w:r w:rsidRPr="002850D7">
        <w:t xml:space="preserve"> </w:t>
      </w:r>
      <w:r w:rsidRPr="008E3AED">
        <w:t>результат,</w:t>
      </w:r>
      <w:r w:rsidRPr="002850D7">
        <w:t xml:space="preserve"> </w:t>
      </w:r>
      <w:r w:rsidRPr="008E3AED">
        <w:t>float</w:t>
      </w:r>
    </w:p>
    <w:p w14:paraId="65529E1A" w14:textId="77777777" w:rsidR="00BE22AA" w:rsidRPr="008E3AED" w:rsidRDefault="00BE22AA" w:rsidP="00BE22AA">
      <w:pPr>
        <w:pStyle w:val="14"/>
      </w:pPr>
      <w:r w:rsidRPr="008E3AED">
        <w:t>Блок-схема:</w:t>
      </w:r>
    </w:p>
    <w:p w14:paraId="2D8836BF" w14:textId="77777777" w:rsidR="00BE22AA" w:rsidRPr="009A0806" w:rsidRDefault="00BE22AA" w:rsidP="00BE22AA">
      <w:pPr>
        <w:pStyle w:val="ab"/>
        <w:rPr>
          <w:lang w:val="en-US"/>
        </w:rPr>
      </w:pPr>
      <w:r>
        <w:rPr>
          <w:noProof/>
        </w:rPr>
        <w:drawing>
          <wp:inline distT="0" distB="0" distL="0" distR="0" wp14:anchorId="3ADBD528" wp14:editId="1E8D3FD1">
            <wp:extent cx="5052605" cy="5300345"/>
            <wp:effectExtent l="0" t="0" r="0" b="0"/>
            <wp:docPr id="2001644197" name="Рисунок 1" descr="Изображение выглядит как диаграмма, зарисовка, текст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44197" name="Рисунок 1" descr="Изображение выглядит как диаграмма, зарисовка, текст, рису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26" cy="5321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90085" w14:textId="77777777" w:rsidR="00BE22AA" w:rsidRPr="003C4A9E" w:rsidRDefault="00BE22AA" w:rsidP="00BE22AA">
      <w:pPr>
        <w:pStyle w:val="14"/>
        <w:jc w:val="left"/>
        <w:rPr>
          <w:lang w:val="en-US"/>
        </w:rPr>
      </w:pPr>
      <w:r>
        <w:t>Программа</w:t>
      </w:r>
    </w:p>
    <w:p w14:paraId="3785E4EE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26AC468B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3A1B124C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3B99B23F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57DD0D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int main()</w:t>
      </w:r>
    </w:p>
    <w:p w14:paraId="4FC7FE1C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66C4F77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float x = 0.2, Eps = 0.0001, z = 0;</w:t>
      </w:r>
    </w:p>
    <w:p w14:paraId="44315329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int n = 1;</w:t>
      </w:r>
    </w:p>
    <w:p w14:paraId="335017F3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2B386C4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while (n &lt; INT_MAX &amp;&amp; fabs((1.0 / (2 * n + 1)) * pow((x - 1) / (x + 1), 2 * n + 1)) &gt; Eps)</w:t>
      </w:r>
    </w:p>
    <w:p w14:paraId="5C45DD9A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  <w:lang w:val="pt-PT"/>
        </w:rPr>
        <w:t>{</w:t>
      </w:r>
    </w:p>
    <w:p w14:paraId="7F5332F6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z += (1.0 / (2 * n + 1)) * pow((x - 1) / (x + 1), 2 * n + 1);</w:t>
      </w:r>
    </w:p>
    <w:p w14:paraId="35D6F54A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n++;</w:t>
      </w:r>
    </w:p>
    <w:p w14:paraId="128CDD58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}</w:t>
      </w:r>
    </w:p>
    <w:p w14:paraId="41143B0E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402A69DE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printf("%f",z);</w:t>
      </w:r>
    </w:p>
    <w:p w14:paraId="362C4510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</w:rPr>
        <w:t>return  0;</w:t>
      </w:r>
    </w:p>
    <w:p w14:paraId="5B62415D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</w:rPr>
      </w:pPr>
      <w:r w:rsidRPr="002850D7">
        <w:rPr>
          <w:rFonts w:ascii="Courier New" w:hAnsi="Courier New" w:cs="Courier New"/>
          <w:sz w:val="24"/>
          <w:szCs w:val="24"/>
        </w:rPr>
        <w:t>}</w:t>
      </w:r>
    </w:p>
    <w:p w14:paraId="637282B8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0DC94D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  <w:r>
        <w:t>Результат работы программы</w:t>
      </w:r>
      <w:r>
        <w:rPr>
          <w:lang w:val="en-US"/>
        </w:rPr>
        <w:t>:</w:t>
      </w:r>
    </w:p>
    <w:p w14:paraId="1AF05D80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  <w:r w:rsidRPr="002850D7">
        <w:rPr>
          <w:noProof/>
          <w:lang w:val="en-US"/>
        </w:rPr>
        <w:drawing>
          <wp:inline distT="0" distB="0" distL="0" distR="0" wp14:anchorId="2BD5F810" wp14:editId="4A9A4E0F">
            <wp:extent cx="3696216" cy="657317"/>
            <wp:effectExtent l="0" t="0" r="0" b="9525"/>
            <wp:docPr id="118546619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619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B8C4" w14:textId="77777777" w:rsidR="00BE22AA" w:rsidRDefault="00BE22AA" w:rsidP="00BE22AA">
      <w:pPr>
        <w:pStyle w:val="2"/>
      </w:pPr>
      <w:bookmarkStart w:id="15" w:name="_Toc184657075"/>
      <w:r w:rsidRPr="00F3255D">
        <w:t>С использованием цикла с постусловием.</w:t>
      </w:r>
      <w:bookmarkEnd w:id="15"/>
    </w:p>
    <w:p w14:paraId="319FF2B3" w14:textId="77777777" w:rsidR="00BE22AA" w:rsidRPr="008E3AED" w:rsidRDefault="00BE22AA" w:rsidP="00BE22AA">
      <w:pPr>
        <w:pStyle w:val="14"/>
      </w:pPr>
      <w:r w:rsidRPr="008E3AED">
        <w:t>Решение:</w:t>
      </w:r>
    </w:p>
    <w:p w14:paraId="602E790B" w14:textId="77777777" w:rsidR="00BE22AA" w:rsidRPr="008E3AED" w:rsidRDefault="00BE22AA" w:rsidP="00BE22AA">
      <w:pPr>
        <w:pStyle w:val="14"/>
      </w:pPr>
      <w:r w:rsidRPr="008E3AED">
        <w:t>Список идентификаторов:</w:t>
      </w:r>
    </w:p>
    <w:p w14:paraId="71E687CA" w14:textId="77777777" w:rsidR="00BE22AA" w:rsidRPr="008E3AED" w:rsidRDefault="00BE22AA" w:rsidP="00BE22AA">
      <w:pPr>
        <w:pStyle w:val="14"/>
      </w:pPr>
      <w:r w:rsidRPr="008E3AED">
        <w:t>x,</w:t>
      </w:r>
      <w:r w:rsidRPr="002850D7">
        <w:t xml:space="preserve"> </w:t>
      </w:r>
      <w:r>
        <w:rPr>
          <w:lang w:val="en-US"/>
        </w:rPr>
        <w:t>E</w:t>
      </w:r>
      <w:r w:rsidRPr="008E3AED">
        <w:t>ps,</w:t>
      </w:r>
      <w:r w:rsidRPr="002850D7">
        <w:t xml:space="preserve"> </w:t>
      </w:r>
      <w:r>
        <w:rPr>
          <w:lang w:val="en-US"/>
        </w:rPr>
        <w:t>z</w:t>
      </w:r>
      <w:r w:rsidRPr="002850D7">
        <w:t xml:space="preserve"> </w:t>
      </w:r>
      <w:r w:rsidRPr="008E3AED">
        <w:t>-</w:t>
      </w:r>
      <w:r w:rsidRPr="002850D7">
        <w:t xml:space="preserve"> </w:t>
      </w:r>
      <w:r w:rsidRPr="008E3AED">
        <w:t>исходные данные,</w:t>
      </w:r>
      <w:r w:rsidRPr="002850D7">
        <w:t xml:space="preserve"> </w:t>
      </w:r>
      <w:r w:rsidRPr="008E3AED">
        <w:t>float</w:t>
      </w:r>
    </w:p>
    <w:p w14:paraId="33F446B2" w14:textId="77777777" w:rsidR="00BE22AA" w:rsidRPr="008E3AED" w:rsidRDefault="00BE22AA" w:rsidP="00BE22AA">
      <w:pPr>
        <w:pStyle w:val="14"/>
      </w:pPr>
      <w:r w:rsidRPr="008E3AED">
        <w:t>n</w:t>
      </w:r>
      <w:r w:rsidRPr="002850D7">
        <w:t xml:space="preserve"> </w:t>
      </w:r>
      <w:r w:rsidRPr="008E3AED">
        <w:t>- исходные данные,</w:t>
      </w:r>
      <w:r w:rsidRPr="002850D7">
        <w:t xml:space="preserve"> </w:t>
      </w:r>
      <w:r w:rsidRPr="008E3AED">
        <w:t>int</w:t>
      </w:r>
    </w:p>
    <w:p w14:paraId="3D48ED4F" w14:textId="77777777" w:rsidR="00BE22AA" w:rsidRPr="008E3AED" w:rsidRDefault="00BE22AA" w:rsidP="00BE22AA">
      <w:pPr>
        <w:pStyle w:val="14"/>
      </w:pPr>
      <w:r w:rsidRPr="008E3AED">
        <w:t>q</w:t>
      </w:r>
      <w:r w:rsidRPr="002850D7">
        <w:t xml:space="preserve"> </w:t>
      </w:r>
      <w:r w:rsidRPr="008E3AED">
        <w:t>-</w:t>
      </w:r>
      <w:r w:rsidRPr="002850D7">
        <w:t xml:space="preserve"> </w:t>
      </w:r>
      <w:r w:rsidRPr="008E3AED">
        <w:t>результат,</w:t>
      </w:r>
      <w:r w:rsidRPr="002850D7">
        <w:t xml:space="preserve"> </w:t>
      </w:r>
      <w:r w:rsidRPr="008E3AED">
        <w:t>float</w:t>
      </w:r>
    </w:p>
    <w:p w14:paraId="31C4D6F4" w14:textId="77777777" w:rsidR="00BE22AA" w:rsidRPr="008E3AED" w:rsidRDefault="00BE22AA" w:rsidP="00BE22AA">
      <w:pPr>
        <w:pStyle w:val="14"/>
      </w:pPr>
      <w:r w:rsidRPr="008E3AED">
        <w:t>Блок-схема:</w:t>
      </w:r>
    </w:p>
    <w:p w14:paraId="67770DA7" w14:textId="77777777" w:rsidR="00BE22AA" w:rsidRPr="008E3AED" w:rsidRDefault="00BE22AA" w:rsidP="00BE22AA">
      <w:pPr>
        <w:pStyle w:val="14"/>
      </w:pPr>
    </w:p>
    <w:p w14:paraId="5D53B6A7" w14:textId="77777777" w:rsidR="00BE22AA" w:rsidRPr="0061412C" w:rsidRDefault="00BE22AA" w:rsidP="00BE22AA">
      <w:pPr>
        <w:pStyle w:val="a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B183E5" wp14:editId="03A548AB">
            <wp:extent cx="5905500" cy="6195060"/>
            <wp:effectExtent l="0" t="0" r="0" b="0"/>
            <wp:docPr id="1387789072" name="Рисунок 2" descr="Изображение выглядит как зарисовка, диаграмма, рисуно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9072" name="Рисунок 2" descr="Изображение выглядит как зарисовка, диаграмма, рисунок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0F97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77C9F569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19D8AA2B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2804F230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60CBE89D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09A7AC53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008AA51A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7CD30B4F" w14:textId="77777777" w:rsidR="00BE22AA" w:rsidRDefault="00BE22AA" w:rsidP="00BE22AA">
      <w:pPr>
        <w:pStyle w:val="14"/>
        <w:spacing w:line="240" w:lineRule="auto"/>
        <w:ind w:firstLine="0"/>
      </w:pPr>
    </w:p>
    <w:p w14:paraId="27F43A4B" w14:textId="77777777" w:rsidR="00BE22AA" w:rsidRDefault="00BE22AA" w:rsidP="00BE22AA">
      <w:pPr>
        <w:pStyle w:val="14"/>
        <w:spacing w:line="240" w:lineRule="auto"/>
        <w:ind w:firstLine="0"/>
      </w:pPr>
    </w:p>
    <w:p w14:paraId="61EC8BB8" w14:textId="4765D048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  <w:r>
        <w:lastRenderedPageBreak/>
        <w:t>Программа</w:t>
      </w:r>
      <w:r>
        <w:rPr>
          <w:lang w:val="en-US"/>
        </w:rPr>
        <w:t>:</w:t>
      </w:r>
    </w:p>
    <w:p w14:paraId="4AB8F14E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340E0C03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19EF9E4B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18985680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int  main()</w:t>
      </w:r>
    </w:p>
    <w:p w14:paraId="273B2945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{</w:t>
      </w:r>
    </w:p>
    <w:p w14:paraId="23AAFB75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float x = 0.2,Eps = 0.0001,z = 0;</w:t>
      </w:r>
    </w:p>
    <w:p w14:paraId="717D849A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int n = 1;</w:t>
      </w:r>
    </w:p>
    <w:p w14:paraId="7755049F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139F518F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do</w:t>
      </w:r>
    </w:p>
    <w:p w14:paraId="62088FEC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{</w:t>
      </w:r>
    </w:p>
    <w:p w14:paraId="7D863AAE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z += (1.0 / (2 * n + 1)) * pow((x - 1) / (x + 1), 2 * n + 1);</w:t>
      </w:r>
    </w:p>
    <w:p w14:paraId="21861F45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n++;</w:t>
      </w:r>
    </w:p>
    <w:p w14:paraId="316A6FDC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}</w:t>
      </w:r>
    </w:p>
    <w:p w14:paraId="5B5223EF" w14:textId="77777777" w:rsidR="00BE22AA" w:rsidRPr="00BE22AA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BE22AA">
        <w:rPr>
          <w:rFonts w:ascii="Courier New" w:hAnsi="Courier New" w:cs="Courier New"/>
          <w:sz w:val="24"/>
          <w:szCs w:val="24"/>
          <w:lang w:val="pt-PT"/>
        </w:rPr>
        <w:t>while (n &lt; INT_MAX &amp; fabs((1.0 / (2 * n + 1)) * pow((x - 1) / (x + 1), 2 * n + 1)) &gt; Eps);</w:t>
      </w:r>
    </w:p>
    <w:p w14:paraId="79397FEE" w14:textId="77777777" w:rsidR="00BE22AA" w:rsidRPr="00BE22AA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2DEDD42F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E22AA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  <w:lang w:val="en-US"/>
        </w:rPr>
        <w:t>printf("result = %f",z);</w:t>
      </w:r>
    </w:p>
    <w:p w14:paraId="17F1D955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return 0;</w:t>
      </w:r>
    </w:p>
    <w:p w14:paraId="342B4595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  <w:sz w:val="24"/>
          <w:szCs w:val="24"/>
        </w:rPr>
      </w:pPr>
      <w:r w:rsidRPr="002850D7">
        <w:rPr>
          <w:rFonts w:ascii="Courier New" w:hAnsi="Courier New" w:cs="Courier New"/>
          <w:sz w:val="24"/>
          <w:szCs w:val="24"/>
        </w:rPr>
        <w:t>}</w:t>
      </w:r>
    </w:p>
    <w:p w14:paraId="7B192557" w14:textId="77777777" w:rsidR="00BE22AA" w:rsidRPr="002850D7" w:rsidRDefault="00BE22AA" w:rsidP="00BE22AA">
      <w:pPr>
        <w:pStyle w:val="14"/>
        <w:spacing w:line="240" w:lineRule="auto"/>
        <w:rPr>
          <w:rFonts w:ascii="Courier New" w:hAnsi="Courier New" w:cs="Courier New"/>
        </w:rPr>
      </w:pPr>
    </w:p>
    <w:p w14:paraId="0EBA6E00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</w:p>
    <w:p w14:paraId="211A9EFD" w14:textId="77777777" w:rsidR="00BE22AA" w:rsidRDefault="00BE22AA" w:rsidP="00BE22AA">
      <w:pPr>
        <w:pStyle w:val="14"/>
        <w:spacing w:line="240" w:lineRule="auto"/>
        <w:ind w:firstLine="0"/>
        <w:rPr>
          <w:lang w:val="en-US"/>
        </w:rPr>
      </w:pPr>
      <w:r>
        <w:t>Результат работы программы</w:t>
      </w:r>
      <w:r>
        <w:rPr>
          <w:lang w:val="en-US"/>
        </w:rPr>
        <w:t>:</w:t>
      </w:r>
    </w:p>
    <w:p w14:paraId="1552111A" w14:textId="77777777" w:rsidR="00BE22AA" w:rsidRDefault="00BE22AA" w:rsidP="00BE22AA">
      <w:pPr>
        <w:pStyle w:val="ab"/>
        <w:jc w:val="left"/>
        <w:rPr>
          <w:lang w:val="en-US"/>
        </w:rPr>
      </w:pPr>
      <w:r>
        <w:rPr>
          <w:noProof/>
        </w:rPr>
        <w:drawing>
          <wp:inline distT="0" distB="0" distL="0" distR="0" wp14:anchorId="4C284FE8" wp14:editId="418E5FCE">
            <wp:extent cx="3695238" cy="657143"/>
            <wp:effectExtent l="0" t="0" r="635" b="0"/>
            <wp:docPr id="104942249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249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C6F9" w14:textId="77777777" w:rsidR="00BE22AA" w:rsidRDefault="00BE22AA" w:rsidP="00BE22AA">
      <w:pPr>
        <w:pStyle w:val="14"/>
        <w:spacing w:line="240" w:lineRule="auto"/>
        <w:ind w:firstLine="0"/>
        <w:jc w:val="left"/>
        <w:rPr>
          <w:lang w:val="en-US"/>
        </w:rPr>
      </w:pPr>
    </w:p>
    <w:p w14:paraId="69EBFE98" w14:textId="77777777" w:rsidR="00BE22AA" w:rsidRDefault="00BE22AA" w:rsidP="00BE22AA">
      <w:pPr>
        <w:pStyle w:val="2"/>
      </w:pPr>
      <w:bookmarkStart w:id="16" w:name="_Toc184657076"/>
      <w:r w:rsidRPr="00F3255D">
        <w:t>С использованием цикла с параметром</w:t>
      </w:r>
      <w:bookmarkEnd w:id="16"/>
    </w:p>
    <w:p w14:paraId="1D92F9A4" w14:textId="77777777" w:rsidR="00BE22AA" w:rsidRPr="00154408" w:rsidRDefault="00BE22AA" w:rsidP="00BE22AA">
      <w:pPr>
        <w:pStyle w:val="14"/>
      </w:pPr>
      <w:r w:rsidRPr="00154408">
        <w:t>Решение:</w:t>
      </w:r>
    </w:p>
    <w:p w14:paraId="2A7FDC0D" w14:textId="77777777" w:rsidR="00BE22AA" w:rsidRPr="00154408" w:rsidRDefault="00BE22AA" w:rsidP="00BE22AA">
      <w:pPr>
        <w:pStyle w:val="14"/>
      </w:pPr>
      <w:r w:rsidRPr="00154408">
        <w:t>Список идентификаторов:</w:t>
      </w:r>
    </w:p>
    <w:p w14:paraId="06299F8A" w14:textId="77777777" w:rsidR="00BE22AA" w:rsidRPr="00154408" w:rsidRDefault="00BE22AA" w:rsidP="00BE22AA">
      <w:pPr>
        <w:pStyle w:val="14"/>
      </w:pPr>
      <w:r w:rsidRPr="00154408">
        <w:t>x,</w:t>
      </w:r>
      <w:r w:rsidRPr="00A305FF">
        <w:t xml:space="preserve"> </w:t>
      </w:r>
      <w:r>
        <w:rPr>
          <w:lang w:val="en-US"/>
        </w:rPr>
        <w:t>E</w:t>
      </w:r>
      <w:r w:rsidRPr="00154408">
        <w:t>ps,</w:t>
      </w:r>
      <w:r w:rsidRPr="00A305FF">
        <w:t xml:space="preserve"> </w:t>
      </w:r>
      <w:r>
        <w:rPr>
          <w:lang w:val="en-US"/>
        </w:rPr>
        <w:t>z</w:t>
      </w:r>
      <w:r w:rsidRPr="00A305FF">
        <w:t xml:space="preserve"> </w:t>
      </w:r>
      <w:r w:rsidRPr="00154408">
        <w:t>-</w:t>
      </w:r>
      <w:r w:rsidRPr="00A305FF">
        <w:t xml:space="preserve"> </w:t>
      </w:r>
      <w:r w:rsidRPr="00154408">
        <w:t>исходные данные,</w:t>
      </w:r>
      <w:r w:rsidRPr="00A305FF">
        <w:t xml:space="preserve"> </w:t>
      </w:r>
      <w:r w:rsidRPr="00154408">
        <w:t>float</w:t>
      </w:r>
    </w:p>
    <w:p w14:paraId="05DA292F" w14:textId="77777777" w:rsidR="00BE22AA" w:rsidRPr="00154408" w:rsidRDefault="00BE22AA" w:rsidP="00BE22AA">
      <w:pPr>
        <w:pStyle w:val="14"/>
      </w:pPr>
      <w:r w:rsidRPr="00154408">
        <w:t>n</w:t>
      </w:r>
      <w:r w:rsidRPr="00A305FF">
        <w:t xml:space="preserve"> </w:t>
      </w:r>
      <w:r w:rsidRPr="00154408">
        <w:t>- исходные данные,</w:t>
      </w:r>
      <w:r w:rsidRPr="00A305FF">
        <w:t xml:space="preserve"> </w:t>
      </w:r>
      <w:r w:rsidRPr="00154408">
        <w:t>int</w:t>
      </w:r>
    </w:p>
    <w:p w14:paraId="1D6A9E75" w14:textId="77777777" w:rsidR="00BE22AA" w:rsidRPr="00154408" w:rsidRDefault="00BE22AA" w:rsidP="00BE22AA">
      <w:pPr>
        <w:pStyle w:val="14"/>
      </w:pPr>
      <w:r>
        <w:rPr>
          <w:lang w:val="en-US"/>
        </w:rPr>
        <w:lastRenderedPageBreak/>
        <w:t>z</w:t>
      </w:r>
      <w:r w:rsidRPr="00A305FF">
        <w:t xml:space="preserve"> </w:t>
      </w:r>
      <w:r w:rsidRPr="00154408">
        <w:t>-</w:t>
      </w:r>
      <w:r w:rsidRPr="00A305FF">
        <w:t xml:space="preserve"> </w:t>
      </w:r>
      <w:r w:rsidRPr="00154408">
        <w:t>результат,</w:t>
      </w:r>
      <w:r w:rsidRPr="00A305FF">
        <w:t xml:space="preserve"> </w:t>
      </w:r>
      <w:r w:rsidRPr="00154408">
        <w:t>float</w:t>
      </w:r>
    </w:p>
    <w:p w14:paraId="1E4DB2B1" w14:textId="77777777" w:rsidR="00BE22AA" w:rsidRPr="0073329C" w:rsidRDefault="00BE22AA" w:rsidP="00BE22AA">
      <w:pPr>
        <w:pStyle w:val="14"/>
        <w:rPr>
          <w:lang w:val="en-US"/>
        </w:rPr>
      </w:pPr>
      <w:r w:rsidRPr="00154408">
        <w:t>Блок-схема:</w:t>
      </w:r>
    </w:p>
    <w:p w14:paraId="25CCEF05" w14:textId="77777777" w:rsidR="00BE22AA" w:rsidRPr="00154408" w:rsidRDefault="00BE22AA" w:rsidP="00BE22AA">
      <w:pPr>
        <w:pStyle w:val="ab"/>
      </w:pPr>
      <w:r>
        <w:rPr>
          <w:noProof/>
        </w:rPr>
        <w:drawing>
          <wp:inline distT="0" distB="0" distL="0" distR="0" wp14:anchorId="0DFE4A97" wp14:editId="76E17347">
            <wp:extent cx="4983009" cy="3185160"/>
            <wp:effectExtent l="0" t="0" r="8255" b="0"/>
            <wp:docPr id="8895559" name="Рисунок 3" descr="Изображение выглядит как текст, диаграмма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59" name="Рисунок 3" descr="Изображение выглядит как текст, диаграмма, снимок экран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389" cy="319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A4791" w14:textId="77777777" w:rsidR="00BE22AA" w:rsidRDefault="00BE22AA" w:rsidP="00BE22AA">
      <w:pPr>
        <w:pStyle w:val="14"/>
        <w:tabs>
          <w:tab w:val="clear" w:pos="9356"/>
          <w:tab w:val="left" w:pos="3060"/>
        </w:tabs>
        <w:rPr>
          <w:lang w:val="en-US"/>
        </w:rPr>
      </w:pPr>
      <w:r w:rsidRPr="008A04EF">
        <w:t>Программ</w:t>
      </w:r>
      <w:r>
        <w:t>а</w:t>
      </w:r>
      <w:r>
        <w:rPr>
          <w:lang w:val="en-US"/>
        </w:rPr>
        <w:t xml:space="preserve"> </w:t>
      </w:r>
      <w:r w:rsidRPr="00CD47BF">
        <w:rPr>
          <w:lang w:val="en-US"/>
        </w:rPr>
        <w:t>№1</w:t>
      </w:r>
      <w:r>
        <w:rPr>
          <w:lang w:val="en-US"/>
        </w:rPr>
        <w:t>:</w:t>
      </w:r>
      <w:r>
        <w:rPr>
          <w:lang w:val="en-US"/>
        </w:rPr>
        <w:tab/>
      </w:r>
    </w:p>
    <w:p w14:paraId="39985AB8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24DD24E7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52DD8683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177E2C34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int  main()</w:t>
      </w:r>
    </w:p>
    <w:p w14:paraId="5E728DD9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{</w:t>
      </w:r>
    </w:p>
    <w:p w14:paraId="6BB89831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float x = 0.2, Eps = 0.0001, z = 0;</w:t>
      </w:r>
    </w:p>
    <w:p w14:paraId="23B39241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int n = 1;</w:t>
      </w:r>
    </w:p>
    <w:p w14:paraId="3AFE843B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for (n; n &lt; INT_MAX &amp; fabs((1.0 / (2 * n + 1)) * pow((x - 1) / (x + 1), 2 * n + 1)) &gt; Eps; n++)</w:t>
      </w:r>
    </w:p>
    <w:p w14:paraId="5123A340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{</w:t>
      </w:r>
    </w:p>
    <w:p w14:paraId="5F3AA397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z += (1.0 / (2 * n + 1)) * pow((x - 1) / (x + 1), 2 * n + 1);</w:t>
      </w:r>
    </w:p>
    <w:p w14:paraId="67A2D3C9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}</w:t>
      </w:r>
    </w:p>
    <w:p w14:paraId="6CA3B07D" w14:textId="77777777" w:rsidR="00BE22AA" w:rsidRPr="00BE22AA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BE22AA">
        <w:rPr>
          <w:rFonts w:ascii="Courier New" w:hAnsi="Courier New" w:cs="Courier New"/>
          <w:sz w:val="24"/>
          <w:szCs w:val="24"/>
          <w:lang w:val="pt-PT"/>
        </w:rPr>
        <w:t>    printf("result = %f", z);</w:t>
      </w:r>
    </w:p>
    <w:p w14:paraId="5EB6AFE2" w14:textId="77777777" w:rsidR="00BE22AA" w:rsidRPr="0073329C" w:rsidRDefault="00BE22AA" w:rsidP="00BE22AA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BE22AA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73329C">
        <w:rPr>
          <w:rFonts w:ascii="Courier New" w:hAnsi="Courier New" w:cs="Courier New"/>
          <w:sz w:val="24"/>
          <w:szCs w:val="24"/>
          <w:lang w:val="en-US"/>
        </w:rPr>
        <w:t>return 0;}</w:t>
      </w:r>
    </w:p>
    <w:p w14:paraId="6E2B46F3" w14:textId="77777777" w:rsidR="00BE22AA" w:rsidRDefault="00BE22AA" w:rsidP="00BE22AA">
      <w:pPr>
        <w:pStyle w:val="14"/>
        <w:spacing w:after="0" w:line="240" w:lineRule="auto"/>
        <w:ind w:firstLine="0"/>
      </w:pPr>
    </w:p>
    <w:p w14:paraId="21865056" w14:textId="08BDA338" w:rsidR="00BE22AA" w:rsidRDefault="00BE22AA" w:rsidP="00BE22AA">
      <w:pPr>
        <w:pStyle w:val="14"/>
        <w:spacing w:after="0" w:line="240" w:lineRule="auto"/>
        <w:ind w:firstLine="0"/>
      </w:pPr>
      <w:r w:rsidRPr="00CF6FC5">
        <w:t>Вывод программы №1:</w:t>
      </w:r>
    </w:p>
    <w:p w14:paraId="38C4C7E9" w14:textId="77777777" w:rsidR="00BE22AA" w:rsidRPr="00CF6FC5" w:rsidRDefault="00BE22AA" w:rsidP="00BE22AA">
      <w:pPr>
        <w:pStyle w:val="14"/>
        <w:ind w:firstLine="0"/>
      </w:pPr>
      <w:r>
        <w:rPr>
          <w:noProof/>
        </w:rPr>
        <w:drawing>
          <wp:inline distT="0" distB="0" distL="0" distR="0" wp14:anchorId="244F70F3" wp14:editId="42105C9C">
            <wp:extent cx="3695238" cy="657143"/>
            <wp:effectExtent l="0" t="0" r="635" b="0"/>
            <wp:docPr id="411349981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9981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1939" w14:textId="77777777" w:rsidR="00BE22AA" w:rsidRPr="000F4033" w:rsidRDefault="00BE22AA" w:rsidP="00BE22AA">
      <w:pPr>
        <w:pStyle w:val="14"/>
        <w:ind w:firstLine="0"/>
        <w:rPr>
          <w:rFonts w:ascii="Courier New" w:hAnsi="Courier New" w:cs="Courier New"/>
        </w:rPr>
      </w:pPr>
    </w:p>
    <w:p w14:paraId="667288E8" w14:textId="77777777" w:rsidR="00BE22AA" w:rsidRDefault="00BE22AA" w:rsidP="00BE22AA">
      <w:pPr>
        <w:pStyle w:val="14"/>
        <w:rPr>
          <w:lang w:val="en-US"/>
        </w:rPr>
      </w:pPr>
      <w:r w:rsidRPr="008A04EF">
        <w:t>Программа</w:t>
      </w:r>
      <w:r w:rsidRPr="00CD47BF">
        <w:rPr>
          <w:lang w:val="en-US"/>
        </w:rPr>
        <w:t xml:space="preserve"> №2:</w:t>
      </w:r>
    </w:p>
    <w:p w14:paraId="52FB0705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03492363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27DF34E7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38FD54A4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int main()</w:t>
      </w:r>
    </w:p>
    <w:p w14:paraId="69A4F66F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{</w:t>
      </w:r>
    </w:p>
    <w:p w14:paraId="788EFEE0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float z;</w:t>
      </w:r>
    </w:p>
    <w:p w14:paraId="20D4CF90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for (float n = 1, Eps = 0.0001, x = 0.2; fabs((1.0 / (2 * n + 1)) * pow((x - 1) / (x + 1), 2 * n + 1)) &gt; Eps &amp;&amp; n &lt; INT_MAX;z += (1.0 / (2 * n + 1)) * pow((x - 1) / (x + 1), 2 * n + 1), n++)</w:t>
      </w:r>
    </w:p>
    <w:p w14:paraId="1F2B8847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73329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417D1C6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0D78BCD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81AD60B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68924208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printf("result = %f", z);</w:t>
      </w:r>
    </w:p>
    <w:p w14:paraId="4DFC10A3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return 0;</w:t>
      </w:r>
    </w:p>
    <w:p w14:paraId="5A170DFC" w14:textId="77777777" w:rsidR="00BE22AA" w:rsidRPr="0073329C" w:rsidRDefault="00BE22AA" w:rsidP="00BE22AA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</w:rPr>
        <w:t xml:space="preserve">}   </w:t>
      </w:r>
    </w:p>
    <w:p w14:paraId="41807568" w14:textId="77777777" w:rsidR="00BE22AA" w:rsidRDefault="00BE22AA" w:rsidP="00BE22AA">
      <w:pPr>
        <w:pStyle w:val="14"/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Вывод программы №2</w:t>
      </w:r>
      <w:r>
        <w:rPr>
          <w:rFonts w:ascii="Courier New" w:hAnsi="Courier New" w:cs="Courier New"/>
          <w:lang w:val="en-US"/>
        </w:rPr>
        <w:t>:</w:t>
      </w:r>
    </w:p>
    <w:p w14:paraId="7824F018" w14:textId="77777777" w:rsidR="00BE22AA" w:rsidRPr="0073329C" w:rsidRDefault="00BE22AA" w:rsidP="00BE22AA">
      <w:pPr>
        <w:pStyle w:val="14"/>
        <w:ind w:firstLine="0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020D0C5F" wp14:editId="49A0428C">
            <wp:extent cx="3695238" cy="657143"/>
            <wp:effectExtent l="0" t="0" r="635" b="0"/>
            <wp:docPr id="1483058984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8984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405D" w14:textId="4596650D" w:rsidR="002B5450" w:rsidRPr="007E1148" w:rsidRDefault="002B5450" w:rsidP="00BE22AA">
      <w:pPr>
        <w:pStyle w:val="14"/>
        <w:ind w:firstLine="4536"/>
      </w:pPr>
    </w:p>
    <w:sectPr w:rsidR="002B5450" w:rsidRPr="007E1148" w:rsidSect="00FF20A8">
      <w:footerReference w:type="default" r:id="rId23"/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8EF6A" w14:textId="77777777" w:rsidR="00AD3688" w:rsidRDefault="00AD3688" w:rsidP="002009D4">
      <w:pPr>
        <w:spacing w:after="0" w:line="240" w:lineRule="auto"/>
      </w:pPr>
      <w:r>
        <w:separator/>
      </w:r>
    </w:p>
  </w:endnote>
  <w:endnote w:type="continuationSeparator" w:id="0">
    <w:p w14:paraId="12E268A9" w14:textId="77777777" w:rsidR="00AD3688" w:rsidRDefault="00AD3688" w:rsidP="00200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48528906"/>
      <w:docPartObj>
        <w:docPartGallery w:val="Page Numbers (Bottom of Page)"/>
        <w:docPartUnique/>
      </w:docPartObj>
    </w:sdtPr>
    <w:sdtContent>
      <w:p w14:paraId="62724AF1" w14:textId="269C7895" w:rsidR="002009D4" w:rsidRDefault="002009D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D5EC68" w14:textId="77777777" w:rsidR="002009D4" w:rsidRDefault="002009D4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C9363" w14:textId="77777777" w:rsidR="00AD3688" w:rsidRDefault="00AD3688" w:rsidP="002009D4">
      <w:pPr>
        <w:spacing w:after="0" w:line="240" w:lineRule="auto"/>
      </w:pPr>
      <w:r>
        <w:separator/>
      </w:r>
    </w:p>
  </w:footnote>
  <w:footnote w:type="continuationSeparator" w:id="0">
    <w:p w14:paraId="238E61C8" w14:textId="77777777" w:rsidR="00AD3688" w:rsidRDefault="00AD3688" w:rsidP="00200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2AF713C"/>
    <w:multiLevelType w:val="multilevel"/>
    <w:tmpl w:val="E4704BC8"/>
    <w:numStyleLink w:val="a0"/>
  </w:abstractNum>
  <w:abstractNum w:abstractNumId="4" w15:restartNumberingAfterBreak="0">
    <w:nsid w:val="137D5A6F"/>
    <w:multiLevelType w:val="multilevel"/>
    <w:tmpl w:val="1AA485F8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14787FCB"/>
    <w:multiLevelType w:val="multilevel"/>
    <w:tmpl w:val="D9BCABFA"/>
    <w:numStyleLink w:val="a2"/>
  </w:abstractNum>
  <w:abstractNum w:abstractNumId="6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9D6B6B"/>
    <w:multiLevelType w:val="multilevel"/>
    <w:tmpl w:val="70F84C32"/>
    <w:numStyleLink w:val="a"/>
  </w:abstractNum>
  <w:abstractNum w:abstractNumId="9" w15:restartNumberingAfterBreak="0">
    <w:nsid w:val="26040F00"/>
    <w:multiLevelType w:val="multilevel"/>
    <w:tmpl w:val="70F84C32"/>
    <w:numStyleLink w:val="a"/>
  </w:abstractNum>
  <w:abstractNum w:abstractNumId="10" w15:restartNumberingAfterBreak="0">
    <w:nsid w:val="26C34BF3"/>
    <w:multiLevelType w:val="hybridMultilevel"/>
    <w:tmpl w:val="85A2154E"/>
    <w:lvl w:ilvl="0" w:tplc="B10494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56195B"/>
    <w:multiLevelType w:val="hybridMultilevel"/>
    <w:tmpl w:val="B726B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B333F1"/>
    <w:multiLevelType w:val="multilevel"/>
    <w:tmpl w:val="70F84C32"/>
    <w:numStyleLink w:val="a"/>
  </w:abstractNum>
  <w:abstractNum w:abstractNumId="15" w15:restartNumberingAfterBreak="0">
    <w:nsid w:val="3CB664A2"/>
    <w:multiLevelType w:val="multilevel"/>
    <w:tmpl w:val="70F84C32"/>
    <w:numStyleLink w:val="a"/>
  </w:abstractNum>
  <w:abstractNum w:abstractNumId="16" w15:restartNumberingAfterBreak="0">
    <w:nsid w:val="4E097AC8"/>
    <w:multiLevelType w:val="multilevel"/>
    <w:tmpl w:val="70F84C32"/>
    <w:numStyleLink w:val="a"/>
  </w:abstractNum>
  <w:abstractNum w:abstractNumId="17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3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0406E1E"/>
    <w:multiLevelType w:val="hybridMultilevel"/>
    <w:tmpl w:val="550AD376"/>
    <w:lvl w:ilvl="0" w:tplc="FF1A2B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0E533FC"/>
    <w:multiLevelType w:val="multilevel"/>
    <w:tmpl w:val="D9BCABFA"/>
    <w:styleLink w:val="a2"/>
    <w:lvl w:ilvl="0">
      <w:start w:val="1"/>
      <w:numFmt w:val="bullet"/>
      <w:pStyle w:val="a4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64611AA"/>
    <w:multiLevelType w:val="hybridMultilevel"/>
    <w:tmpl w:val="20DE3D86"/>
    <w:lvl w:ilvl="0" w:tplc="13003D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C60FDB"/>
    <w:multiLevelType w:val="multilevel"/>
    <w:tmpl w:val="70F84C32"/>
    <w:numStyleLink w:val="a"/>
  </w:abstractNum>
  <w:abstractNum w:abstractNumId="22" w15:restartNumberingAfterBreak="0">
    <w:nsid w:val="601A2114"/>
    <w:multiLevelType w:val="multilevel"/>
    <w:tmpl w:val="E4704BC8"/>
    <w:styleLink w:val="a0"/>
    <w:lvl w:ilvl="0">
      <w:start w:val="1"/>
      <w:numFmt w:val="decimal"/>
      <w:pStyle w:val="1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a5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877634C"/>
    <w:multiLevelType w:val="multilevel"/>
    <w:tmpl w:val="E99C9F26"/>
    <w:name w:val="гщррщгр"/>
    <w:styleLink w:val="a6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A686B4E"/>
    <w:multiLevelType w:val="multilevel"/>
    <w:tmpl w:val="D9BCABFA"/>
    <w:numStyleLink w:val="a2"/>
  </w:abstractNum>
  <w:abstractNum w:abstractNumId="25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877C1F"/>
    <w:multiLevelType w:val="hybridMultilevel"/>
    <w:tmpl w:val="550AD37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3570F14"/>
    <w:multiLevelType w:val="multilevel"/>
    <w:tmpl w:val="70F84C32"/>
    <w:numStyleLink w:val="a"/>
  </w:abstractNum>
  <w:abstractNum w:abstractNumId="28" w15:restartNumberingAfterBreak="0">
    <w:nsid w:val="76487629"/>
    <w:multiLevelType w:val="multilevel"/>
    <w:tmpl w:val="70F84C32"/>
    <w:numStyleLink w:val="a"/>
  </w:abstractNum>
  <w:abstractNum w:abstractNumId="29" w15:restartNumberingAfterBreak="0">
    <w:nsid w:val="774908FA"/>
    <w:multiLevelType w:val="multilevel"/>
    <w:tmpl w:val="DF1A9D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78202A82"/>
    <w:multiLevelType w:val="multilevel"/>
    <w:tmpl w:val="E99C9F26"/>
    <w:name w:val="гщррщгр2"/>
    <w:numStyleLink w:val="a6"/>
  </w:abstractNum>
  <w:num w:numId="1" w16cid:durableId="1515076252">
    <w:abstractNumId w:val="6"/>
  </w:num>
  <w:num w:numId="2" w16cid:durableId="835806040">
    <w:abstractNumId w:val="7"/>
  </w:num>
  <w:num w:numId="3" w16cid:durableId="2122843011">
    <w:abstractNumId w:val="1"/>
  </w:num>
  <w:num w:numId="4" w16cid:durableId="1074668249">
    <w:abstractNumId w:val="25"/>
  </w:num>
  <w:num w:numId="5" w16cid:durableId="190924712">
    <w:abstractNumId w:val="12"/>
  </w:num>
  <w:num w:numId="6" w16cid:durableId="1988434429">
    <w:abstractNumId w:val="4"/>
  </w:num>
  <w:num w:numId="7" w16cid:durableId="1754819174">
    <w:abstractNumId w:val="23"/>
  </w:num>
  <w:num w:numId="8" w16cid:durableId="920599434">
    <w:abstractNumId w:val="30"/>
  </w:num>
  <w:num w:numId="9" w16cid:durableId="1109811621">
    <w:abstractNumId w:val="17"/>
  </w:num>
  <w:num w:numId="10" w16cid:durableId="1000083746">
    <w:abstractNumId w:val="21"/>
  </w:num>
  <w:num w:numId="11" w16cid:durableId="157381554">
    <w:abstractNumId w:val="11"/>
  </w:num>
  <w:num w:numId="12" w16cid:durableId="2003849894">
    <w:abstractNumId w:val="14"/>
  </w:num>
  <w:num w:numId="13" w16cid:durableId="1443721395">
    <w:abstractNumId w:val="0"/>
  </w:num>
  <w:num w:numId="14" w16cid:durableId="758329649">
    <w:abstractNumId w:val="28"/>
  </w:num>
  <w:num w:numId="15" w16cid:durableId="780340585">
    <w:abstractNumId w:val="19"/>
  </w:num>
  <w:num w:numId="16" w16cid:durableId="848443203">
    <w:abstractNumId w:val="5"/>
  </w:num>
  <w:num w:numId="17" w16cid:durableId="465247441">
    <w:abstractNumId w:val="24"/>
  </w:num>
  <w:num w:numId="18" w16cid:durableId="2038504368">
    <w:abstractNumId w:val="9"/>
  </w:num>
  <w:num w:numId="19" w16cid:durableId="1247421672">
    <w:abstractNumId w:val="16"/>
  </w:num>
  <w:num w:numId="20" w16cid:durableId="611666933">
    <w:abstractNumId w:val="15"/>
  </w:num>
  <w:num w:numId="21" w16cid:durableId="149490478">
    <w:abstractNumId w:val="27"/>
  </w:num>
  <w:num w:numId="22" w16cid:durableId="2091192094">
    <w:abstractNumId w:val="2"/>
  </w:num>
  <w:num w:numId="23" w16cid:durableId="119955582">
    <w:abstractNumId w:val="8"/>
  </w:num>
  <w:num w:numId="24" w16cid:durableId="17131124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384678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30842674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56721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8824349">
    <w:abstractNumId w:val="22"/>
  </w:num>
  <w:num w:numId="29" w16cid:durableId="977875189">
    <w:abstractNumId w:val="3"/>
  </w:num>
  <w:num w:numId="30" w16cid:durableId="770975986">
    <w:abstractNumId w:val="29"/>
  </w:num>
  <w:num w:numId="31" w16cid:durableId="907806176">
    <w:abstractNumId w:val="26"/>
  </w:num>
  <w:num w:numId="32" w16cid:durableId="2131703238">
    <w:abstractNumId w:val="10"/>
  </w:num>
  <w:num w:numId="33" w16cid:durableId="6635838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699"/>
    <w:rsid w:val="00020065"/>
    <w:rsid w:val="000356D3"/>
    <w:rsid w:val="00091B8E"/>
    <w:rsid w:val="00091DB5"/>
    <w:rsid w:val="000D169C"/>
    <w:rsid w:val="0013260E"/>
    <w:rsid w:val="002009D4"/>
    <w:rsid w:val="00206464"/>
    <w:rsid w:val="00227CAD"/>
    <w:rsid w:val="00231F8E"/>
    <w:rsid w:val="002333A6"/>
    <w:rsid w:val="0024367B"/>
    <w:rsid w:val="00257C54"/>
    <w:rsid w:val="002B328B"/>
    <w:rsid w:val="002B5450"/>
    <w:rsid w:val="002E31A5"/>
    <w:rsid w:val="00315685"/>
    <w:rsid w:val="003B6998"/>
    <w:rsid w:val="004D7CDC"/>
    <w:rsid w:val="00570E0C"/>
    <w:rsid w:val="00592A48"/>
    <w:rsid w:val="00670E90"/>
    <w:rsid w:val="006C1EB1"/>
    <w:rsid w:val="006D29A2"/>
    <w:rsid w:val="007A7095"/>
    <w:rsid w:val="007C7E2C"/>
    <w:rsid w:val="007E1148"/>
    <w:rsid w:val="0081144C"/>
    <w:rsid w:val="00823699"/>
    <w:rsid w:val="00857468"/>
    <w:rsid w:val="0093336C"/>
    <w:rsid w:val="009F02F4"/>
    <w:rsid w:val="00A31280"/>
    <w:rsid w:val="00A64E57"/>
    <w:rsid w:val="00AD3688"/>
    <w:rsid w:val="00B37E3C"/>
    <w:rsid w:val="00BE22AA"/>
    <w:rsid w:val="00CD2457"/>
    <w:rsid w:val="00CD7DB2"/>
    <w:rsid w:val="00CE04CE"/>
    <w:rsid w:val="00D56F18"/>
    <w:rsid w:val="00DF202C"/>
    <w:rsid w:val="00E54BAD"/>
    <w:rsid w:val="00F15AD0"/>
    <w:rsid w:val="00F30647"/>
    <w:rsid w:val="00F720F8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DCE5"/>
  <w15:chartTrackingRefBased/>
  <w15:docId w15:val="{6DC4BF6A-E4CB-4839-AD1E-31E10B54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</w:style>
  <w:style w:type="paragraph" w:styleId="12">
    <w:name w:val="heading 1"/>
    <w:basedOn w:val="a7"/>
    <w:next w:val="a7"/>
    <w:link w:val="13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1">
    <w:name w:val="Заг1"/>
    <w:basedOn w:val="a7"/>
    <w:next w:val="2"/>
    <w:qFormat/>
    <w:rsid w:val="002E31A5"/>
    <w:pPr>
      <w:pageBreakBefore/>
      <w:numPr>
        <w:numId w:val="3"/>
      </w:numPr>
      <w:tabs>
        <w:tab w:val="right" w:leader="underscore" w:pos="9356"/>
      </w:tabs>
      <w:spacing w:after="0" w:line="360" w:lineRule="auto"/>
      <w:jc w:val="center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Заг2"/>
    <w:basedOn w:val="a7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7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7"/>
    <w:link w:val="140"/>
    <w:qFormat/>
    <w:rsid w:val="00FF20A8"/>
    <w:pPr>
      <w:tabs>
        <w:tab w:val="right" w:leader="underscore" w:pos="9356"/>
      </w:tabs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5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b">
    <w:name w:val="Рис"/>
    <w:basedOn w:val="14"/>
    <w:qFormat/>
    <w:rsid w:val="00F15AD0"/>
    <w:pPr>
      <w:ind w:firstLine="0"/>
      <w:jc w:val="center"/>
    </w:pPr>
  </w:style>
  <w:style w:type="paragraph" w:customStyle="1" w:styleId="ac">
    <w:name w:val="ТаблНазв"/>
    <w:basedOn w:val="14"/>
    <w:qFormat/>
    <w:rsid w:val="00F15AD0"/>
    <w:pPr>
      <w:spacing w:before="120" w:after="0"/>
      <w:jc w:val="left"/>
    </w:pPr>
  </w:style>
  <w:style w:type="paragraph" w:customStyle="1" w:styleId="ad">
    <w:name w:val="Табл"/>
    <w:basedOn w:val="14"/>
    <w:qFormat/>
    <w:rsid w:val="00F15AD0"/>
    <w:pPr>
      <w:spacing w:after="0"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1">
    <w:name w:val="Нум"/>
    <w:uiPriority w:val="99"/>
    <w:rsid w:val="00091DB5"/>
    <w:pPr>
      <w:numPr>
        <w:numId w:val="6"/>
      </w:numPr>
    </w:pPr>
  </w:style>
  <w:style w:type="numbering" w:customStyle="1" w:styleId="a6">
    <w:name w:val="спис"/>
    <w:uiPriority w:val="99"/>
    <w:rsid w:val="006C1EB1"/>
    <w:pPr>
      <w:numPr>
        <w:numId w:val="7"/>
      </w:numPr>
    </w:pPr>
  </w:style>
  <w:style w:type="paragraph" w:customStyle="1" w:styleId="a3">
    <w:name w:val="Списнум"/>
    <w:basedOn w:val="14"/>
    <w:qFormat/>
    <w:rsid w:val="00D56F18"/>
    <w:pPr>
      <w:numPr>
        <w:numId w:val="23"/>
      </w:numPr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4">
    <w:name w:val="СписМарк"/>
    <w:basedOn w:val="14"/>
    <w:qFormat/>
    <w:rsid w:val="00D56F18"/>
    <w:pPr>
      <w:numPr>
        <w:numId w:val="17"/>
      </w:numPr>
    </w:pPr>
  </w:style>
  <w:style w:type="numbering" w:customStyle="1" w:styleId="a2">
    <w:name w:val="списм"/>
    <w:uiPriority w:val="99"/>
    <w:rsid w:val="009F02F4"/>
    <w:pPr>
      <w:numPr>
        <w:numId w:val="15"/>
      </w:numPr>
    </w:pPr>
  </w:style>
  <w:style w:type="paragraph" w:styleId="21">
    <w:name w:val="toc 2"/>
    <w:basedOn w:val="a7"/>
    <w:next w:val="a7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6">
    <w:name w:val="toc 1"/>
    <w:basedOn w:val="a7"/>
    <w:next w:val="a7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0">
    <w:name w:val="toc 3"/>
    <w:basedOn w:val="a7"/>
    <w:next w:val="a7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e">
    <w:name w:val="Hyperlink"/>
    <w:basedOn w:val="a8"/>
    <w:uiPriority w:val="99"/>
    <w:unhideWhenUsed/>
    <w:rsid w:val="009F02F4"/>
    <w:rPr>
      <w:color w:val="0563C1" w:themeColor="hyperlink"/>
      <w:u w:val="single"/>
    </w:rPr>
  </w:style>
  <w:style w:type="character" w:customStyle="1" w:styleId="13">
    <w:name w:val="Заголовок 1 Знак"/>
    <w:basedOn w:val="a8"/>
    <w:link w:val="12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">
    <w:name w:val="TOC Heading"/>
    <w:basedOn w:val="12"/>
    <w:next w:val="a7"/>
    <w:uiPriority w:val="39"/>
    <w:unhideWhenUsed/>
    <w:qFormat/>
    <w:rsid w:val="00D56F18"/>
    <w:pPr>
      <w:outlineLvl w:val="9"/>
    </w:pPr>
    <w:rPr>
      <w:lang w:eastAsia="ru-RU"/>
    </w:rPr>
  </w:style>
  <w:style w:type="table" w:styleId="af0">
    <w:name w:val="Table Grid"/>
    <w:basedOn w:val="a9"/>
    <w:uiPriority w:val="39"/>
    <w:rsid w:val="00823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0">
    <w:name w:val="Осн14 Знак"/>
    <w:link w:val="14"/>
    <w:locked/>
    <w:rsid w:val="00823699"/>
    <w:rPr>
      <w:rFonts w:ascii="Times New Roman" w:eastAsia="Calibri" w:hAnsi="Times New Roman" w:cs="Times New Roman"/>
      <w:sz w:val="28"/>
      <w:szCs w:val="28"/>
    </w:rPr>
  </w:style>
  <w:style w:type="paragraph" w:customStyle="1" w:styleId="af1">
    <w:name w:val="Программа"/>
    <w:link w:val="af2"/>
    <w:qFormat/>
    <w:rsid w:val="00B37E3C"/>
    <w:pPr>
      <w:spacing w:after="0" w:line="240" w:lineRule="auto"/>
      <w:jc w:val="both"/>
    </w:pPr>
    <w:rPr>
      <w:rFonts w:ascii="Courier New" w:hAnsi="Courier New" w:cs="Times New Roman"/>
      <w:sz w:val="24"/>
      <w:szCs w:val="28"/>
    </w:rPr>
  </w:style>
  <w:style w:type="character" w:customStyle="1" w:styleId="af2">
    <w:name w:val="Программа Знак"/>
    <w:basedOn w:val="a8"/>
    <w:link w:val="af1"/>
    <w:rsid w:val="00B37E3C"/>
    <w:rPr>
      <w:rFonts w:ascii="Courier New" w:hAnsi="Courier New" w:cs="Times New Roman"/>
      <w:sz w:val="24"/>
      <w:szCs w:val="28"/>
    </w:rPr>
  </w:style>
  <w:style w:type="character" w:styleId="af3">
    <w:name w:val="annotation reference"/>
    <w:basedOn w:val="a8"/>
    <w:uiPriority w:val="99"/>
    <w:semiHidden/>
    <w:unhideWhenUsed/>
    <w:rsid w:val="002009D4"/>
    <w:rPr>
      <w:sz w:val="16"/>
      <w:szCs w:val="16"/>
    </w:rPr>
  </w:style>
  <w:style w:type="paragraph" w:styleId="af4">
    <w:name w:val="annotation text"/>
    <w:basedOn w:val="a7"/>
    <w:link w:val="af5"/>
    <w:uiPriority w:val="99"/>
    <w:semiHidden/>
    <w:unhideWhenUsed/>
    <w:rsid w:val="002009D4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8"/>
    <w:link w:val="af4"/>
    <w:uiPriority w:val="99"/>
    <w:semiHidden/>
    <w:rsid w:val="002009D4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009D4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009D4"/>
    <w:rPr>
      <w:b/>
      <w:bCs/>
      <w:sz w:val="20"/>
      <w:szCs w:val="20"/>
    </w:rPr>
  </w:style>
  <w:style w:type="paragraph" w:styleId="af8">
    <w:name w:val="Balloon Text"/>
    <w:basedOn w:val="a7"/>
    <w:link w:val="af9"/>
    <w:uiPriority w:val="99"/>
    <w:semiHidden/>
    <w:unhideWhenUsed/>
    <w:rsid w:val="00200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8"/>
    <w:link w:val="af8"/>
    <w:uiPriority w:val="99"/>
    <w:semiHidden/>
    <w:rsid w:val="002009D4"/>
    <w:rPr>
      <w:rFonts w:ascii="Segoe UI" w:hAnsi="Segoe UI" w:cs="Segoe UI"/>
      <w:sz w:val="18"/>
      <w:szCs w:val="18"/>
    </w:rPr>
  </w:style>
  <w:style w:type="paragraph" w:styleId="afa">
    <w:name w:val="header"/>
    <w:basedOn w:val="a7"/>
    <w:link w:val="afb"/>
    <w:uiPriority w:val="99"/>
    <w:unhideWhenUsed/>
    <w:rsid w:val="002009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8"/>
    <w:link w:val="afa"/>
    <w:uiPriority w:val="99"/>
    <w:rsid w:val="002009D4"/>
  </w:style>
  <w:style w:type="paragraph" w:styleId="afc">
    <w:name w:val="footer"/>
    <w:basedOn w:val="a7"/>
    <w:link w:val="afd"/>
    <w:uiPriority w:val="99"/>
    <w:unhideWhenUsed/>
    <w:rsid w:val="002009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8"/>
    <w:link w:val="afc"/>
    <w:uiPriority w:val="99"/>
    <w:rsid w:val="002009D4"/>
  </w:style>
  <w:style w:type="paragraph" w:customStyle="1" w:styleId="11">
    <w:name w:val="заг1"/>
    <w:basedOn w:val="a7"/>
    <w:next w:val="20"/>
    <w:qFormat/>
    <w:rsid w:val="004D7CDC"/>
    <w:pPr>
      <w:numPr>
        <w:numId w:val="28"/>
      </w:numPr>
      <w:tabs>
        <w:tab w:val="right" w:leader="underscore" w:pos="9356"/>
      </w:tabs>
      <w:spacing w:after="120" w:line="0" w:lineRule="atLeast"/>
      <w:jc w:val="center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20">
    <w:name w:val="з2"/>
    <w:basedOn w:val="a7"/>
    <w:next w:val="31"/>
    <w:qFormat/>
    <w:rsid w:val="004D7CDC"/>
    <w:pPr>
      <w:numPr>
        <w:ilvl w:val="1"/>
        <w:numId w:val="28"/>
      </w:numPr>
      <w:tabs>
        <w:tab w:val="right" w:leader="underscore" w:pos="9356"/>
      </w:tabs>
      <w:spacing w:before="240" w:after="240" w:line="360" w:lineRule="auto"/>
      <w:jc w:val="center"/>
    </w:pPr>
    <w:rPr>
      <w:rFonts w:ascii="Times New Roman" w:eastAsia="Calibri" w:hAnsi="Times New Roman" w:cs="Times New Roman"/>
      <w:b/>
      <w:sz w:val="28"/>
      <w:szCs w:val="28"/>
    </w:rPr>
  </w:style>
  <w:style w:type="paragraph" w:customStyle="1" w:styleId="31">
    <w:name w:val="з3"/>
    <w:basedOn w:val="a7"/>
    <w:next w:val="141"/>
    <w:qFormat/>
    <w:rsid w:val="004D7CDC"/>
    <w:pPr>
      <w:tabs>
        <w:tab w:val="right" w:leader="underscore" w:pos="9356"/>
      </w:tabs>
      <w:spacing w:before="120" w:after="120" w:line="360" w:lineRule="auto"/>
      <w:ind w:left="1531" w:hanging="822"/>
      <w:jc w:val="center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1">
    <w:name w:val="сон14"/>
    <w:basedOn w:val="a7"/>
    <w:link w:val="142"/>
    <w:qFormat/>
    <w:rsid w:val="004D7CDC"/>
    <w:pPr>
      <w:tabs>
        <w:tab w:val="right" w:leader="underscore" w:pos="9356"/>
      </w:tabs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0">
    <w:name w:val="макрей соло"/>
    <w:uiPriority w:val="99"/>
    <w:rsid w:val="004D7CDC"/>
    <w:pPr>
      <w:numPr>
        <w:numId w:val="28"/>
      </w:numPr>
    </w:pPr>
  </w:style>
  <w:style w:type="paragraph" w:customStyle="1" w:styleId="a5">
    <w:name w:val="табл назв"/>
    <w:basedOn w:val="141"/>
    <w:qFormat/>
    <w:rsid w:val="004D7CDC"/>
    <w:pPr>
      <w:numPr>
        <w:ilvl w:val="2"/>
        <w:numId w:val="29"/>
      </w:numPr>
      <w:tabs>
        <w:tab w:val="num" w:pos="360"/>
      </w:tabs>
      <w:ind w:left="0" w:firstLine="709"/>
    </w:pPr>
  </w:style>
  <w:style w:type="paragraph" w:customStyle="1" w:styleId="afe">
    <w:name w:val="табл текст"/>
    <w:basedOn w:val="a5"/>
    <w:qFormat/>
    <w:rsid w:val="004D7CDC"/>
    <w:pPr>
      <w:numPr>
        <w:ilvl w:val="0"/>
        <w:numId w:val="0"/>
      </w:numPr>
      <w:ind w:left="709"/>
    </w:pPr>
  </w:style>
  <w:style w:type="character" w:customStyle="1" w:styleId="142">
    <w:name w:val="сон14 Знак"/>
    <w:basedOn w:val="a8"/>
    <w:link w:val="141"/>
    <w:rsid w:val="004D7CDC"/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echa\Desktop\&#1096;&#1072;&#1073;&#1083;&#1086;&#1085;&#1095;&#1080;&#1082;%20&#1088;&#1077;&#1092;&#1077;&#1088;&#1072;&#1090;&#1072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4717-95DB-41E1-89BA-25D7C5D8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шаблончик реферата (2)</Template>
  <TotalTime>78</TotalTime>
  <Pages>16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Андрей Ларин</cp:lastModifiedBy>
  <cp:revision>11</cp:revision>
  <dcterms:created xsi:type="dcterms:W3CDTF">2024-12-07T14:09:00Z</dcterms:created>
  <dcterms:modified xsi:type="dcterms:W3CDTF">2024-12-13T15:10:00Z</dcterms:modified>
</cp:coreProperties>
</file>
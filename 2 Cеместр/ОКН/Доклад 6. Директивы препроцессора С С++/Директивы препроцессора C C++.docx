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12A4" w14:textId="77777777" w:rsidR="00DF202C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4367B" w:rsidRPr="007A7095">
        <w:rPr>
          <w:rFonts w:ascii="Times New Roman" w:hAnsi="Times New Roman" w:cs="Times New Roman"/>
          <w:sz w:val="28"/>
          <w:szCs w:val="28"/>
        </w:rPr>
        <w:t xml:space="preserve">НАУКИ </w:t>
      </w:r>
      <w:r w:rsidR="0024367B">
        <w:rPr>
          <w:rFonts w:ascii="Times New Roman" w:hAnsi="Times New Roman" w:cs="Times New Roman"/>
          <w:sz w:val="28"/>
          <w:szCs w:val="28"/>
        </w:rPr>
        <w:t xml:space="preserve">И ВЫСШЕГО </w:t>
      </w:r>
      <w:r w:rsidRPr="007A7095">
        <w:rPr>
          <w:rFonts w:ascii="Times New Roman" w:hAnsi="Times New Roman" w:cs="Times New Roman"/>
          <w:sz w:val="28"/>
          <w:szCs w:val="28"/>
        </w:rPr>
        <w:t xml:space="preserve">ОБРАЗОВАНИЯ </w:t>
      </w:r>
      <w:r w:rsidR="00020065">
        <w:rPr>
          <w:rFonts w:ascii="Times New Roman" w:hAnsi="Times New Roman" w:cs="Times New Roman"/>
          <w:sz w:val="28"/>
          <w:szCs w:val="28"/>
        </w:rPr>
        <w:br/>
      </w:r>
      <w:r w:rsidRPr="007A7095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2614D900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8D58A0E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31DDF48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2C0B765E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4EC8CA3E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03920E" w14:textId="77777777" w:rsidR="00CD2457" w:rsidRPr="007A7095" w:rsidRDefault="007A7095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Факультет математики и компьютерных наук</w:t>
      </w:r>
    </w:p>
    <w:p w14:paraId="0C06DB49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Кафедра математических и компьютерных методов</w:t>
      </w:r>
    </w:p>
    <w:p w14:paraId="7E173BD5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5F630C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76BDB3" w14:textId="77777777" w:rsidR="001E6D84" w:rsidRDefault="001E6D84" w:rsidP="002C53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BC1555" w14:textId="77777777" w:rsidR="002C5353" w:rsidRPr="002C5353" w:rsidRDefault="002C5353" w:rsidP="002C53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FA26BA" w14:textId="7CAB48C6" w:rsidR="002C5353" w:rsidRPr="001E6D84" w:rsidRDefault="00C87DBF" w:rsidP="001E6D84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Реферат</w:t>
      </w:r>
      <w:r w:rsidR="001E6D84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 w:rsidR="001E6D84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6F59B245" w14:textId="56AD9BDE" w:rsidR="002C5353" w:rsidRPr="002C5353" w:rsidRDefault="002C5353" w:rsidP="007E1148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Основы компьютерных наук</w:t>
      </w:r>
    </w:p>
    <w:p w14:paraId="69BE461D" w14:textId="16345209" w:rsidR="00CD2457" w:rsidRPr="007A7095" w:rsidRDefault="00074D2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тему</w:t>
      </w:r>
    </w:p>
    <w:p w14:paraId="276E3B25" w14:textId="33FF2005" w:rsidR="00CD2457" w:rsidRPr="003763E3" w:rsidRDefault="00872075" w:rsidP="002C53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ДИРЕКТИВЫ ПРЕПРОЦЕССОРА С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++</w:t>
      </w:r>
    </w:p>
    <w:p w14:paraId="4ADFBAA8" w14:textId="77777777" w:rsidR="0024367B" w:rsidRPr="007A7095" w:rsidRDefault="0024367B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088C10" w14:textId="77777777" w:rsidR="007E1148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E8601F" w14:textId="77777777" w:rsidR="001E6D84" w:rsidRDefault="001E6D84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F1EACC" w14:textId="77777777" w:rsidR="00CD2457" w:rsidRPr="007A7095" w:rsidRDefault="007E114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1148">
        <w:rPr>
          <w:rFonts w:ascii="Times New Roman" w:eastAsia="Calibri" w:hAnsi="Times New Roman" w:cs="Times New Roman"/>
          <w:sz w:val="28"/>
          <w:szCs w:val="28"/>
        </w:rPr>
        <w:t>Работу выполнил</w:t>
      </w:r>
      <w:r w:rsidR="00CD2457" w:rsidRPr="007A7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19C97BAA" w14:textId="77777777" w:rsidR="00CD2457" w:rsidRPr="007A709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студент 1 курса</w:t>
      </w:r>
    </w:p>
    <w:p w14:paraId="6199DD48" w14:textId="77777777" w:rsidR="007E1148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группы 12/</w:t>
      </w:r>
      <w:r w:rsidR="000D169C" w:rsidRPr="00FD0433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66CAF9A8" w14:textId="628E347D" w:rsidR="00FB3C79" w:rsidRPr="00FB3C79" w:rsidRDefault="00872075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Ларин Андрей</w:t>
      </w:r>
    </w:p>
    <w:p w14:paraId="13D88E75" w14:textId="77777777" w:rsidR="007E1148" w:rsidRPr="007A7095" w:rsidRDefault="007E1148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5DDCB9C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D906D9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E89152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D1BAC24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9A7A125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D3C8400" w14:textId="418B3E9D" w:rsidR="00FF20A8" w:rsidRDefault="00857468" w:rsidP="002C5353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Краснодар 20</w:t>
      </w:r>
      <w:r w:rsidR="00FF20A8">
        <w:rPr>
          <w:rFonts w:ascii="Times New Roman" w:eastAsia="Calibri" w:hAnsi="Times New Roman" w:cs="Times New Roman"/>
          <w:sz w:val="28"/>
          <w:szCs w:val="28"/>
        </w:rPr>
        <w:t>2</w:t>
      </w:r>
      <w:r w:rsidR="00074D27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02A2A95C" w14:textId="77777777" w:rsidR="00872075" w:rsidRDefault="00872075" w:rsidP="00524801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0" w:name="_Toc197504227"/>
    </w:p>
    <w:p w14:paraId="4704C0FB" w14:textId="5D7C3FA6" w:rsidR="00524801" w:rsidRDefault="00524801" w:rsidP="00524801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F20A8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83111D4" w14:textId="55CB548B" w:rsidR="00BB3CF6" w:rsidRDefault="00524801">
      <w:pPr>
        <w:pStyle w:val="16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197496767" w:history="1">
        <w:r w:rsidR="00BB3CF6" w:rsidRPr="006A3594">
          <w:rPr>
            <w:rStyle w:val="ac"/>
            <w:noProof/>
          </w:rPr>
          <w:t>1</w:t>
        </w:r>
        <w:r w:rsidR="00BB3CF6"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="00BB3CF6" w:rsidRPr="006A3594">
          <w:rPr>
            <w:rStyle w:val="ac"/>
            <w:noProof/>
          </w:rPr>
          <w:t>Директивы макропроцессора #define и #undef</w:t>
        </w:r>
        <w:r w:rsidR="00BB3CF6">
          <w:rPr>
            <w:noProof/>
            <w:webHidden/>
          </w:rPr>
          <w:tab/>
        </w:r>
        <w:r w:rsidR="00BB3CF6">
          <w:rPr>
            <w:noProof/>
            <w:webHidden/>
          </w:rPr>
          <w:fldChar w:fldCharType="begin"/>
        </w:r>
        <w:r w:rsidR="00BB3CF6">
          <w:rPr>
            <w:noProof/>
            <w:webHidden/>
          </w:rPr>
          <w:instrText xml:space="preserve"> PAGEREF _Toc197496767 \h </w:instrText>
        </w:r>
        <w:r w:rsidR="00BB3CF6">
          <w:rPr>
            <w:noProof/>
            <w:webHidden/>
          </w:rPr>
        </w:r>
        <w:r w:rsidR="00BB3CF6">
          <w:rPr>
            <w:noProof/>
            <w:webHidden/>
          </w:rPr>
          <w:fldChar w:fldCharType="separate"/>
        </w:r>
        <w:r w:rsidR="00BB3CF6">
          <w:rPr>
            <w:noProof/>
            <w:webHidden/>
          </w:rPr>
          <w:t>3</w:t>
        </w:r>
        <w:r w:rsidR="00BB3CF6">
          <w:rPr>
            <w:noProof/>
            <w:webHidden/>
          </w:rPr>
          <w:fldChar w:fldCharType="end"/>
        </w:r>
      </w:hyperlink>
    </w:p>
    <w:p w14:paraId="3D85E9E7" w14:textId="05481D38" w:rsidR="00BB3CF6" w:rsidRDefault="00BB3CF6">
      <w:pPr>
        <w:pStyle w:val="22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7496768" w:history="1">
        <w:r w:rsidRPr="006A3594">
          <w:rPr>
            <w:rStyle w:val="ac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6A3594">
          <w:rPr>
            <w:rStyle w:val="ac"/>
            <w:noProof/>
          </w:rPr>
          <w:t>Директива #</w:t>
        </w:r>
        <w:r w:rsidRPr="006A3594">
          <w:rPr>
            <w:rStyle w:val="ac"/>
            <w:noProof/>
            <w:lang w:val="en-US"/>
          </w:rPr>
          <w:t>define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_Toc197496768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6B0E5F" w14:textId="1CB36637" w:rsidR="00BB3CF6" w:rsidRDefault="00BB3CF6">
      <w:pPr>
        <w:pStyle w:val="22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7496769" w:history="1">
        <w:r w:rsidRPr="006A3594">
          <w:rPr>
            <w:rStyle w:val="ac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6A3594">
          <w:rPr>
            <w:rStyle w:val="ac"/>
            <w:noProof/>
          </w:rPr>
          <w:t>Директива #undef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_Toc197496769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1328FC" w14:textId="204817F7" w:rsidR="00BB3CF6" w:rsidRDefault="00BB3CF6">
      <w:pPr>
        <w:pStyle w:val="16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97496770" w:history="1">
        <w:r w:rsidRPr="006A3594">
          <w:rPr>
            <w:rStyle w:val="ac"/>
            <w:noProof/>
            <w:lang w:val="en-US"/>
          </w:rPr>
          <w:t>2</w:t>
        </w:r>
        <w:r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6A3594">
          <w:rPr>
            <w:rStyle w:val="ac"/>
            <w:noProof/>
          </w:rPr>
          <w:t>Директива #define для определения макросов-функций. Операции # и ##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_Toc197496770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17F031" w14:textId="6DE2088B" w:rsidR="00BB3CF6" w:rsidRDefault="00BB3CF6">
      <w:pPr>
        <w:pStyle w:val="22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7496771" w:history="1">
        <w:r w:rsidRPr="006A3594">
          <w:rPr>
            <w:rStyle w:val="ac"/>
            <w:noProof/>
            <w:lang w:val="en-US"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6A3594">
          <w:rPr>
            <w:rStyle w:val="ac"/>
            <w:noProof/>
          </w:rPr>
          <w:t xml:space="preserve">Директива </w:t>
        </w:r>
        <w:r w:rsidRPr="006A3594">
          <w:rPr>
            <w:rStyle w:val="ac"/>
            <w:noProof/>
            <w:lang w:val="en-US"/>
          </w:rPr>
          <w:t>#define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_Toc197496771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663476" w14:textId="3DBC9277" w:rsidR="00BB3CF6" w:rsidRDefault="00BB3CF6">
      <w:pPr>
        <w:pStyle w:val="22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7496772" w:history="1">
        <w:r w:rsidRPr="006A3594">
          <w:rPr>
            <w:rStyle w:val="ac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6A3594">
          <w:rPr>
            <w:rStyle w:val="ac"/>
            <w:noProof/>
          </w:rPr>
          <w:t>Операции # и ##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_Toc197496772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F7503C" w14:textId="5A7ECFE9" w:rsidR="00BB3CF6" w:rsidRDefault="00BB3CF6">
      <w:pPr>
        <w:pStyle w:val="16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97496773" w:history="1">
        <w:r w:rsidRPr="006A3594">
          <w:rPr>
            <w:rStyle w:val="ac"/>
            <w:noProof/>
          </w:rPr>
          <w:t>3</w:t>
        </w:r>
        <w:r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6A3594">
          <w:rPr>
            <w:rStyle w:val="ac"/>
            <w:noProof/>
          </w:rPr>
          <w:t>Директивы #include и условной компиляции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_Toc197496773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CDDE93" w14:textId="640965B8" w:rsidR="00BB3CF6" w:rsidRDefault="00BB3CF6">
      <w:pPr>
        <w:pStyle w:val="22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7496774" w:history="1">
        <w:r w:rsidRPr="006A3594">
          <w:rPr>
            <w:rStyle w:val="ac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6A3594">
          <w:rPr>
            <w:rStyle w:val="ac"/>
            <w:noProof/>
          </w:rPr>
          <w:t>Директивы условной компиляции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_Toc197496774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E0708A" w14:textId="297ADFAA" w:rsidR="00BB3CF6" w:rsidRDefault="00BB3CF6">
      <w:pPr>
        <w:pStyle w:val="16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97496775" w:history="1">
        <w:r w:rsidRPr="006A3594">
          <w:rPr>
            <w:rStyle w:val="ac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_Toc197496775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AE4D53" w14:textId="144A2E62" w:rsidR="00524801" w:rsidRPr="00FF20A8" w:rsidRDefault="00524801" w:rsidP="00524801">
      <w:pPr>
        <w:tabs>
          <w:tab w:val="right" w:leader="underscore" w:pos="9356"/>
        </w:tabs>
        <w:spacing w:after="12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caps/>
          <w:sz w:val="28"/>
        </w:rPr>
        <w:fldChar w:fldCharType="end"/>
      </w:r>
    </w:p>
    <w:p w14:paraId="4BD92984" w14:textId="77777777" w:rsidR="00524801" w:rsidRPr="001A6214" w:rsidRDefault="00524801" w:rsidP="00524801">
      <w:pPr>
        <w:pStyle w:val="14"/>
        <w:ind w:firstLine="0"/>
        <w:rPr>
          <w:lang w:val="en-US"/>
        </w:rPr>
      </w:pPr>
    </w:p>
    <w:p w14:paraId="651A87EA" w14:textId="77777777" w:rsidR="00524801" w:rsidRPr="007A255E" w:rsidRDefault="00524801" w:rsidP="00BB3CF6">
      <w:pPr>
        <w:pStyle w:val="1"/>
      </w:pPr>
      <w:bookmarkStart w:id="1" w:name="_Toc197496767"/>
      <w:r w:rsidRPr="007A255E">
        <w:lastRenderedPageBreak/>
        <w:t>Директивы макропроцессора #define и #undef</w:t>
      </w:r>
      <w:bookmarkEnd w:id="1"/>
    </w:p>
    <w:p w14:paraId="45DD097A" w14:textId="77777777" w:rsidR="00524801" w:rsidRPr="007A255E" w:rsidRDefault="00524801" w:rsidP="00524801">
      <w:pPr>
        <w:pStyle w:val="14"/>
      </w:pPr>
      <w:r w:rsidRPr="007A255E">
        <w:t>О чем здесь идет речь? Смотрите. Практически в любой программе на языке Си имеются, так называемые, </w:t>
      </w:r>
      <w:proofErr w:type="spellStart"/>
      <w:r w:rsidRPr="007A255E">
        <w:rPr>
          <w:b/>
          <w:bCs/>
        </w:rPr>
        <w:t>макродирективы</w:t>
      </w:r>
      <w:proofErr w:type="spellEnd"/>
      <w:r w:rsidRPr="007A255E">
        <w:t> (или, попросту, </w:t>
      </w:r>
      <w:r w:rsidRPr="007A255E">
        <w:rPr>
          <w:b/>
          <w:bCs/>
        </w:rPr>
        <w:t>директивы</w:t>
      </w:r>
      <w:r w:rsidRPr="007A255E">
        <w:t xml:space="preserve">). Все они начинаются со специального символа #, за которым следует имя директивы. Например, в наших программах постоянно фигурировала </w:t>
      </w:r>
      <w:proofErr w:type="spellStart"/>
      <w:r w:rsidRPr="007A255E">
        <w:t>макродиректива</w:t>
      </w:r>
      <w:proofErr w:type="spellEnd"/>
      <w:r w:rsidRPr="007A255E">
        <w:t xml:space="preserve"> с именем </w:t>
      </w:r>
      <w:proofErr w:type="spellStart"/>
      <w:r w:rsidRPr="007A255E">
        <w:t>include</w:t>
      </w:r>
      <w:proofErr w:type="spellEnd"/>
      <w:r w:rsidRPr="007A255E">
        <w:t>:</w:t>
      </w:r>
    </w:p>
    <w:p w14:paraId="4BC1759F" w14:textId="77777777" w:rsidR="00524801" w:rsidRPr="007A255E" w:rsidRDefault="00524801" w:rsidP="00524801">
      <w:pPr>
        <w:pStyle w:val="14"/>
      </w:pPr>
      <w:r w:rsidRPr="007A255E">
        <w:t>#include &lt;</w:t>
      </w:r>
      <w:proofErr w:type="spellStart"/>
      <w:r w:rsidRPr="007A255E">
        <w:t>stdio.h</w:t>
      </w:r>
      <w:proofErr w:type="spellEnd"/>
      <w:r w:rsidRPr="007A255E">
        <w:t>&gt;</w:t>
      </w:r>
    </w:p>
    <w:p w14:paraId="57CA289B" w14:textId="77777777" w:rsidR="00524801" w:rsidRPr="007A255E" w:rsidRDefault="00524801" w:rsidP="00524801">
      <w:pPr>
        <w:pStyle w:val="14"/>
      </w:pPr>
      <w:r w:rsidRPr="007A255E">
        <w:t xml:space="preserve">Это одна из команд для макропроцессора. О ней мы подробнее еще будем говорить, но в двух словах, как только текстовый препроцессор встречает в тексте программы эту команду, он на ее место вставляет содержимое файла (в нашем примере </w:t>
      </w:r>
      <w:proofErr w:type="spellStart"/>
      <w:r w:rsidRPr="007A255E">
        <w:t>stdio.h</w:t>
      </w:r>
      <w:proofErr w:type="spellEnd"/>
      <w:r w:rsidRPr="007A255E">
        <w:t xml:space="preserve">). Сама же </w:t>
      </w:r>
      <w:proofErr w:type="spellStart"/>
      <w:r w:rsidRPr="007A255E">
        <w:t>макродиректива</w:t>
      </w:r>
      <w:proofErr w:type="spellEnd"/>
      <w:r w:rsidRPr="007A255E">
        <w:t xml:space="preserve"> удаляется из текста программы и на компилятор поступает программа, состоящая только из конструкций языка Си.</w:t>
      </w:r>
    </w:p>
    <w:p w14:paraId="0184A5F8" w14:textId="77777777" w:rsidR="00524801" w:rsidRDefault="00524801" w:rsidP="00524801">
      <w:pPr>
        <w:pStyle w:val="14"/>
        <w:rPr>
          <w:lang w:val="en-US"/>
        </w:rPr>
      </w:pPr>
      <w:r w:rsidRPr="007A255E">
        <w:t>Все директивы в тексте программы принято писать с начала строки без отступов. Хотя, стандарт C99 разрешает это делать, в частности, ставить пробельные символы перед символом # и даже после него. Но все же лучше по возможности этого избегать.</w:t>
      </w:r>
    </w:p>
    <w:p w14:paraId="58DFBE89" w14:textId="77777777" w:rsidR="00524801" w:rsidRPr="00804849" w:rsidRDefault="00524801" w:rsidP="0061348C">
      <w:pPr>
        <w:pStyle w:val="2"/>
      </w:pPr>
      <w:bookmarkStart w:id="2" w:name="_Toc197496768"/>
      <w:r w:rsidRPr="007A255E">
        <w:t>Директива #</w:t>
      </w:r>
      <w:r>
        <w:rPr>
          <w:lang w:val="en-US"/>
        </w:rPr>
        <w:t>define</w:t>
      </w:r>
      <w:bookmarkEnd w:id="2"/>
    </w:p>
    <w:p w14:paraId="1A9D6464" w14:textId="77777777" w:rsidR="00524801" w:rsidRPr="007A255E" w:rsidRDefault="00524801" w:rsidP="00524801">
      <w:pPr>
        <w:pStyle w:val="14"/>
      </w:pPr>
      <w:r w:rsidRPr="007A255E">
        <w:t xml:space="preserve">Знакомство с командами макропроцессора мы начнем с директивы </w:t>
      </w:r>
      <w:proofErr w:type="spellStart"/>
      <w:r w:rsidRPr="007A255E">
        <w:t>define</w:t>
      </w:r>
      <w:proofErr w:type="spellEnd"/>
      <w:r w:rsidRPr="007A255E">
        <w:t>, которая позволяет определять в программе свои собственные </w:t>
      </w:r>
      <w:r w:rsidRPr="007A255E">
        <w:rPr>
          <w:b/>
          <w:bCs/>
        </w:rPr>
        <w:t>макроопределения</w:t>
      </w:r>
      <w:r w:rsidRPr="007A255E">
        <w:t> (или, как часто говорят, </w:t>
      </w:r>
      <w:r w:rsidRPr="007A255E">
        <w:rPr>
          <w:b/>
          <w:bCs/>
        </w:rPr>
        <w:t>макросы</w:t>
      </w:r>
      <w:r w:rsidRPr="007A255E">
        <w:t>).</w:t>
      </w:r>
    </w:p>
    <w:p w14:paraId="23210E5F" w14:textId="77777777" w:rsidR="00524801" w:rsidRPr="007A255E" w:rsidRDefault="00524801" w:rsidP="00524801">
      <w:pPr>
        <w:pStyle w:val="14"/>
      </w:pPr>
      <w:r w:rsidRPr="007A255E">
        <w:t>В простейшем случае синтаксис для описания макроопределения имеет следующий вид:</w:t>
      </w:r>
    </w:p>
    <w:p w14:paraId="46311546" w14:textId="77777777" w:rsidR="00524801" w:rsidRPr="007A255E" w:rsidRDefault="00524801" w:rsidP="00524801">
      <w:pPr>
        <w:pStyle w:val="14"/>
      </w:pPr>
      <w:r w:rsidRPr="007A255E">
        <w:t>#define &lt;</w:t>
      </w:r>
      <w:proofErr w:type="spellStart"/>
      <w:r w:rsidRPr="007A255E">
        <w:t>макроимя</w:t>
      </w:r>
      <w:proofErr w:type="spellEnd"/>
      <w:r w:rsidRPr="007A255E">
        <w:t>&gt; [тело макроса]</w:t>
      </w:r>
    </w:p>
    <w:p w14:paraId="6409F233" w14:textId="77777777" w:rsidR="00524801" w:rsidRPr="007A255E" w:rsidRDefault="00524801" w:rsidP="00524801">
      <w:pPr>
        <w:pStyle w:val="14"/>
      </w:pPr>
      <w:r w:rsidRPr="007A255E">
        <w:t>И, как правило, записывается в пределах одной строки. Строго говоря, обычный перенос строки будет означать завершение описания макроса. Хотя, при необходимости, это правило можно обойти.</w:t>
      </w:r>
    </w:p>
    <w:p w14:paraId="6C9D6B36" w14:textId="77777777" w:rsidR="00524801" w:rsidRPr="007A255E" w:rsidRDefault="00524801" w:rsidP="00524801">
      <w:pPr>
        <w:pStyle w:val="14"/>
      </w:pPr>
      <w:r w:rsidRPr="007A255E">
        <w:lastRenderedPageBreak/>
        <w:t xml:space="preserve">Чтобы было понятно, как работает директива </w:t>
      </w:r>
      <w:proofErr w:type="spellStart"/>
      <w:r w:rsidRPr="007A255E">
        <w:t>define</w:t>
      </w:r>
      <w:proofErr w:type="spellEnd"/>
      <w:r w:rsidRPr="007A255E">
        <w:t>, приведу конкретные примеры макроопределений:</w:t>
      </w:r>
    </w:p>
    <w:p w14:paraId="6E26EAE7" w14:textId="77777777" w:rsidR="00524801" w:rsidRPr="008576E9" w:rsidRDefault="00524801" w:rsidP="0061348C">
      <w:pPr>
        <w:pStyle w:val="af6"/>
      </w:pPr>
      <w:r w:rsidRPr="008576E9">
        <w:t>#define MENU_TRANSL 1</w:t>
      </w:r>
    </w:p>
    <w:p w14:paraId="660E9C86" w14:textId="77777777" w:rsidR="00524801" w:rsidRPr="008576E9" w:rsidRDefault="00524801" w:rsidP="0061348C">
      <w:pPr>
        <w:pStyle w:val="af6"/>
      </w:pPr>
      <w:r w:rsidRPr="008576E9">
        <w:t>#define MENU_ADD    2</w:t>
      </w:r>
    </w:p>
    <w:p w14:paraId="59979D37" w14:textId="77777777" w:rsidR="00524801" w:rsidRPr="008576E9" w:rsidRDefault="00524801" w:rsidP="0061348C">
      <w:pPr>
        <w:pStyle w:val="af6"/>
      </w:pPr>
      <w:r w:rsidRPr="008576E9">
        <w:t>#define MENU_EXIT   3</w:t>
      </w:r>
    </w:p>
    <w:p w14:paraId="28772D56" w14:textId="77777777" w:rsidR="00524801" w:rsidRPr="00804849" w:rsidRDefault="00524801" w:rsidP="0061348C">
      <w:pPr>
        <w:pStyle w:val="af6"/>
      </w:pPr>
      <w:r w:rsidRPr="00804849">
        <w:t>#define MENU_FMT    "You have selected menu item %d\n"</w:t>
      </w:r>
    </w:p>
    <w:p w14:paraId="7F12F45C" w14:textId="77777777" w:rsidR="00524801" w:rsidRPr="007A255E" w:rsidRDefault="00524801" w:rsidP="0061348C">
      <w:pPr>
        <w:pStyle w:val="af6"/>
      </w:pPr>
      <w:r w:rsidRPr="00804849">
        <w:t>#define FIRST_LETTER    'a'</w:t>
      </w:r>
    </w:p>
    <w:p w14:paraId="15356F80" w14:textId="77777777" w:rsidR="00524801" w:rsidRPr="007A255E" w:rsidRDefault="00524801" w:rsidP="00524801">
      <w:pPr>
        <w:pStyle w:val="14"/>
      </w:pPr>
      <w:r w:rsidRPr="007A255E">
        <w:t xml:space="preserve">Как видите, </w:t>
      </w:r>
      <w:proofErr w:type="spellStart"/>
      <w:r w:rsidRPr="007A255E">
        <w:t>макроимена</w:t>
      </w:r>
      <w:proofErr w:type="spellEnd"/>
      <w:r w:rsidRPr="007A255E">
        <w:t xml:space="preserve"> принято записывать заглавными буквами, хотя формально можно использовать и малые. Но лучше придерживаться этой традиции, чтобы выделять макросы на фоне остальных конструкций языка Си.</w:t>
      </w:r>
    </w:p>
    <w:p w14:paraId="3E034190" w14:textId="77777777" w:rsidR="00524801" w:rsidRPr="007A255E" w:rsidRDefault="00524801" w:rsidP="00524801">
      <w:pPr>
        <w:pStyle w:val="14"/>
      </w:pPr>
      <w:r w:rsidRPr="007A255E">
        <w:t xml:space="preserve">Итак, мы в программе ввели несколько новых </w:t>
      </w:r>
      <w:proofErr w:type="spellStart"/>
      <w:r w:rsidRPr="007A255E">
        <w:t>макроимен</w:t>
      </w:r>
      <w:proofErr w:type="spellEnd"/>
      <w:r w:rsidRPr="007A255E">
        <w:t>. Как дальше всем этим можно воспользоваться и что это нам дает? Вот краткий пример:</w:t>
      </w:r>
    </w:p>
    <w:p w14:paraId="1DF716C5" w14:textId="77777777" w:rsidR="00524801" w:rsidRPr="00804849" w:rsidRDefault="00524801" w:rsidP="00524294">
      <w:pPr>
        <w:pStyle w:val="af6"/>
      </w:pPr>
      <w:proofErr w:type="gramStart"/>
      <w:r w:rsidRPr="00804849">
        <w:t>#include</w:t>
      </w:r>
      <w:proofErr w:type="gramEnd"/>
      <w:r w:rsidRPr="00804849">
        <w:t xml:space="preserve"> &lt;</w:t>
      </w:r>
      <w:proofErr w:type="spellStart"/>
      <w:r w:rsidRPr="00804849">
        <w:t>stdio.h</w:t>
      </w:r>
      <w:proofErr w:type="spellEnd"/>
      <w:r w:rsidRPr="00804849">
        <w:t>&gt;</w:t>
      </w:r>
    </w:p>
    <w:p w14:paraId="2B3134CC" w14:textId="77777777" w:rsidR="00524801" w:rsidRPr="00804849" w:rsidRDefault="00524801" w:rsidP="00524294">
      <w:pPr>
        <w:pStyle w:val="af6"/>
      </w:pPr>
      <w:r w:rsidRPr="00804849">
        <w:t> </w:t>
      </w:r>
    </w:p>
    <w:p w14:paraId="19C3368D" w14:textId="77777777" w:rsidR="00524801" w:rsidRPr="00804849" w:rsidRDefault="00524801" w:rsidP="00524294">
      <w:pPr>
        <w:pStyle w:val="af6"/>
      </w:pPr>
      <w:r w:rsidRPr="00804849">
        <w:t>int main(void)</w:t>
      </w:r>
    </w:p>
    <w:p w14:paraId="71107ACA" w14:textId="77777777" w:rsidR="00524801" w:rsidRPr="00804849" w:rsidRDefault="00524801" w:rsidP="00524294">
      <w:pPr>
        <w:pStyle w:val="af6"/>
      </w:pPr>
      <w:r w:rsidRPr="00804849">
        <w:t>{</w:t>
      </w:r>
    </w:p>
    <w:p w14:paraId="204380BC" w14:textId="77777777" w:rsidR="00524801" w:rsidRPr="008576E9" w:rsidRDefault="00524801" w:rsidP="00524294">
      <w:pPr>
        <w:pStyle w:val="af6"/>
      </w:pPr>
      <w:r w:rsidRPr="00804849">
        <w:t xml:space="preserve">    int </w:t>
      </w:r>
      <w:proofErr w:type="gramStart"/>
      <w:r w:rsidRPr="00804849">
        <w:t>item;</w:t>
      </w:r>
      <w:proofErr w:type="gramEnd"/>
    </w:p>
    <w:p w14:paraId="58AE6EC2" w14:textId="4E3982E3" w:rsidR="00524801" w:rsidRPr="00804849" w:rsidRDefault="00524801" w:rsidP="00524294">
      <w:pPr>
        <w:pStyle w:val="af6"/>
      </w:pPr>
      <w:r w:rsidRPr="00804849">
        <w:t xml:space="preserve">    </w:t>
      </w:r>
      <w:hyperlink r:id="rId8" w:history="1">
        <w:proofErr w:type="spellStart"/>
        <w:r w:rsidRPr="008576E9">
          <w:rPr>
            <w:rStyle w:val="ac"/>
          </w:rPr>
          <w:t>scanf</w:t>
        </w:r>
        <w:proofErr w:type="spellEnd"/>
      </w:hyperlink>
      <w:r w:rsidRPr="008576E9">
        <w:t>("%d", &amp;item</w:t>
      </w:r>
      <w:proofErr w:type="gramStart"/>
      <w:r w:rsidRPr="008576E9">
        <w:t>);</w:t>
      </w:r>
      <w:proofErr w:type="gramEnd"/>
    </w:p>
    <w:p w14:paraId="36DBE6BD" w14:textId="77777777" w:rsidR="00524801" w:rsidRPr="00804849" w:rsidRDefault="00524801" w:rsidP="00524294">
      <w:pPr>
        <w:pStyle w:val="af6"/>
      </w:pPr>
      <w:r w:rsidRPr="00804849">
        <w:t>    switch(</w:t>
      </w:r>
      <w:proofErr w:type="gramStart"/>
      <w:r w:rsidRPr="00804849">
        <w:t>item) {</w:t>
      </w:r>
      <w:proofErr w:type="gramEnd"/>
    </w:p>
    <w:p w14:paraId="2D2FA778" w14:textId="77777777" w:rsidR="00524801" w:rsidRPr="00804849" w:rsidRDefault="00524801" w:rsidP="00524294">
      <w:pPr>
        <w:pStyle w:val="af6"/>
      </w:pPr>
      <w:r w:rsidRPr="00804849">
        <w:t>    case 1:</w:t>
      </w:r>
    </w:p>
    <w:p w14:paraId="18387306" w14:textId="4FA14995" w:rsidR="00524801" w:rsidRPr="00804849" w:rsidRDefault="00524801" w:rsidP="00524294">
      <w:pPr>
        <w:pStyle w:val="af6"/>
      </w:pPr>
      <w:r w:rsidRPr="00804849">
        <w:t xml:space="preserve">        </w:t>
      </w:r>
      <w:hyperlink r:id="rId9" w:history="1">
        <w:proofErr w:type="spellStart"/>
        <w:r w:rsidRPr="00804849">
          <w:rPr>
            <w:rStyle w:val="ac"/>
          </w:rPr>
          <w:t>printf</w:t>
        </w:r>
        <w:proofErr w:type="spellEnd"/>
      </w:hyperlink>
      <w:r w:rsidRPr="00804849">
        <w:t>("Translate words</w:t>
      </w:r>
      <w:r w:rsidRPr="00804849">
        <w:rPr>
          <w:b/>
          <w:bCs/>
        </w:rPr>
        <w:t>\n</w:t>
      </w:r>
      <w:r w:rsidRPr="00804849">
        <w:t>"</w:t>
      </w:r>
      <w:proofErr w:type="gramStart"/>
      <w:r w:rsidRPr="00804849">
        <w:t>);</w:t>
      </w:r>
      <w:proofErr w:type="gramEnd"/>
    </w:p>
    <w:p w14:paraId="48A16B25" w14:textId="77777777" w:rsidR="00524801" w:rsidRPr="00804849" w:rsidRDefault="00524801" w:rsidP="00524294">
      <w:pPr>
        <w:pStyle w:val="af6"/>
      </w:pPr>
      <w:r w:rsidRPr="00804849">
        <w:t xml:space="preserve">        </w:t>
      </w:r>
      <w:proofErr w:type="gramStart"/>
      <w:r w:rsidRPr="00804849">
        <w:rPr>
          <w:b/>
          <w:bCs/>
        </w:rPr>
        <w:t>break</w:t>
      </w:r>
      <w:r w:rsidRPr="00804849">
        <w:t>;</w:t>
      </w:r>
      <w:proofErr w:type="gramEnd"/>
    </w:p>
    <w:p w14:paraId="73984C98" w14:textId="77777777" w:rsidR="00524801" w:rsidRPr="00804849" w:rsidRDefault="00524801" w:rsidP="00524294">
      <w:pPr>
        <w:pStyle w:val="af6"/>
      </w:pPr>
      <w:r w:rsidRPr="00804849">
        <w:t>    case 2:</w:t>
      </w:r>
    </w:p>
    <w:p w14:paraId="34BF6179" w14:textId="412B6EE0" w:rsidR="00524801" w:rsidRPr="00804849" w:rsidRDefault="00524801" w:rsidP="00524294">
      <w:pPr>
        <w:pStyle w:val="af6"/>
      </w:pPr>
      <w:r w:rsidRPr="00804849">
        <w:t xml:space="preserve">        </w:t>
      </w:r>
      <w:hyperlink r:id="rId10" w:history="1">
        <w:proofErr w:type="spellStart"/>
        <w:r w:rsidRPr="00804849">
          <w:rPr>
            <w:rStyle w:val="ac"/>
          </w:rPr>
          <w:t>printf</w:t>
        </w:r>
        <w:proofErr w:type="spellEnd"/>
      </w:hyperlink>
      <w:r w:rsidRPr="00804849">
        <w:t>("Add words</w:t>
      </w:r>
      <w:r w:rsidRPr="00804849">
        <w:rPr>
          <w:b/>
          <w:bCs/>
        </w:rPr>
        <w:t>\n</w:t>
      </w:r>
      <w:r w:rsidRPr="00804849">
        <w:t>"</w:t>
      </w:r>
      <w:proofErr w:type="gramStart"/>
      <w:r w:rsidRPr="00804849">
        <w:t>);</w:t>
      </w:r>
      <w:proofErr w:type="gramEnd"/>
    </w:p>
    <w:p w14:paraId="2D0B3B58" w14:textId="77777777" w:rsidR="00524801" w:rsidRPr="00804849" w:rsidRDefault="00524801" w:rsidP="00524294">
      <w:pPr>
        <w:pStyle w:val="af6"/>
      </w:pPr>
      <w:r w:rsidRPr="00804849">
        <w:t xml:space="preserve">        </w:t>
      </w:r>
      <w:proofErr w:type="gramStart"/>
      <w:r w:rsidRPr="00804849">
        <w:rPr>
          <w:b/>
          <w:bCs/>
        </w:rPr>
        <w:t>break</w:t>
      </w:r>
      <w:r w:rsidRPr="00804849">
        <w:t>;</w:t>
      </w:r>
      <w:proofErr w:type="gramEnd"/>
    </w:p>
    <w:p w14:paraId="22F07763" w14:textId="77777777" w:rsidR="00524801" w:rsidRPr="00804849" w:rsidRDefault="00524801" w:rsidP="00524294">
      <w:pPr>
        <w:pStyle w:val="af6"/>
      </w:pPr>
      <w:r w:rsidRPr="00804849">
        <w:t>    case 3:</w:t>
      </w:r>
    </w:p>
    <w:p w14:paraId="7E20D153" w14:textId="2C00CE35" w:rsidR="00524801" w:rsidRPr="00804849" w:rsidRDefault="00524801" w:rsidP="00524294">
      <w:pPr>
        <w:pStyle w:val="af6"/>
      </w:pPr>
      <w:r w:rsidRPr="00804849">
        <w:t xml:space="preserve">        </w:t>
      </w:r>
      <w:hyperlink r:id="rId11" w:history="1">
        <w:proofErr w:type="spellStart"/>
        <w:r w:rsidRPr="00804849">
          <w:rPr>
            <w:rStyle w:val="ac"/>
          </w:rPr>
          <w:t>printf</w:t>
        </w:r>
        <w:proofErr w:type="spellEnd"/>
      </w:hyperlink>
      <w:r w:rsidRPr="00804849">
        <w:t>("Exit</w:t>
      </w:r>
      <w:r w:rsidRPr="00804849">
        <w:rPr>
          <w:b/>
          <w:bCs/>
        </w:rPr>
        <w:t>\n</w:t>
      </w:r>
      <w:r w:rsidRPr="00804849">
        <w:t>"</w:t>
      </w:r>
      <w:proofErr w:type="gramStart"/>
      <w:r w:rsidRPr="00804849">
        <w:t>);</w:t>
      </w:r>
      <w:proofErr w:type="gramEnd"/>
    </w:p>
    <w:p w14:paraId="4C0B5E7A" w14:textId="77777777" w:rsidR="00524801" w:rsidRPr="00804849" w:rsidRDefault="00524801" w:rsidP="00524294">
      <w:pPr>
        <w:pStyle w:val="af6"/>
      </w:pPr>
      <w:r w:rsidRPr="00804849">
        <w:t xml:space="preserve">        </w:t>
      </w:r>
      <w:proofErr w:type="gramStart"/>
      <w:r w:rsidRPr="00804849">
        <w:rPr>
          <w:b/>
          <w:bCs/>
        </w:rPr>
        <w:t>break</w:t>
      </w:r>
      <w:r w:rsidRPr="00804849">
        <w:t>;</w:t>
      </w:r>
      <w:proofErr w:type="gramEnd"/>
    </w:p>
    <w:p w14:paraId="6B345BF0" w14:textId="77777777" w:rsidR="00524801" w:rsidRPr="00804849" w:rsidRDefault="00524801" w:rsidP="00524294">
      <w:pPr>
        <w:pStyle w:val="af6"/>
      </w:pPr>
      <w:r w:rsidRPr="00804849">
        <w:t>    default:</w:t>
      </w:r>
    </w:p>
    <w:p w14:paraId="52B7FC6C" w14:textId="5A50573D" w:rsidR="00524801" w:rsidRPr="00872075" w:rsidRDefault="00524801" w:rsidP="00524294">
      <w:pPr>
        <w:pStyle w:val="af6"/>
        <w:rPr>
          <w:lang w:val="pt-PT"/>
        </w:rPr>
      </w:pPr>
      <w:r w:rsidRPr="00BB3CF6">
        <w:rPr>
          <w:lang w:val="pt-PT"/>
        </w:rPr>
        <w:t xml:space="preserve">        </w:t>
      </w:r>
      <w:r>
        <w:fldChar w:fldCharType="begin"/>
      </w:r>
      <w:r w:rsidRPr="00872075">
        <w:rPr>
          <w:lang w:val="pt-PT"/>
        </w:rPr>
        <w:instrText>HYPERLINK "http://www.opengroup.org/onlinepubs/009695399/functions/printf.html"</w:instrText>
      </w:r>
      <w:r>
        <w:fldChar w:fldCharType="separate"/>
      </w:r>
      <w:proofErr w:type="spellStart"/>
      <w:r w:rsidRPr="00872075">
        <w:rPr>
          <w:rStyle w:val="ac"/>
          <w:lang w:val="pt-PT"/>
        </w:rPr>
        <w:t>printf</w:t>
      </w:r>
      <w:proofErr w:type="spellEnd"/>
      <w:r>
        <w:fldChar w:fldCharType="end"/>
      </w:r>
      <w:r w:rsidRPr="00872075">
        <w:rPr>
          <w:lang w:val="pt-PT"/>
        </w:rPr>
        <w:t>("</w:t>
      </w:r>
      <w:proofErr w:type="spellStart"/>
      <w:r w:rsidRPr="00872075">
        <w:rPr>
          <w:lang w:val="pt-PT"/>
        </w:rPr>
        <w:t>Incorrect</w:t>
      </w:r>
      <w:proofErr w:type="spellEnd"/>
      <w:r w:rsidRPr="00872075">
        <w:rPr>
          <w:lang w:val="pt-PT"/>
        </w:rPr>
        <w:t xml:space="preserve"> menu item</w:t>
      </w:r>
      <w:r w:rsidRPr="00872075">
        <w:rPr>
          <w:b/>
          <w:bCs/>
          <w:lang w:val="pt-PT"/>
        </w:rPr>
        <w:t>\n</w:t>
      </w:r>
      <w:r w:rsidRPr="00872075">
        <w:rPr>
          <w:lang w:val="pt-PT"/>
        </w:rPr>
        <w:t>");</w:t>
      </w:r>
    </w:p>
    <w:p w14:paraId="775BAD59" w14:textId="77777777" w:rsidR="00524801" w:rsidRPr="008576E9" w:rsidRDefault="00524801" w:rsidP="00524294">
      <w:pPr>
        <w:pStyle w:val="af6"/>
      </w:pPr>
      <w:r w:rsidRPr="00872075">
        <w:rPr>
          <w:lang w:val="pt-PT"/>
        </w:rPr>
        <w:t xml:space="preserve">    </w:t>
      </w:r>
      <w:r w:rsidRPr="00804849">
        <w:t>}</w:t>
      </w:r>
    </w:p>
    <w:p w14:paraId="131621AD" w14:textId="77777777" w:rsidR="00524801" w:rsidRPr="00804849" w:rsidRDefault="00524801" w:rsidP="00524294">
      <w:pPr>
        <w:pStyle w:val="af6"/>
      </w:pPr>
      <w:r w:rsidRPr="00804849">
        <w:t xml:space="preserve">    return </w:t>
      </w:r>
      <w:proofErr w:type="gramStart"/>
      <w:r w:rsidRPr="00804849">
        <w:t>0;</w:t>
      </w:r>
      <w:proofErr w:type="gramEnd"/>
    </w:p>
    <w:p w14:paraId="5316A484" w14:textId="77777777" w:rsidR="00524801" w:rsidRPr="00804849" w:rsidRDefault="00524801" w:rsidP="00524294">
      <w:pPr>
        <w:pStyle w:val="af6"/>
      </w:pPr>
      <w:r w:rsidRPr="00804849">
        <w:t>}</w:t>
      </w:r>
    </w:p>
    <w:p w14:paraId="26B23E69" w14:textId="77777777" w:rsidR="00524801" w:rsidRPr="007A255E" w:rsidRDefault="00524801" w:rsidP="00524801">
      <w:pPr>
        <w:pStyle w:val="14"/>
      </w:pPr>
      <w:r w:rsidRPr="007A255E">
        <w:t xml:space="preserve">Здесь в качестве меток после ключевых слов </w:t>
      </w:r>
      <w:proofErr w:type="spellStart"/>
      <w:r w:rsidRPr="007A255E">
        <w:t>case</w:t>
      </w:r>
      <w:proofErr w:type="spellEnd"/>
      <w:r w:rsidRPr="007A255E">
        <w:t xml:space="preserve"> можно использовать целые числа или константы времени компиляции. Как раз макроопределения в </w:t>
      </w:r>
      <w:proofErr w:type="spellStart"/>
      <w:r w:rsidRPr="007A255E">
        <w:t>define</w:t>
      </w:r>
      <w:proofErr w:type="spellEnd"/>
      <w:r w:rsidRPr="007A255E">
        <w:t xml:space="preserve"> вполне можно использовать и заменить числовые литералы более читаемыми именами:</w:t>
      </w:r>
    </w:p>
    <w:p w14:paraId="1F110F8C" w14:textId="77777777" w:rsidR="00524801" w:rsidRPr="008576E9" w:rsidRDefault="00524801" w:rsidP="00524294">
      <w:pPr>
        <w:pStyle w:val="af6"/>
      </w:pPr>
      <w:r w:rsidRPr="00804849">
        <w:t xml:space="preserve">    </w:t>
      </w:r>
      <w:r w:rsidRPr="008576E9">
        <w:t>switch(</w:t>
      </w:r>
      <w:proofErr w:type="gramStart"/>
      <w:r w:rsidRPr="008576E9">
        <w:t>item) {</w:t>
      </w:r>
      <w:proofErr w:type="gramEnd"/>
    </w:p>
    <w:p w14:paraId="6C8E39AF" w14:textId="77777777" w:rsidR="00524801" w:rsidRPr="008576E9" w:rsidRDefault="00524801" w:rsidP="00524294">
      <w:pPr>
        <w:pStyle w:val="af6"/>
      </w:pPr>
      <w:r w:rsidRPr="008576E9">
        <w:t>    case MENU_TRANSL:</w:t>
      </w:r>
    </w:p>
    <w:p w14:paraId="2747E7E3" w14:textId="5C46360B" w:rsidR="00524801" w:rsidRPr="008576E9" w:rsidRDefault="00524801" w:rsidP="00524294">
      <w:pPr>
        <w:pStyle w:val="af6"/>
      </w:pPr>
      <w:r w:rsidRPr="008576E9">
        <w:t xml:space="preserve">        </w:t>
      </w:r>
      <w:hyperlink r:id="rId12" w:history="1">
        <w:proofErr w:type="spellStart"/>
        <w:r w:rsidRPr="008576E9">
          <w:rPr>
            <w:rStyle w:val="ac"/>
          </w:rPr>
          <w:t>printf</w:t>
        </w:r>
        <w:proofErr w:type="spellEnd"/>
      </w:hyperlink>
      <w:r w:rsidRPr="008576E9">
        <w:t>("Translate words</w:t>
      </w:r>
      <w:r w:rsidRPr="008576E9">
        <w:rPr>
          <w:b/>
          <w:bCs/>
        </w:rPr>
        <w:t>\n</w:t>
      </w:r>
      <w:r w:rsidRPr="008576E9">
        <w:t>"</w:t>
      </w:r>
      <w:proofErr w:type="gramStart"/>
      <w:r w:rsidRPr="008576E9">
        <w:t>);</w:t>
      </w:r>
      <w:proofErr w:type="gramEnd"/>
    </w:p>
    <w:p w14:paraId="0C97A5F1" w14:textId="77777777" w:rsidR="00524801" w:rsidRPr="008576E9" w:rsidRDefault="00524801" w:rsidP="00524294">
      <w:pPr>
        <w:pStyle w:val="af6"/>
      </w:pPr>
      <w:r w:rsidRPr="008576E9">
        <w:t xml:space="preserve">        </w:t>
      </w:r>
      <w:proofErr w:type="gramStart"/>
      <w:r w:rsidRPr="008576E9">
        <w:rPr>
          <w:b/>
          <w:bCs/>
        </w:rPr>
        <w:t>break</w:t>
      </w:r>
      <w:r w:rsidRPr="008576E9">
        <w:t>;</w:t>
      </w:r>
      <w:proofErr w:type="gramEnd"/>
    </w:p>
    <w:p w14:paraId="30C5C40D" w14:textId="77777777" w:rsidR="00524801" w:rsidRPr="008576E9" w:rsidRDefault="00524801" w:rsidP="00524294">
      <w:pPr>
        <w:pStyle w:val="af6"/>
      </w:pPr>
      <w:r w:rsidRPr="008576E9">
        <w:t>    case MENU_ADD:</w:t>
      </w:r>
    </w:p>
    <w:p w14:paraId="2DFEF4B9" w14:textId="2CB904D8" w:rsidR="00524801" w:rsidRPr="008576E9" w:rsidRDefault="00524801" w:rsidP="00524294">
      <w:pPr>
        <w:pStyle w:val="af6"/>
      </w:pPr>
      <w:r w:rsidRPr="008576E9">
        <w:t xml:space="preserve">        </w:t>
      </w:r>
      <w:hyperlink r:id="rId13" w:history="1">
        <w:proofErr w:type="spellStart"/>
        <w:r w:rsidRPr="008576E9">
          <w:rPr>
            <w:rStyle w:val="ac"/>
          </w:rPr>
          <w:t>printf</w:t>
        </w:r>
        <w:proofErr w:type="spellEnd"/>
      </w:hyperlink>
      <w:r w:rsidRPr="008576E9">
        <w:t>("Add words</w:t>
      </w:r>
      <w:r w:rsidRPr="008576E9">
        <w:rPr>
          <w:b/>
          <w:bCs/>
        </w:rPr>
        <w:t>\n</w:t>
      </w:r>
      <w:r w:rsidRPr="008576E9">
        <w:t>"</w:t>
      </w:r>
      <w:proofErr w:type="gramStart"/>
      <w:r w:rsidRPr="008576E9">
        <w:t>);</w:t>
      </w:r>
      <w:proofErr w:type="gramEnd"/>
    </w:p>
    <w:p w14:paraId="28FF3A6B" w14:textId="77777777" w:rsidR="00524801" w:rsidRPr="008576E9" w:rsidRDefault="00524801" w:rsidP="00524294">
      <w:pPr>
        <w:pStyle w:val="af6"/>
      </w:pPr>
      <w:r w:rsidRPr="008576E9">
        <w:t xml:space="preserve">        </w:t>
      </w:r>
      <w:proofErr w:type="gramStart"/>
      <w:r w:rsidRPr="008576E9">
        <w:rPr>
          <w:b/>
          <w:bCs/>
        </w:rPr>
        <w:t>break</w:t>
      </w:r>
      <w:r w:rsidRPr="008576E9">
        <w:t>;</w:t>
      </w:r>
      <w:proofErr w:type="gramEnd"/>
    </w:p>
    <w:p w14:paraId="6270F336" w14:textId="77777777" w:rsidR="00524801" w:rsidRPr="008576E9" w:rsidRDefault="00524801" w:rsidP="00524294">
      <w:pPr>
        <w:pStyle w:val="af6"/>
      </w:pPr>
      <w:r w:rsidRPr="008576E9">
        <w:lastRenderedPageBreak/>
        <w:t>    case MENU_EXIT:</w:t>
      </w:r>
    </w:p>
    <w:p w14:paraId="222F3E61" w14:textId="5CFADED3" w:rsidR="00524801" w:rsidRPr="008576E9" w:rsidRDefault="00524801" w:rsidP="00524294">
      <w:pPr>
        <w:pStyle w:val="af6"/>
      </w:pPr>
      <w:r w:rsidRPr="008576E9">
        <w:t xml:space="preserve">        </w:t>
      </w:r>
      <w:hyperlink r:id="rId14" w:history="1">
        <w:proofErr w:type="spellStart"/>
        <w:r w:rsidRPr="008576E9">
          <w:rPr>
            <w:rStyle w:val="ac"/>
          </w:rPr>
          <w:t>printf</w:t>
        </w:r>
        <w:proofErr w:type="spellEnd"/>
      </w:hyperlink>
      <w:r w:rsidRPr="008576E9">
        <w:t>("Exit</w:t>
      </w:r>
      <w:r w:rsidRPr="008576E9">
        <w:rPr>
          <w:b/>
          <w:bCs/>
        </w:rPr>
        <w:t>\n</w:t>
      </w:r>
      <w:r w:rsidRPr="008576E9">
        <w:t>"</w:t>
      </w:r>
      <w:proofErr w:type="gramStart"/>
      <w:r w:rsidRPr="008576E9">
        <w:t>);</w:t>
      </w:r>
      <w:proofErr w:type="gramEnd"/>
    </w:p>
    <w:p w14:paraId="0978C7F6" w14:textId="77777777" w:rsidR="00524801" w:rsidRPr="008576E9" w:rsidRDefault="00524801" w:rsidP="00524294">
      <w:pPr>
        <w:pStyle w:val="af6"/>
      </w:pPr>
      <w:r w:rsidRPr="008576E9">
        <w:t xml:space="preserve">        </w:t>
      </w:r>
      <w:proofErr w:type="gramStart"/>
      <w:r w:rsidRPr="008576E9">
        <w:rPr>
          <w:b/>
          <w:bCs/>
        </w:rPr>
        <w:t>break</w:t>
      </w:r>
      <w:r w:rsidRPr="008576E9">
        <w:t>;</w:t>
      </w:r>
      <w:proofErr w:type="gramEnd"/>
    </w:p>
    <w:p w14:paraId="799BEF19" w14:textId="77777777" w:rsidR="00524801" w:rsidRPr="004E2F85" w:rsidRDefault="00524801" w:rsidP="00524294">
      <w:pPr>
        <w:pStyle w:val="af6"/>
      </w:pPr>
      <w:r w:rsidRPr="008576E9">
        <w:t xml:space="preserve">    </w:t>
      </w:r>
      <w:r w:rsidRPr="004E2F85">
        <w:t>default:</w:t>
      </w:r>
    </w:p>
    <w:p w14:paraId="6E307DE7" w14:textId="7014B57D" w:rsidR="00524801" w:rsidRPr="00872075" w:rsidRDefault="00524801" w:rsidP="00524294">
      <w:pPr>
        <w:pStyle w:val="af6"/>
        <w:rPr>
          <w:lang w:val="pt-PT"/>
        </w:rPr>
      </w:pPr>
      <w:r w:rsidRPr="00BB3CF6">
        <w:rPr>
          <w:lang w:val="pt-PT"/>
        </w:rPr>
        <w:t xml:space="preserve">        </w:t>
      </w:r>
      <w:r>
        <w:fldChar w:fldCharType="begin"/>
      </w:r>
      <w:r w:rsidRPr="00872075">
        <w:rPr>
          <w:lang w:val="pt-PT"/>
        </w:rPr>
        <w:instrText>HYPERLINK "http://www.opengroup.org/onlinepubs/009695399/functions/printf.html"</w:instrText>
      </w:r>
      <w:r>
        <w:fldChar w:fldCharType="separate"/>
      </w:r>
      <w:proofErr w:type="spellStart"/>
      <w:r w:rsidRPr="00872075">
        <w:rPr>
          <w:rStyle w:val="ac"/>
          <w:lang w:val="pt-PT"/>
        </w:rPr>
        <w:t>printf</w:t>
      </w:r>
      <w:proofErr w:type="spellEnd"/>
      <w:r>
        <w:fldChar w:fldCharType="end"/>
      </w:r>
      <w:r w:rsidRPr="00872075">
        <w:rPr>
          <w:lang w:val="pt-PT"/>
        </w:rPr>
        <w:t>("</w:t>
      </w:r>
      <w:proofErr w:type="spellStart"/>
      <w:r w:rsidRPr="00872075">
        <w:rPr>
          <w:lang w:val="pt-PT"/>
        </w:rPr>
        <w:t>Incorrect</w:t>
      </w:r>
      <w:proofErr w:type="spellEnd"/>
      <w:r w:rsidRPr="00872075">
        <w:rPr>
          <w:lang w:val="pt-PT"/>
        </w:rPr>
        <w:t xml:space="preserve"> menu item</w:t>
      </w:r>
      <w:r w:rsidRPr="00872075">
        <w:rPr>
          <w:b/>
          <w:bCs/>
          <w:lang w:val="pt-PT"/>
        </w:rPr>
        <w:t>\n</w:t>
      </w:r>
      <w:r w:rsidRPr="00872075">
        <w:rPr>
          <w:lang w:val="pt-PT"/>
        </w:rPr>
        <w:t>");</w:t>
      </w:r>
    </w:p>
    <w:p w14:paraId="555AEF71" w14:textId="77777777" w:rsidR="00524801" w:rsidRPr="00804849" w:rsidRDefault="00524801" w:rsidP="00524294">
      <w:pPr>
        <w:pStyle w:val="af6"/>
      </w:pPr>
      <w:r w:rsidRPr="00872075">
        <w:rPr>
          <w:lang w:val="pt-PT"/>
        </w:rPr>
        <w:t xml:space="preserve">    </w:t>
      </w:r>
      <w:r w:rsidRPr="00804849">
        <w:t>}</w:t>
      </w:r>
    </w:p>
    <w:p w14:paraId="1CA0AAE1" w14:textId="77777777" w:rsidR="00524801" w:rsidRPr="007A255E" w:rsidRDefault="00524801" w:rsidP="00524801">
      <w:pPr>
        <w:pStyle w:val="14"/>
      </w:pPr>
      <w:r w:rsidRPr="007A255E">
        <w:t>Это один маленький пример, где полезны макроопределения. На самом деле, как я уже говорил, в тексте программы нужно избегать использования конкретных чисел, так как они, во-первых, сложнее воспринимаются человеком, а, во-вторых, при изменении хотя бы одного числа, его придется искать и менять во всем проекте, что очень неудобно. Куда проще определить макроопределение и записывать его в тексте программы. Такая программа лучше воспринимается человеком и проще модифицируется.</w:t>
      </w:r>
    </w:p>
    <w:p w14:paraId="5AC831A2" w14:textId="77777777" w:rsidR="00524801" w:rsidRPr="007A255E" w:rsidRDefault="00524801" w:rsidP="00524801">
      <w:pPr>
        <w:pStyle w:val="14"/>
      </w:pPr>
      <w:r w:rsidRPr="007A255E">
        <w:t xml:space="preserve">Вернемся к нашему примеру с меню. После того, как мы прописали макросы в операторе </w:t>
      </w:r>
      <w:proofErr w:type="spellStart"/>
      <w:r w:rsidRPr="007A255E">
        <w:t>switch</w:t>
      </w:r>
      <w:proofErr w:type="spellEnd"/>
      <w:r w:rsidRPr="007A255E">
        <w:t>, они стали не чем иным, как </w:t>
      </w:r>
      <w:r w:rsidRPr="007A255E">
        <w:rPr>
          <w:b/>
          <w:bCs/>
        </w:rPr>
        <w:t>макровызовами</w:t>
      </w:r>
      <w:r w:rsidRPr="007A255E">
        <w:t>. Это значит, что на этапе обработки текста препроцессором (до непосредственной компиляции программы в машинный код) все эти макровызовы будут преобразованы макропроцессором в заданные нами определения. Например, макрос MENU_TRANSL определен как целое число 1. Значит, вместо него макропроцессор подставит это значение. И также поступит с именами MENU_ADD и MENU_EXIT. В итоге, дальше на компиляцию поступит программа без этих текстовых определений, а с конкретными числами.</w:t>
      </w:r>
    </w:p>
    <w:p w14:paraId="4D250106" w14:textId="77777777" w:rsidR="00524801" w:rsidRPr="007A255E" w:rsidRDefault="00524801" w:rsidP="00524801">
      <w:pPr>
        <w:pStyle w:val="14"/>
      </w:pPr>
      <w:r w:rsidRPr="007A255E">
        <w:t>В общем случае мы можем задавать и использовать макросы следующими способами:</w:t>
      </w:r>
    </w:p>
    <w:p w14:paraId="1FA50F9C" w14:textId="77777777" w:rsidR="00524801" w:rsidRPr="008576E9" w:rsidRDefault="00524801" w:rsidP="00524294">
      <w:pPr>
        <w:pStyle w:val="af6"/>
      </w:pPr>
      <w:proofErr w:type="gramStart"/>
      <w:r w:rsidRPr="008576E9">
        <w:t>#include</w:t>
      </w:r>
      <w:proofErr w:type="gramEnd"/>
      <w:r w:rsidRPr="008576E9">
        <w:t xml:space="preserve"> &lt;</w:t>
      </w:r>
      <w:proofErr w:type="spellStart"/>
      <w:r w:rsidRPr="008576E9">
        <w:t>stdio.h</w:t>
      </w:r>
      <w:proofErr w:type="spellEnd"/>
      <w:r w:rsidRPr="008576E9">
        <w:t>&gt;</w:t>
      </w:r>
    </w:p>
    <w:p w14:paraId="1A5491A4" w14:textId="77777777" w:rsidR="00524801" w:rsidRPr="008576E9" w:rsidRDefault="00524801" w:rsidP="00524294">
      <w:pPr>
        <w:pStyle w:val="af6"/>
      </w:pPr>
      <w:r w:rsidRPr="008576E9">
        <w:t> </w:t>
      </w:r>
    </w:p>
    <w:p w14:paraId="3963FC5F" w14:textId="77777777" w:rsidR="00524801" w:rsidRPr="008576E9" w:rsidRDefault="00524801" w:rsidP="00524294">
      <w:pPr>
        <w:pStyle w:val="af6"/>
      </w:pPr>
      <w:r w:rsidRPr="008576E9">
        <w:t>#define FIVE    5</w:t>
      </w:r>
    </w:p>
    <w:p w14:paraId="4BD5A067" w14:textId="77777777" w:rsidR="00524801" w:rsidRPr="004E2F85" w:rsidRDefault="00524801" w:rsidP="00524294">
      <w:pPr>
        <w:pStyle w:val="af6"/>
      </w:pPr>
      <w:r w:rsidRPr="004E2F85">
        <w:t>#define TEN     2 * FIVE</w:t>
      </w:r>
    </w:p>
    <w:p w14:paraId="5D776BBA" w14:textId="77777777" w:rsidR="00524801" w:rsidRPr="00804849" w:rsidRDefault="00524801" w:rsidP="00524294">
      <w:pPr>
        <w:pStyle w:val="af6"/>
      </w:pPr>
      <w:proofErr w:type="gramStart"/>
      <w:r w:rsidRPr="00804849">
        <w:t>#define</w:t>
      </w:r>
      <w:proofErr w:type="gramEnd"/>
      <w:r w:rsidRPr="00804849">
        <w:t xml:space="preserve"> TEXT    "Text message in one line"</w:t>
      </w:r>
    </w:p>
    <w:p w14:paraId="496CB661" w14:textId="77777777" w:rsidR="00524801" w:rsidRPr="00804849" w:rsidRDefault="00524801" w:rsidP="00524294">
      <w:pPr>
        <w:pStyle w:val="af6"/>
      </w:pPr>
      <w:r w:rsidRPr="00804849">
        <w:t>#define TEXT2   "Text message in \</w:t>
      </w:r>
    </w:p>
    <w:p w14:paraId="6A9D9215" w14:textId="77777777" w:rsidR="00524801" w:rsidRPr="008576E9" w:rsidRDefault="00524801" w:rsidP="00524294">
      <w:pPr>
        <w:pStyle w:val="af6"/>
      </w:pPr>
      <w:r w:rsidRPr="008576E9">
        <w:t xml:space="preserve">two </w:t>
      </w:r>
      <w:proofErr w:type="gramStart"/>
      <w:r w:rsidRPr="008576E9">
        <w:t>line</w:t>
      </w:r>
      <w:proofErr w:type="gramEnd"/>
      <w:r w:rsidRPr="008576E9">
        <w:t>"</w:t>
      </w:r>
    </w:p>
    <w:p w14:paraId="39FA3095" w14:textId="77777777" w:rsidR="00524801" w:rsidRPr="008576E9" w:rsidRDefault="00524801" w:rsidP="00524294">
      <w:pPr>
        <w:pStyle w:val="af6"/>
      </w:pPr>
      <w:r w:rsidRPr="008576E9">
        <w:t>#define PRINT_</w:t>
      </w:r>
      <w:proofErr w:type="gramStart"/>
      <w:r w:rsidRPr="008576E9">
        <w:t xml:space="preserve">D  </w:t>
      </w:r>
      <w:proofErr w:type="spellStart"/>
      <w:r w:rsidRPr="008576E9">
        <w:t>printf</w:t>
      </w:r>
      <w:proofErr w:type="spellEnd"/>
      <w:proofErr w:type="gramEnd"/>
      <w:r w:rsidRPr="008576E9">
        <w:t>("digit = %d\n", digit)</w:t>
      </w:r>
    </w:p>
    <w:p w14:paraId="4E268EC2" w14:textId="77777777" w:rsidR="00524801" w:rsidRPr="008576E9" w:rsidRDefault="00524801" w:rsidP="00524294">
      <w:pPr>
        <w:pStyle w:val="af6"/>
      </w:pPr>
      <w:r w:rsidRPr="008576E9">
        <w:t xml:space="preserve">#define </w:t>
      </w:r>
      <w:proofErr w:type="gramStart"/>
      <w:r w:rsidRPr="008576E9">
        <w:t>FORMAT  "</w:t>
      </w:r>
      <w:proofErr w:type="gramEnd"/>
      <w:r w:rsidRPr="008576E9">
        <w:t>digit = %d\n"</w:t>
      </w:r>
    </w:p>
    <w:p w14:paraId="383F7F05" w14:textId="77777777" w:rsidR="00524801" w:rsidRPr="008576E9" w:rsidRDefault="00524801" w:rsidP="00524294">
      <w:pPr>
        <w:pStyle w:val="af6"/>
      </w:pPr>
      <w:r w:rsidRPr="008576E9">
        <w:t> </w:t>
      </w:r>
    </w:p>
    <w:p w14:paraId="76F8B4C9" w14:textId="77777777" w:rsidR="00524801" w:rsidRPr="008576E9" w:rsidRDefault="00524801" w:rsidP="00524294">
      <w:pPr>
        <w:pStyle w:val="af6"/>
      </w:pPr>
      <w:r w:rsidRPr="008576E9">
        <w:t>int main(void)</w:t>
      </w:r>
    </w:p>
    <w:p w14:paraId="3E3C7848" w14:textId="77777777" w:rsidR="00524801" w:rsidRPr="008576E9" w:rsidRDefault="00524801" w:rsidP="00524294">
      <w:pPr>
        <w:pStyle w:val="af6"/>
      </w:pPr>
      <w:r w:rsidRPr="008576E9">
        <w:t>{</w:t>
      </w:r>
    </w:p>
    <w:p w14:paraId="30DF4656" w14:textId="77777777" w:rsidR="00524801" w:rsidRPr="008576E9" w:rsidRDefault="00524801" w:rsidP="00524294">
      <w:pPr>
        <w:pStyle w:val="af6"/>
      </w:pPr>
      <w:r w:rsidRPr="008576E9">
        <w:t xml:space="preserve">    int digit = </w:t>
      </w:r>
      <w:proofErr w:type="gramStart"/>
      <w:r w:rsidRPr="008576E9">
        <w:t>FIVE;</w:t>
      </w:r>
      <w:proofErr w:type="gramEnd"/>
    </w:p>
    <w:p w14:paraId="009A2577" w14:textId="77777777" w:rsidR="00524801" w:rsidRPr="004E2F85" w:rsidRDefault="00524801" w:rsidP="00524294">
      <w:pPr>
        <w:pStyle w:val="af6"/>
      </w:pPr>
      <w:r w:rsidRPr="008576E9">
        <w:t xml:space="preserve">    </w:t>
      </w:r>
      <w:r w:rsidRPr="004E2F85">
        <w:t>PRINT_</w:t>
      </w:r>
      <w:proofErr w:type="gramStart"/>
      <w:r w:rsidRPr="004E2F85">
        <w:t>D;</w:t>
      </w:r>
      <w:proofErr w:type="gramEnd"/>
    </w:p>
    <w:p w14:paraId="349C0000" w14:textId="77777777" w:rsidR="00524801" w:rsidRPr="004E2F85" w:rsidRDefault="00524801" w:rsidP="00524294">
      <w:pPr>
        <w:pStyle w:val="af6"/>
      </w:pPr>
      <w:r w:rsidRPr="004E2F85">
        <w:lastRenderedPageBreak/>
        <w:t xml:space="preserve">    </w:t>
      </w:r>
    </w:p>
    <w:p w14:paraId="5FB8DB90" w14:textId="77777777" w:rsidR="00524801" w:rsidRPr="004E2F85" w:rsidRDefault="00524801" w:rsidP="00524294">
      <w:pPr>
        <w:pStyle w:val="af6"/>
      </w:pPr>
      <w:r w:rsidRPr="004E2F85">
        <w:t xml:space="preserve">    digit = </w:t>
      </w:r>
      <w:proofErr w:type="gramStart"/>
      <w:r w:rsidRPr="004E2F85">
        <w:t>TEN;</w:t>
      </w:r>
      <w:proofErr w:type="gramEnd"/>
    </w:p>
    <w:p w14:paraId="51CC074E" w14:textId="01085C82" w:rsidR="00524801" w:rsidRPr="004E2F85" w:rsidRDefault="00524801" w:rsidP="00524294">
      <w:pPr>
        <w:pStyle w:val="af6"/>
      </w:pPr>
      <w:r w:rsidRPr="004E2F85">
        <w:t xml:space="preserve">    </w:t>
      </w:r>
      <w:hyperlink r:id="rId15" w:history="1">
        <w:proofErr w:type="spellStart"/>
        <w:r w:rsidRPr="004E2F85">
          <w:rPr>
            <w:rStyle w:val="ac"/>
          </w:rPr>
          <w:t>printf</w:t>
        </w:r>
        <w:proofErr w:type="spellEnd"/>
      </w:hyperlink>
      <w:r w:rsidRPr="004E2F85">
        <w:t>(FORMAT, digit</w:t>
      </w:r>
      <w:proofErr w:type="gramStart"/>
      <w:r w:rsidRPr="004E2F85">
        <w:t>);</w:t>
      </w:r>
      <w:proofErr w:type="gramEnd"/>
    </w:p>
    <w:p w14:paraId="1B41115B" w14:textId="5DDAC989" w:rsidR="00524801" w:rsidRPr="00666AF4" w:rsidRDefault="00524801" w:rsidP="00524294">
      <w:pPr>
        <w:pStyle w:val="af6"/>
      </w:pPr>
      <w:r w:rsidRPr="004E2F85">
        <w:t xml:space="preserve">    </w:t>
      </w:r>
      <w:hyperlink r:id="rId16" w:history="1">
        <w:proofErr w:type="spellStart"/>
        <w:r w:rsidRPr="00666AF4">
          <w:rPr>
            <w:rStyle w:val="ac"/>
          </w:rPr>
          <w:t>printf</w:t>
        </w:r>
        <w:proofErr w:type="spellEnd"/>
      </w:hyperlink>
      <w:r w:rsidRPr="00666AF4">
        <w:t>(TEXT "</w:t>
      </w:r>
      <w:r w:rsidRPr="00666AF4">
        <w:rPr>
          <w:b/>
          <w:bCs/>
        </w:rPr>
        <w:t>\n</w:t>
      </w:r>
      <w:r w:rsidRPr="00666AF4">
        <w:t>"</w:t>
      </w:r>
      <w:proofErr w:type="gramStart"/>
      <w:r w:rsidRPr="00666AF4">
        <w:t>);</w:t>
      </w:r>
      <w:proofErr w:type="gramEnd"/>
    </w:p>
    <w:p w14:paraId="2A43979E" w14:textId="1938FBF3" w:rsidR="00524801" w:rsidRPr="00872075" w:rsidRDefault="00524801" w:rsidP="00524294">
      <w:pPr>
        <w:pStyle w:val="af6"/>
      </w:pPr>
      <w:r w:rsidRPr="00666AF4">
        <w:t xml:space="preserve">    </w:t>
      </w:r>
      <w:hyperlink r:id="rId17" w:history="1">
        <w:proofErr w:type="spellStart"/>
        <w:r w:rsidRPr="00425EC9">
          <w:rPr>
            <w:rStyle w:val="ac"/>
          </w:rPr>
          <w:t>printf</w:t>
        </w:r>
        <w:proofErr w:type="spellEnd"/>
      </w:hyperlink>
      <w:r w:rsidRPr="00872075">
        <w:t>(</w:t>
      </w:r>
      <w:r w:rsidRPr="00425EC9">
        <w:t>TEXT</w:t>
      </w:r>
      <w:r w:rsidRPr="00872075">
        <w:t>2 "</w:t>
      </w:r>
      <w:r w:rsidRPr="00872075">
        <w:rPr>
          <w:b/>
          <w:bCs/>
        </w:rPr>
        <w:t>\</w:t>
      </w:r>
      <w:r w:rsidRPr="00425EC9">
        <w:rPr>
          <w:b/>
          <w:bCs/>
        </w:rPr>
        <w:t>n</w:t>
      </w:r>
      <w:r w:rsidRPr="00872075">
        <w:t>"</w:t>
      </w:r>
      <w:proofErr w:type="gramStart"/>
      <w:r w:rsidRPr="00872075">
        <w:t>);</w:t>
      </w:r>
      <w:proofErr w:type="gramEnd"/>
    </w:p>
    <w:p w14:paraId="7E1C4DC7" w14:textId="77777777" w:rsidR="00524801" w:rsidRPr="00872075" w:rsidRDefault="00524801" w:rsidP="00524294">
      <w:pPr>
        <w:pStyle w:val="af6"/>
      </w:pPr>
      <w:r w:rsidRPr="00425EC9">
        <w:t>   </w:t>
      </w:r>
      <w:r w:rsidRPr="00872075">
        <w:t xml:space="preserve"> </w:t>
      </w:r>
    </w:p>
    <w:p w14:paraId="1EE0D324" w14:textId="77777777" w:rsidR="00524801" w:rsidRPr="00872075" w:rsidRDefault="00524801" w:rsidP="00524294">
      <w:pPr>
        <w:pStyle w:val="af6"/>
      </w:pPr>
      <w:r w:rsidRPr="00425EC9">
        <w:t>   </w:t>
      </w:r>
      <w:r w:rsidRPr="00872075">
        <w:t xml:space="preserve"> </w:t>
      </w:r>
      <w:r w:rsidRPr="00425EC9">
        <w:t>return</w:t>
      </w:r>
      <w:r w:rsidRPr="00872075">
        <w:t xml:space="preserve"> </w:t>
      </w:r>
      <w:proofErr w:type="gramStart"/>
      <w:r w:rsidRPr="00872075">
        <w:t>0;</w:t>
      </w:r>
      <w:proofErr w:type="gramEnd"/>
    </w:p>
    <w:p w14:paraId="3210CBB2" w14:textId="77777777" w:rsidR="00524801" w:rsidRPr="00872075" w:rsidRDefault="00524801" w:rsidP="00524294">
      <w:pPr>
        <w:pStyle w:val="af6"/>
      </w:pPr>
      <w:r w:rsidRPr="00872075">
        <w:t>}</w:t>
      </w:r>
    </w:p>
    <w:p w14:paraId="4963274F" w14:textId="77777777" w:rsidR="00524801" w:rsidRPr="007A255E" w:rsidRDefault="00524801" w:rsidP="00524801">
      <w:pPr>
        <w:pStyle w:val="14"/>
      </w:pPr>
      <w:r w:rsidRPr="007A255E">
        <w:t xml:space="preserve">Вначале прописаны несколько макроопределений, а затем, они используются в программе в функции </w:t>
      </w:r>
      <w:proofErr w:type="spellStart"/>
      <w:proofErr w:type="gramStart"/>
      <w:r w:rsidRPr="007A255E">
        <w:t>main</w:t>
      </w:r>
      <w:proofErr w:type="spellEnd"/>
      <w:r w:rsidRPr="007A255E">
        <w:t>(</w:t>
      </w:r>
      <w:proofErr w:type="gramEnd"/>
      <w:r w:rsidRPr="007A255E">
        <w:t>). В частности, макровызов FIVE подставляет число 5 на свое место. Вместо PRINT_D будет подставлено определение «</w:t>
      </w:r>
      <w:proofErr w:type="spellStart"/>
      <w:proofErr w:type="gramStart"/>
      <w:r w:rsidRPr="007A255E">
        <w:t>printf</w:t>
      </w:r>
      <w:proofErr w:type="spellEnd"/>
      <w:r w:rsidRPr="007A255E">
        <w:t>(</w:t>
      </w:r>
      <w:proofErr w:type="gramEnd"/>
      <w:r w:rsidRPr="007A255E">
        <w:t>"</w:t>
      </w:r>
      <w:proofErr w:type="spellStart"/>
      <w:r w:rsidRPr="007A255E">
        <w:t>digit</w:t>
      </w:r>
      <w:proofErr w:type="spellEnd"/>
      <w:r w:rsidRPr="007A255E">
        <w:t xml:space="preserve"> = %d\n", </w:t>
      </w:r>
      <w:proofErr w:type="spellStart"/>
      <w:r w:rsidRPr="007A255E">
        <w:t>digit</w:t>
      </w:r>
      <w:proofErr w:type="spellEnd"/>
      <w:r w:rsidRPr="007A255E">
        <w:t>)». Обратите внимание, макропроцессор не выполняет синтаксического разбора текста программы, он работает с информацией на уровне текста. Поэтому для него запись «</w:t>
      </w:r>
      <w:proofErr w:type="spellStart"/>
      <w:proofErr w:type="gramStart"/>
      <w:r w:rsidRPr="007A255E">
        <w:t>printf</w:t>
      </w:r>
      <w:proofErr w:type="spellEnd"/>
      <w:r w:rsidRPr="007A255E">
        <w:t>(</w:t>
      </w:r>
      <w:proofErr w:type="gramEnd"/>
      <w:r w:rsidRPr="007A255E">
        <w:t>"</w:t>
      </w:r>
      <w:proofErr w:type="spellStart"/>
      <w:r w:rsidRPr="007A255E">
        <w:t>digit</w:t>
      </w:r>
      <w:proofErr w:type="spellEnd"/>
      <w:r w:rsidRPr="007A255E">
        <w:t xml:space="preserve"> = %d\n", </w:t>
      </w:r>
      <w:proofErr w:type="spellStart"/>
      <w:r w:rsidRPr="007A255E">
        <w:t>digit</w:t>
      </w:r>
      <w:proofErr w:type="spellEnd"/>
      <w:r w:rsidRPr="007A255E">
        <w:t xml:space="preserve">)» </w:t>
      </w:r>
      <w:proofErr w:type="gramStart"/>
      <w:r w:rsidRPr="007A255E">
        <w:t>- это</w:t>
      </w:r>
      <w:proofErr w:type="gramEnd"/>
      <w:r w:rsidRPr="007A255E">
        <w:t xml:space="preserve"> всего лишь строка, которую следует подставить на место макровызова PRINT_D и не более того. И так со всеми остальными макроопределениями. Вместо TEN будет подставлено выражение «2 * 5» без каких-либо вычислений, именно в таком виде, вместо FORMAT строка "</w:t>
      </w:r>
      <w:proofErr w:type="spellStart"/>
      <w:r w:rsidRPr="007A255E">
        <w:t>digit</w:t>
      </w:r>
      <w:proofErr w:type="spellEnd"/>
      <w:r w:rsidRPr="007A255E">
        <w:t xml:space="preserve"> = %d\n" и так далее.</w:t>
      </w:r>
    </w:p>
    <w:p w14:paraId="7BE7CBA6" w14:textId="77777777" w:rsidR="00524801" w:rsidRPr="007A255E" w:rsidRDefault="00524801" w:rsidP="00524801">
      <w:pPr>
        <w:pStyle w:val="14"/>
      </w:pPr>
      <w:r w:rsidRPr="007A255E">
        <w:t xml:space="preserve">А теперь, внимание, вопрос. Что если мы пропишем функцию </w:t>
      </w:r>
      <w:proofErr w:type="spellStart"/>
      <w:proofErr w:type="gramStart"/>
      <w:r w:rsidRPr="007A255E">
        <w:t>printf</w:t>
      </w:r>
      <w:proofErr w:type="spellEnd"/>
      <w:r w:rsidRPr="007A255E">
        <w:t>(</w:t>
      </w:r>
      <w:proofErr w:type="gramEnd"/>
      <w:r w:rsidRPr="007A255E">
        <w:t>) следующим образом:</w:t>
      </w:r>
    </w:p>
    <w:p w14:paraId="067CAA3A" w14:textId="6C49C38A" w:rsidR="00524801" w:rsidRPr="007A255E" w:rsidRDefault="00524801" w:rsidP="00524801">
      <w:pPr>
        <w:pStyle w:val="14"/>
      </w:pPr>
      <w:hyperlink r:id="rId18" w:history="1">
        <w:proofErr w:type="spellStart"/>
        <w:r w:rsidRPr="007A255E">
          <w:rPr>
            <w:rStyle w:val="ac"/>
          </w:rPr>
          <w:t>printf</w:t>
        </w:r>
        <w:proofErr w:type="spellEnd"/>
      </w:hyperlink>
      <w:r w:rsidRPr="007A255E">
        <w:t>("FORMAT</w:t>
      </w:r>
      <w:r w:rsidRPr="007A255E">
        <w:rPr>
          <w:b/>
          <w:bCs/>
        </w:rPr>
        <w:t>\n</w:t>
      </w:r>
      <w:r w:rsidRPr="007A255E">
        <w:t>");</w:t>
      </w:r>
    </w:p>
    <w:p w14:paraId="779B1D8D" w14:textId="77777777" w:rsidR="00524801" w:rsidRPr="007A255E" w:rsidRDefault="00524801" w:rsidP="00524801">
      <w:pPr>
        <w:pStyle w:val="14"/>
      </w:pPr>
      <w:r w:rsidRPr="007A255E">
        <w:t xml:space="preserve">Будет ли здесь вместо FORMAT подставлено содержимое макроса FORMAT? На самом деле нет. Это единственное исключение, когда макропроцессор пропускает </w:t>
      </w:r>
      <w:proofErr w:type="spellStart"/>
      <w:r w:rsidRPr="007A255E">
        <w:t>макроимена</w:t>
      </w:r>
      <w:proofErr w:type="spellEnd"/>
      <w:r w:rsidRPr="007A255E">
        <w:t xml:space="preserve">, записанные внутри строк. Поэтому функция </w:t>
      </w:r>
      <w:proofErr w:type="spellStart"/>
      <w:proofErr w:type="gramStart"/>
      <w:r w:rsidRPr="007A255E">
        <w:t>printf</w:t>
      </w:r>
      <w:proofErr w:type="spellEnd"/>
      <w:r w:rsidRPr="007A255E">
        <w:t>(</w:t>
      </w:r>
      <w:proofErr w:type="gramEnd"/>
      <w:r w:rsidRPr="007A255E">
        <w:t xml:space="preserve">) просто выведет </w:t>
      </w:r>
      <w:proofErr w:type="gramStart"/>
      <w:r w:rsidRPr="007A255E">
        <w:t>строку  «</w:t>
      </w:r>
      <w:proofErr w:type="gramEnd"/>
      <w:r w:rsidRPr="007A255E">
        <w:t xml:space="preserve">FORMAT» в консоль. И так с любыми </w:t>
      </w:r>
      <w:proofErr w:type="spellStart"/>
      <w:r w:rsidRPr="007A255E">
        <w:t>макроименами</w:t>
      </w:r>
      <w:proofErr w:type="spellEnd"/>
      <w:r w:rsidRPr="007A255E">
        <w:t>, прописанными внутри любых строк.</w:t>
      </w:r>
    </w:p>
    <w:p w14:paraId="14C9AA0E" w14:textId="77777777" w:rsidR="00524801" w:rsidRPr="007A255E" w:rsidRDefault="00524801" w:rsidP="0061348C">
      <w:pPr>
        <w:pStyle w:val="2"/>
      </w:pPr>
      <w:bookmarkStart w:id="3" w:name="_Toc197496769"/>
      <w:r w:rsidRPr="0061348C">
        <w:t>Директива</w:t>
      </w:r>
      <w:r w:rsidRPr="007A255E">
        <w:t xml:space="preserve"> #undef</w:t>
      </w:r>
      <w:bookmarkEnd w:id="3"/>
    </w:p>
    <w:p w14:paraId="178D8A12" w14:textId="77777777" w:rsidR="00524801" w:rsidRPr="007A255E" w:rsidRDefault="00524801" w:rsidP="00524801">
      <w:pPr>
        <w:pStyle w:val="14"/>
      </w:pPr>
      <w:r w:rsidRPr="007A255E">
        <w:t>Также, разумеется, если какой-либо макрос ранее был определен, то переопределить его с новым поведением уже не получится. Если все же это требуется сделать, то сначала нужно отменить прежний макрос и прописать новый. Для отмены макроопределений используется директива </w:t>
      </w:r>
      <w:r w:rsidRPr="007A255E">
        <w:rPr>
          <w:b/>
          <w:bCs/>
        </w:rPr>
        <w:t>#undef</w:t>
      </w:r>
      <w:r w:rsidRPr="007A255E">
        <w:t>, например, так:</w:t>
      </w:r>
    </w:p>
    <w:p w14:paraId="2BF683BF" w14:textId="77777777" w:rsidR="00524801" w:rsidRPr="007A5C1F" w:rsidRDefault="00524801" w:rsidP="00524294">
      <w:pPr>
        <w:pStyle w:val="af6"/>
      </w:pPr>
      <w:r w:rsidRPr="007A5C1F">
        <w:t>#define TEN     2 * FIVE</w:t>
      </w:r>
    </w:p>
    <w:p w14:paraId="2B28FA80" w14:textId="77777777" w:rsidR="00524801" w:rsidRPr="007A5C1F" w:rsidRDefault="00524801" w:rsidP="00524294">
      <w:pPr>
        <w:pStyle w:val="af6"/>
      </w:pPr>
      <w:r w:rsidRPr="007A5C1F">
        <w:lastRenderedPageBreak/>
        <w:t>#undef TEN</w:t>
      </w:r>
    </w:p>
    <w:p w14:paraId="5E1EB83F" w14:textId="77777777" w:rsidR="00524801" w:rsidRPr="007A5C1F" w:rsidRDefault="00524801" w:rsidP="00524294">
      <w:pPr>
        <w:pStyle w:val="af6"/>
      </w:pPr>
      <w:r w:rsidRPr="007A5C1F">
        <w:t>#define TEN     10</w:t>
      </w:r>
    </w:p>
    <w:p w14:paraId="5B8F281F" w14:textId="77777777" w:rsidR="00524801" w:rsidRDefault="00524801" w:rsidP="00BB3CF6">
      <w:pPr>
        <w:pStyle w:val="1"/>
        <w:rPr>
          <w:lang w:val="en-US"/>
        </w:rPr>
      </w:pPr>
      <w:bookmarkStart w:id="4" w:name="_Toc197496770"/>
      <w:r>
        <w:lastRenderedPageBreak/>
        <w:t xml:space="preserve">Директива #define для </w:t>
      </w:r>
      <w:r w:rsidRPr="00BB3CF6">
        <w:t>определения</w:t>
      </w:r>
      <w:r>
        <w:t xml:space="preserve"> макросов-функций. Операции # и ##</w:t>
      </w:r>
      <w:bookmarkEnd w:id="4"/>
    </w:p>
    <w:p w14:paraId="1E0301EF" w14:textId="77777777" w:rsidR="00524801" w:rsidRPr="006376E8" w:rsidRDefault="00524801" w:rsidP="0061348C">
      <w:pPr>
        <w:pStyle w:val="2"/>
        <w:rPr>
          <w:lang w:val="en-US"/>
        </w:rPr>
      </w:pPr>
      <w:bookmarkStart w:id="5" w:name="_Toc197496771"/>
      <w:r w:rsidRPr="0061348C">
        <w:t>Директива</w:t>
      </w:r>
      <w:r>
        <w:t xml:space="preserve"> </w:t>
      </w:r>
      <w:r>
        <w:rPr>
          <w:lang w:val="en-US"/>
        </w:rPr>
        <w:t>#define</w:t>
      </w:r>
      <w:bookmarkEnd w:id="5"/>
    </w:p>
    <w:p w14:paraId="746DEB0A" w14:textId="77777777" w:rsidR="00524801" w:rsidRPr="007A255E" w:rsidRDefault="00524801" w:rsidP="00524801">
      <w:pPr>
        <w:pStyle w:val="14"/>
        <w:rPr>
          <w:lang w:val="en-US"/>
        </w:rPr>
      </w:pPr>
      <w:r>
        <w:t>Как можно использовать параметры при макроопределениях? На самом деле все предельно просто. После имени макроса можно поставить круглые скобки и в них через запятую прописать параметры, а затем, в теле макроса, указать, что с этими параметрами следует сделать. Например</w:t>
      </w:r>
      <w:r w:rsidRPr="007A255E">
        <w:rPr>
          <w:lang w:val="en-US"/>
        </w:rPr>
        <w:t xml:space="preserve">, </w:t>
      </w:r>
      <w:r>
        <w:t>так</w:t>
      </w:r>
      <w:r w:rsidRPr="007A255E">
        <w:rPr>
          <w:lang w:val="en-US"/>
        </w:rPr>
        <w:t>:</w:t>
      </w:r>
    </w:p>
    <w:p w14:paraId="37DEC7D5" w14:textId="77777777" w:rsidR="00524801" w:rsidRPr="007A5C1F" w:rsidRDefault="00524801" w:rsidP="00524294">
      <w:pPr>
        <w:pStyle w:val="af6"/>
      </w:pPr>
      <w:proofErr w:type="gramStart"/>
      <w:r w:rsidRPr="007A5C1F">
        <w:t>#include</w:t>
      </w:r>
      <w:proofErr w:type="gramEnd"/>
      <w:r w:rsidRPr="007A5C1F">
        <w:t xml:space="preserve"> &lt;</w:t>
      </w:r>
      <w:proofErr w:type="spellStart"/>
      <w:r w:rsidRPr="007A5C1F">
        <w:t>stdio.h</w:t>
      </w:r>
      <w:proofErr w:type="spellEnd"/>
      <w:r w:rsidRPr="007A5C1F">
        <w:t>&gt;</w:t>
      </w:r>
    </w:p>
    <w:p w14:paraId="78A5111D" w14:textId="77777777" w:rsidR="00524801" w:rsidRPr="007A5C1F" w:rsidRDefault="00524801" w:rsidP="00524294">
      <w:pPr>
        <w:pStyle w:val="af6"/>
      </w:pPr>
      <w:r w:rsidRPr="007A5C1F">
        <w:t> </w:t>
      </w:r>
    </w:p>
    <w:p w14:paraId="6F8E8476" w14:textId="77777777" w:rsidR="00524801" w:rsidRPr="007A5C1F" w:rsidRDefault="00524801" w:rsidP="00524294">
      <w:pPr>
        <w:pStyle w:val="af6"/>
      </w:pPr>
      <w:r w:rsidRPr="007A5C1F">
        <w:t>#define SQ_</w:t>
      </w:r>
      <w:proofErr w:type="gramStart"/>
      <w:r w:rsidRPr="007A5C1F">
        <w:t>PR(</w:t>
      </w:r>
      <w:proofErr w:type="gramEnd"/>
      <w:r w:rsidRPr="007A5C1F">
        <w:t xml:space="preserve">A, </w:t>
      </w:r>
      <w:proofErr w:type="gramStart"/>
      <w:r w:rsidRPr="007A5C1F">
        <w:t xml:space="preserve">B)   </w:t>
      </w:r>
      <w:proofErr w:type="gramEnd"/>
      <w:r w:rsidRPr="007A5C1F">
        <w:t>A * B</w:t>
      </w:r>
    </w:p>
    <w:p w14:paraId="497C97AE" w14:textId="77777777" w:rsidR="00524801" w:rsidRPr="007A5C1F" w:rsidRDefault="00524801" w:rsidP="00524294">
      <w:pPr>
        <w:pStyle w:val="af6"/>
      </w:pPr>
      <w:r w:rsidRPr="007A5C1F">
        <w:t> </w:t>
      </w:r>
    </w:p>
    <w:p w14:paraId="4BD3CEF1" w14:textId="77777777" w:rsidR="00524801" w:rsidRPr="007A5C1F" w:rsidRDefault="00524801" w:rsidP="00524294">
      <w:pPr>
        <w:pStyle w:val="af6"/>
      </w:pPr>
      <w:r w:rsidRPr="007A5C1F">
        <w:t>int main(void)</w:t>
      </w:r>
    </w:p>
    <w:p w14:paraId="17B6E080" w14:textId="77777777" w:rsidR="00524801" w:rsidRPr="007A5C1F" w:rsidRDefault="00524801" w:rsidP="00524294">
      <w:pPr>
        <w:pStyle w:val="af6"/>
      </w:pPr>
      <w:r w:rsidRPr="007A5C1F">
        <w:t>{</w:t>
      </w:r>
    </w:p>
    <w:p w14:paraId="5DCF4605" w14:textId="77777777" w:rsidR="00524801" w:rsidRPr="007A5C1F" w:rsidRDefault="00524801" w:rsidP="00524294">
      <w:pPr>
        <w:pStyle w:val="af6"/>
      </w:pPr>
      <w:r w:rsidRPr="007A5C1F">
        <w:t>    int res = SQ_</w:t>
      </w:r>
      <w:proofErr w:type="gramStart"/>
      <w:r w:rsidRPr="007A5C1F">
        <w:t>PR(</w:t>
      </w:r>
      <w:proofErr w:type="gramEnd"/>
      <w:r w:rsidRPr="007A5C1F">
        <w:t>2, 3</w:t>
      </w:r>
      <w:proofErr w:type="gramStart"/>
      <w:r w:rsidRPr="007A5C1F">
        <w:t>);</w:t>
      </w:r>
      <w:proofErr w:type="gramEnd"/>
    </w:p>
    <w:p w14:paraId="73BE1E81" w14:textId="6B3C6651" w:rsidR="00524801" w:rsidRPr="00BB3CF6" w:rsidRDefault="00524801" w:rsidP="00524294">
      <w:pPr>
        <w:pStyle w:val="af6"/>
        <w:rPr>
          <w:lang w:val="pt-PT"/>
        </w:rPr>
      </w:pPr>
      <w:r w:rsidRPr="004E2F85">
        <w:rPr>
          <w:lang w:val="pt-PT"/>
        </w:rPr>
        <w:t>   </w:t>
      </w:r>
      <w:r w:rsidRPr="00BB3CF6">
        <w:rPr>
          <w:lang w:val="pt-PT"/>
        </w:rPr>
        <w:t xml:space="preserve"> </w:t>
      </w:r>
      <w:r>
        <w:fldChar w:fldCharType="begin"/>
      </w:r>
      <w:r w:rsidRPr="00BB3CF6">
        <w:rPr>
          <w:lang w:val="pt-PT"/>
        </w:rPr>
        <w:instrText>HYPERLINK "http://www.opengroup.org/onlinepubs/009695399/functions/printf.html"</w:instrText>
      </w:r>
      <w:r>
        <w:fldChar w:fldCharType="separate"/>
      </w:r>
      <w:proofErr w:type="spellStart"/>
      <w:r w:rsidRPr="008576E9">
        <w:rPr>
          <w:rStyle w:val="ac"/>
          <w:color w:val="000000" w:themeColor="text1"/>
          <w:lang w:val="pt-PT"/>
        </w:rPr>
        <w:t>printf</w:t>
      </w:r>
      <w:proofErr w:type="spellEnd"/>
      <w:r>
        <w:fldChar w:fldCharType="end"/>
      </w:r>
      <w:r w:rsidRPr="00BB3CF6">
        <w:rPr>
          <w:lang w:val="pt-PT"/>
        </w:rPr>
        <w:t>("</w:t>
      </w:r>
      <w:proofErr w:type="spellStart"/>
      <w:r w:rsidRPr="008576E9">
        <w:rPr>
          <w:lang w:val="pt-PT"/>
        </w:rPr>
        <w:t>res</w:t>
      </w:r>
      <w:proofErr w:type="spellEnd"/>
      <w:r w:rsidRPr="00BB3CF6">
        <w:rPr>
          <w:lang w:val="pt-PT"/>
        </w:rPr>
        <w:t xml:space="preserve"> = %</w:t>
      </w:r>
      <w:r w:rsidRPr="008576E9">
        <w:rPr>
          <w:lang w:val="pt-PT"/>
        </w:rPr>
        <w:t>d</w:t>
      </w:r>
      <w:r w:rsidRPr="00BB3CF6">
        <w:rPr>
          <w:b/>
          <w:bCs/>
          <w:lang w:val="pt-PT"/>
        </w:rPr>
        <w:t>\</w:t>
      </w:r>
      <w:r w:rsidRPr="008576E9">
        <w:rPr>
          <w:b/>
          <w:bCs/>
          <w:lang w:val="pt-PT"/>
        </w:rPr>
        <w:t>n</w:t>
      </w:r>
      <w:r w:rsidRPr="00BB3CF6">
        <w:rPr>
          <w:lang w:val="pt-PT"/>
        </w:rPr>
        <w:t xml:space="preserve">", </w:t>
      </w:r>
      <w:proofErr w:type="spellStart"/>
      <w:r w:rsidRPr="008576E9">
        <w:rPr>
          <w:lang w:val="pt-PT"/>
        </w:rPr>
        <w:t>res</w:t>
      </w:r>
      <w:proofErr w:type="spellEnd"/>
      <w:r w:rsidRPr="00BB3CF6">
        <w:rPr>
          <w:lang w:val="pt-PT"/>
        </w:rPr>
        <w:t>);</w:t>
      </w:r>
    </w:p>
    <w:p w14:paraId="5FA54242" w14:textId="77777777" w:rsidR="00524801" w:rsidRPr="00BB3CF6" w:rsidRDefault="00524801" w:rsidP="00524294">
      <w:pPr>
        <w:pStyle w:val="af6"/>
        <w:rPr>
          <w:lang w:val="pt-PT"/>
        </w:rPr>
      </w:pPr>
      <w:r w:rsidRPr="008576E9">
        <w:rPr>
          <w:lang w:val="pt-PT"/>
        </w:rPr>
        <w:t> </w:t>
      </w:r>
    </w:p>
    <w:p w14:paraId="61EBC081" w14:textId="77777777" w:rsidR="00524801" w:rsidRPr="007A5C1F" w:rsidRDefault="00524801" w:rsidP="00524294">
      <w:pPr>
        <w:pStyle w:val="af6"/>
      </w:pPr>
      <w:r w:rsidRPr="008576E9">
        <w:rPr>
          <w:lang w:val="pt-PT"/>
        </w:rPr>
        <w:t>   </w:t>
      </w:r>
      <w:r w:rsidRPr="00BB3CF6">
        <w:rPr>
          <w:lang w:val="pt-PT"/>
        </w:rPr>
        <w:t xml:space="preserve"> </w:t>
      </w:r>
      <w:r w:rsidRPr="007A5C1F">
        <w:t xml:space="preserve">return </w:t>
      </w:r>
      <w:proofErr w:type="gramStart"/>
      <w:r w:rsidRPr="007A5C1F">
        <w:t>0;</w:t>
      </w:r>
      <w:proofErr w:type="gramEnd"/>
    </w:p>
    <w:p w14:paraId="2C450F99" w14:textId="77777777" w:rsidR="00524801" w:rsidRPr="007A5C1F" w:rsidRDefault="00524801" w:rsidP="00524294">
      <w:pPr>
        <w:pStyle w:val="af6"/>
      </w:pPr>
      <w:r w:rsidRPr="007A5C1F">
        <w:t>}</w:t>
      </w:r>
    </w:p>
    <w:p w14:paraId="70742849" w14:textId="77777777" w:rsidR="00524801" w:rsidRDefault="00524801" w:rsidP="00524801">
      <w:pPr>
        <w:pStyle w:val="14"/>
      </w:pPr>
      <w:r>
        <w:t>Получаем, своего рода, макрос-функцию, которая формирует результаты в зависимости от переданных значений в параметры A и B. Давайте разберемся детально, как это работает, и увидим, какие потенциальные ошибки таит в себе приведенное макроопределение.</w:t>
      </w:r>
    </w:p>
    <w:p w14:paraId="333A7234" w14:textId="77777777" w:rsidR="00524801" w:rsidRDefault="00524801" w:rsidP="00524801">
      <w:pPr>
        <w:pStyle w:val="14"/>
      </w:pPr>
      <w:r>
        <w:t xml:space="preserve">Итак, при вызове макроса SQ_PR(2, 3) со значениями 2 и 3, параметр A будет представлять собой число 2, а параметр B – число 3. Обратите внимание, параметры A и B – это не переменные, они не хранят какие-либо значения. Это лишь некоторое условное обозначение первого и второго параметров макроса SQ_PR. Когда мы передаем 2 и 3, то вместо A появляется 2, а вместо B – 3. А далее, в теле макроса указывается формат подставляемого выражения для этого макровызова. </w:t>
      </w:r>
      <w:proofErr w:type="gramStart"/>
      <w:r>
        <w:t>В нашем примере,</w:t>
      </w:r>
      <w:proofErr w:type="gramEnd"/>
      <w:r>
        <w:t xml:space="preserve"> получим «2 * 3». Именно на такую конструкцию будет заменен макровызов SQ_</w:t>
      </w:r>
      <w:proofErr w:type="gramStart"/>
      <w:r>
        <w:t>PR(</w:t>
      </w:r>
      <w:proofErr w:type="gramEnd"/>
      <w:r>
        <w:t>2, 3).</w:t>
      </w:r>
      <w:r w:rsidRPr="006376E8">
        <w:t xml:space="preserve"> </w:t>
      </w:r>
      <w:r>
        <w:t xml:space="preserve">Поэтому в практике определения макросов-функций каждый параметр заключают в круглые скобки, а потом еще и все выражение. </w:t>
      </w:r>
    </w:p>
    <w:p w14:paraId="1F1D4A52" w14:textId="77777777" w:rsidR="00524294" w:rsidRPr="008576E9" w:rsidRDefault="00524294" w:rsidP="00524801">
      <w:pPr>
        <w:pStyle w:val="14"/>
      </w:pPr>
    </w:p>
    <w:p w14:paraId="643C0E21" w14:textId="77777777" w:rsidR="00524801" w:rsidRDefault="00524801" w:rsidP="0061348C">
      <w:pPr>
        <w:pStyle w:val="2"/>
        <w:rPr>
          <w:sz w:val="36"/>
          <w:szCs w:val="36"/>
        </w:rPr>
      </w:pPr>
      <w:bookmarkStart w:id="6" w:name="_Toc197496772"/>
      <w:r w:rsidRPr="0061348C">
        <w:lastRenderedPageBreak/>
        <w:t>Операции</w:t>
      </w:r>
      <w:r>
        <w:t xml:space="preserve"> # и ##</w:t>
      </w:r>
      <w:bookmarkEnd w:id="6"/>
    </w:p>
    <w:p w14:paraId="6EF6EEA3" w14:textId="77777777" w:rsidR="00524801" w:rsidRDefault="00524801" w:rsidP="00524801">
      <w:pPr>
        <w:pStyle w:val="14"/>
      </w:pPr>
      <w:r>
        <w:t xml:space="preserve">Первая операция # возвращает текстовое представление лексемы, </w:t>
      </w:r>
      <w:proofErr w:type="gramStart"/>
      <w:r>
        <w:t>например,</w:t>
      </w:r>
      <w:proofErr w:type="gramEnd"/>
      <w:r>
        <w:t xml:space="preserve"> параметра:</w:t>
      </w:r>
    </w:p>
    <w:p w14:paraId="122DDD93" w14:textId="77777777" w:rsidR="00524801" w:rsidRPr="006376E8" w:rsidRDefault="00524801" w:rsidP="00524294">
      <w:pPr>
        <w:pStyle w:val="af6"/>
      </w:pPr>
      <w:proofErr w:type="gramStart"/>
      <w:r w:rsidRPr="006376E8">
        <w:t>#include</w:t>
      </w:r>
      <w:proofErr w:type="gramEnd"/>
      <w:r w:rsidRPr="006376E8">
        <w:t xml:space="preserve"> &lt;</w:t>
      </w:r>
      <w:proofErr w:type="spellStart"/>
      <w:r w:rsidRPr="006376E8">
        <w:t>stdio.h</w:t>
      </w:r>
      <w:proofErr w:type="spellEnd"/>
      <w:r w:rsidRPr="006376E8">
        <w:t>&gt;</w:t>
      </w:r>
    </w:p>
    <w:p w14:paraId="049A1BB6" w14:textId="77777777" w:rsidR="00524801" w:rsidRPr="006376E8" w:rsidRDefault="00524801" w:rsidP="00524294">
      <w:pPr>
        <w:pStyle w:val="af6"/>
      </w:pPr>
      <w:r w:rsidRPr="006376E8">
        <w:t> </w:t>
      </w:r>
    </w:p>
    <w:p w14:paraId="2725B749" w14:textId="77777777" w:rsidR="00524801" w:rsidRPr="006376E8" w:rsidRDefault="00524801" w:rsidP="00524294">
      <w:pPr>
        <w:pStyle w:val="af6"/>
      </w:pPr>
      <w:proofErr w:type="gramStart"/>
      <w:r w:rsidRPr="006376E8">
        <w:t>#define</w:t>
      </w:r>
      <w:proofErr w:type="gramEnd"/>
      <w:r w:rsidRPr="006376E8">
        <w:t xml:space="preserve"> SQ_</w:t>
      </w:r>
      <w:proofErr w:type="gramStart"/>
      <w:r w:rsidRPr="006376E8">
        <w:t>PR(</w:t>
      </w:r>
      <w:proofErr w:type="gramEnd"/>
      <w:r w:rsidRPr="006376E8">
        <w:t xml:space="preserve">A, </w:t>
      </w:r>
      <w:proofErr w:type="gramStart"/>
      <w:r w:rsidRPr="006376E8">
        <w:t>B)   </w:t>
      </w:r>
      <w:proofErr w:type="gramEnd"/>
      <w:r w:rsidRPr="006376E8">
        <w:t>  ((A) * (B))</w:t>
      </w:r>
    </w:p>
    <w:p w14:paraId="6CF53EC3" w14:textId="77777777" w:rsidR="00524801" w:rsidRPr="006376E8" w:rsidRDefault="00524801" w:rsidP="00524294">
      <w:pPr>
        <w:pStyle w:val="af6"/>
      </w:pPr>
      <w:r w:rsidRPr="006376E8">
        <w:t xml:space="preserve">#define </w:t>
      </w:r>
      <w:proofErr w:type="gramStart"/>
      <w:r w:rsidRPr="006376E8">
        <w:t>TEXT(</w:t>
      </w:r>
      <w:proofErr w:type="gramEnd"/>
      <w:r w:rsidRPr="006376E8">
        <w:t xml:space="preserve">A, </w:t>
      </w:r>
      <w:proofErr w:type="gramStart"/>
      <w:r w:rsidRPr="006376E8">
        <w:t>B)   </w:t>
      </w:r>
      <w:proofErr w:type="gramEnd"/>
      <w:r w:rsidRPr="006376E8">
        <w:t xml:space="preserve">  "Square of rectangle </w:t>
      </w:r>
      <w:proofErr w:type="gramStart"/>
      <w:r w:rsidRPr="006376E8">
        <w:t>(" #</w:t>
      </w:r>
      <w:proofErr w:type="gramEnd"/>
      <w:r w:rsidRPr="006376E8">
        <w:t xml:space="preserve">A ") x </w:t>
      </w:r>
      <w:proofErr w:type="gramStart"/>
      <w:r w:rsidRPr="006376E8">
        <w:t>(" #</w:t>
      </w:r>
      <w:proofErr w:type="gramEnd"/>
      <w:r w:rsidRPr="006376E8">
        <w:t xml:space="preserve">B </w:t>
      </w:r>
      <w:proofErr w:type="gramStart"/>
      <w:r w:rsidRPr="006376E8">
        <w:t>")\</w:t>
      </w:r>
      <w:proofErr w:type="gramEnd"/>
      <w:r w:rsidRPr="006376E8">
        <w:t>n"</w:t>
      </w:r>
    </w:p>
    <w:p w14:paraId="1775B77A" w14:textId="77777777" w:rsidR="00524801" w:rsidRPr="006376E8" w:rsidRDefault="00524801" w:rsidP="00524294">
      <w:pPr>
        <w:pStyle w:val="af6"/>
      </w:pPr>
      <w:r w:rsidRPr="006376E8">
        <w:t> </w:t>
      </w:r>
    </w:p>
    <w:p w14:paraId="1A0C87E2" w14:textId="77777777" w:rsidR="00524801" w:rsidRPr="006376E8" w:rsidRDefault="00524801" w:rsidP="00524294">
      <w:pPr>
        <w:pStyle w:val="af6"/>
        <w:rPr>
          <w:lang w:val="fr-FR"/>
        </w:rPr>
      </w:pPr>
      <w:proofErr w:type="spellStart"/>
      <w:proofErr w:type="gramStart"/>
      <w:r w:rsidRPr="006376E8">
        <w:rPr>
          <w:lang w:val="fr-FR"/>
        </w:rPr>
        <w:t>int</w:t>
      </w:r>
      <w:proofErr w:type="spellEnd"/>
      <w:proofErr w:type="gramEnd"/>
      <w:r w:rsidRPr="006376E8">
        <w:rPr>
          <w:lang w:val="fr-FR"/>
        </w:rPr>
        <w:t xml:space="preserve"> main(</w:t>
      </w:r>
      <w:proofErr w:type="spellStart"/>
      <w:r w:rsidRPr="006376E8">
        <w:rPr>
          <w:lang w:val="fr-FR"/>
        </w:rPr>
        <w:t>void</w:t>
      </w:r>
      <w:proofErr w:type="spellEnd"/>
      <w:proofErr w:type="gramStart"/>
      <w:r w:rsidRPr="006376E8">
        <w:rPr>
          <w:lang w:val="fr-FR"/>
        </w:rPr>
        <w:t>){</w:t>
      </w:r>
      <w:proofErr w:type="gramEnd"/>
    </w:p>
    <w:p w14:paraId="6DC5A44B" w14:textId="77777777" w:rsidR="00524801" w:rsidRPr="006376E8" w:rsidRDefault="00524801" w:rsidP="00524294">
      <w:pPr>
        <w:pStyle w:val="af6"/>
        <w:rPr>
          <w:lang w:val="fr-FR"/>
        </w:rPr>
      </w:pPr>
      <w:r w:rsidRPr="006376E8">
        <w:rPr>
          <w:lang w:val="fr-FR"/>
        </w:rPr>
        <w:t xml:space="preserve">    </w:t>
      </w:r>
      <w:proofErr w:type="spellStart"/>
      <w:proofErr w:type="gramStart"/>
      <w:r w:rsidRPr="006376E8">
        <w:rPr>
          <w:lang w:val="fr-FR"/>
        </w:rPr>
        <w:t>int</w:t>
      </w:r>
      <w:proofErr w:type="spellEnd"/>
      <w:proofErr w:type="gramEnd"/>
      <w:r w:rsidRPr="006376E8">
        <w:rPr>
          <w:lang w:val="fr-FR"/>
        </w:rPr>
        <w:t xml:space="preserve"> </w:t>
      </w:r>
      <w:proofErr w:type="spellStart"/>
      <w:r w:rsidRPr="006376E8">
        <w:rPr>
          <w:lang w:val="fr-FR"/>
        </w:rPr>
        <w:t>res</w:t>
      </w:r>
      <w:proofErr w:type="spellEnd"/>
      <w:r w:rsidRPr="006376E8">
        <w:rPr>
          <w:lang w:val="fr-FR"/>
        </w:rPr>
        <w:t xml:space="preserve"> = SQ_</w:t>
      </w:r>
      <w:proofErr w:type="gramStart"/>
      <w:r w:rsidRPr="006376E8">
        <w:rPr>
          <w:lang w:val="fr-FR"/>
        </w:rPr>
        <w:t>PR(</w:t>
      </w:r>
      <w:proofErr w:type="gramEnd"/>
      <w:r w:rsidRPr="006376E8">
        <w:rPr>
          <w:lang w:val="fr-FR"/>
        </w:rPr>
        <w:t>2, 3</w:t>
      </w:r>
      <w:proofErr w:type="gramStart"/>
      <w:r w:rsidRPr="006376E8">
        <w:rPr>
          <w:lang w:val="fr-FR"/>
        </w:rPr>
        <w:t>);</w:t>
      </w:r>
      <w:proofErr w:type="gramEnd"/>
    </w:p>
    <w:p w14:paraId="523CBE1E" w14:textId="12581D7B" w:rsidR="00524801" w:rsidRPr="006376E8" w:rsidRDefault="00524801" w:rsidP="00524294">
      <w:pPr>
        <w:pStyle w:val="af6"/>
      </w:pPr>
      <w:r w:rsidRPr="006376E8">
        <w:rPr>
          <w:lang w:val="fr-FR"/>
        </w:rPr>
        <w:t xml:space="preserve">    </w:t>
      </w:r>
      <w:hyperlink r:id="rId19" w:history="1">
        <w:proofErr w:type="spellStart"/>
        <w:r w:rsidRPr="006376E8">
          <w:rPr>
            <w:rStyle w:val="ac"/>
            <w:color w:val="000000" w:themeColor="text1"/>
          </w:rPr>
          <w:t>printf</w:t>
        </w:r>
        <w:proofErr w:type="spellEnd"/>
      </w:hyperlink>
      <w:r w:rsidRPr="006376E8">
        <w:t>(</w:t>
      </w:r>
      <w:proofErr w:type="gramStart"/>
      <w:r w:rsidRPr="006376E8">
        <w:t>TEXT(</w:t>
      </w:r>
      <w:proofErr w:type="gramEnd"/>
      <w:r w:rsidRPr="006376E8">
        <w:t>x-2, y-3)</w:t>
      </w:r>
      <w:proofErr w:type="gramStart"/>
      <w:r w:rsidRPr="006376E8">
        <w:t>);</w:t>
      </w:r>
      <w:proofErr w:type="gramEnd"/>
    </w:p>
    <w:p w14:paraId="7F565BE3" w14:textId="77777777" w:rsidR="00524801" w:rsidRPr="006376E8" w:rsidRDefault="00524801" w:rsidP="00524294">
      <w:pPr>
        <w:pStyle w:val="af6"/>
      </w:pPr>
      <w:r w:rsidRPr="006376E8">
        <w:t xml:space="preserve">    return </w:t>
      </w:r>
      <w:proofErr w:type="gramStart"/>
      <w:r w:rsidRPr="006376E8">
        <w:t>0;</w:t>
      </w:r>
      <w:proofErr w:type="gramEnd"/>
    </w:p>
    <w:p w14:paraId="2F100F3F" w14:textId="77777777" w:rsidR="00524801" w:rsidRPr="006376E8" w:rsidRDefault="00524801" w:rsidP="00524294">
      <w:pPr>
        <w:pStyle w:val="af6"/>
      </w:pPr>
      <w:r w:rsidRPr="006376E8">
        <w:t>}</w:t>
      </w:r>
    </w:p>
    <w:p w14:paraId="1625C06D" w14:textId="77777777" w:rsidR="00524801" w:rsidRDefault="00524801" w:rsidP="00524801">
      <w:pPr>
        <w:pStyle w:val="14"/>
      </w:pPr>
      <w:r>
        <w:t>После выполнения программы увидим строку:</w:t>
      </w:r>
    </w:p>
    <w:p w14:paraId="4153D596" w14:textId="77777777" w:rsidR="00524801" w:rsidRPr="006376E8" w:rsidRDefault="00524801" w:rsidP="00524294">
      <w:pPr>
        <w:pStyle w:val="af6"/>
      </w:pPr>
      <w:r w:rsidRPr="006376E8">
        <w:t xml:space="preserve">Square of </w:t>
      </w:r>
      <w:proofErr w:type="gramStart"/>
      <w:r w:rsidRPr="006376E8">
        <w:t>rectangle</w:t>
      </w:r>
      <w:proofErr w:type="gramEnd"/>
      <w:r w:rsidRPr="006376E8">
        <w:t xml:space="preserve"> (x-2) x (y-3)</w:t>
      </w:r>
    </w:p>
    <w:p w14:paraId="4835B9FA" w14:textId="77777777" w:rsidR="00524801" w:rsidRDefault="00524801" w:rsidP="00524801">
      <w:pPr>
        <w:pStyle w:val="14"/>
      </w:pPr>
      <w:r>
        <w:t xml:space="preserve">Обратите внимание, программа была успешно скомпилирована и </w:t>
      </w:r>
      <w:proofErr w:type="gramStart"/>
      <w:r>
        <w:t>выполнена, несмотря на то, что</w:t>
      </w:r>
      <w:proofErr w:type="gramEnd"/>
      <w:r>
        <w:t xml:space="preserve"> в ней нет объявлений для x и y, которые были указаны в макровызове </w:t>
      </w:r>
      <w:proofErr w:type="gramStart"/>
      <w:r>
        <w:t>TEXT(</w:t>
      </w:r>
      <w:proofErr w:type="gramEnd"/>
      <w:r>
        <w:t xml:space="preserve">x-2, y-3). И в этом нет никакой магии. Как я уже говорил, макропроцессор выполняет обработку текста программы до синтаксического анализатора и до перевода программы непосредственно в машинный код. Поэтому фрагмент </w:t>
      </w:r>
      <w:proofErr w:type="gramStart"/>
      <w:r>
        <w:t>TEXT(</w:t>
      </w:r>
      <w:proofErr w:type="gramEnd"/>
      <w:r>
        <w:t xml:space="preserve">x-2, y-3) заменяется на строку «Square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rectangle</w:t>
      </w:r>
      <w:proofErr w:type="spellEnd"/>
      <w:r>
        <w:t xml:space="preserve"> (x-2) x (y-</w:t>
      </w:r>
      <w:proofErr w:type="gramStart"/>
      <w:r>
        <w:t>3)\</w:t>
      </w:r>
      <w:proofErr w:type="gramEnd"/>
      <w:r>
        <w:t>n», которая компилируется без каких-либо проблем.</w:t>
      </w:r>
    </w:p>
    <w:p w14:paraId="502C8788" w14:textId="77777777" w:rsidR="00524801" w:rsidRDefault="00524801" w:rsidP="00524801">
      <w:pPr>
        <w:pStyle w:val="14"/>
      </w:pPr>
      <w:r>
        <w:t xml:space="preserve">А теперь, как она работает. В </w:t>
      </w:r>
      <w:proofErr w:type="gramStart"/>
      <w:r>
        <w:t>макро-функции</w:t>
      </w:r>
      <w:proofErr w:type="gramEnd"/>
      <w:r>
        <w:t xml:space="preserve"> </w:t>
      </w:r>
      <w:proofErr w:type="gramStart"/>
      <w:r>
        <w:t>TEXT(</w:t>
      </w:r>
      <w:proofErr w:type="gramEnd"/>
      <w:r>
        <w:t xml:space="preserve">A, B) у нас два параметра, а затем, идет тело макроса в виде пяти фрагментов строки. Первый фрагмент – это буквально та строка, что прописана. Второй фрагмент #A формируется из представления параметра A, а он в нашем примере представляет собой выражение x-2. И это выражение преобразуется в обычную строку. И далее все остальные фрагменты. Все они соединяются в одну строку и формируют конечный результат макровызова </w:t>
      </w:r>
      <w:proofErr w:type="gramStart"/>
      <w:r>
        <w:t>TEXT(</w:t>
      </w:r>
      <w:proofErr w:type="gramEnd"/>
      <w:r>
        <w:t>x-2, y-3).</w:t>
      </w:r>
    </w:p>
    <w:p w14:paraId="575852D5" w14:textId="77777777" w:rsidR="00524801" w:rsidRDefault="00524801" w:rsidP="00524801">
      <w:pPr>
        <w:pStyle w:val="14"/>
      </w:pPr>
      <w:r>
        <w:t>Вторая операция ## работает аналогичным образом, только служит не для склейки строковых представлений, а исходных лексем – самих выражений.</w:t>
      </w:r>
    </w:p>
    <w:p w14:paraId="726E9AD4" w14:textId="77777777" w:rsidR="00524801" w:rsidRPr="007A255E" w:rsidRDefault="00524801" w:rsidP="00BB3CF6">
      <w:pPr>
        <w:pStyle w:val="1"/>
      </w:pPr>
      <w:bookmarkStart w:id="7" w:name="_Toc197496773"/>
      <w:r w:rsidRPr="007A255E">
        <w:lastRenderedPageBreak/>
        <w:t>Директивы #include и условной компиляции</w:t>
      </w:r>
      <w:bookmarkEnd w:id="7"/>
    </w:p>
    <w:p w14:paraId="1836B4F9" w14:textId="77777777" w:rsidR="00524801" w:rsidRPr="007A255E" w:rsidRDefault="00524801" w:rsidP="00524801">
      <w:pPr>
        <w:pStyle w:val="14"/>
      </w:pPr>
      <w:r w:rsidRPr="007A255E">
        <w:t>Пришло время ближе познакомиться с директивой #</w:t>
      </w:r>
      <w:proofErr w:type="gramStart"/>
      <w:r w:rsidRPr="007A255E">
        <w:t>include,Что</w:t>
      </w:r>
      <w:proofErr w:type="gramEnd"/>
      <w:r w:rsidRPr="007A255E">
        <w:t xml:space="preserve"> она делает</w:t>
      </w:r>
      <w:r>
        <w:t>? К</w:t>
      </w:r>
      <w:r w:rsidRPr="007A255E">
        <w:t>ак только макропроцессор встречает эту директиву, то вставляет содержимое указанного файла на ее место. В частности, в программе:</w:t>
      </w:r>
    </w:p>
    <w:p w14:paraId="05C974F9" w14:textId="77777777" w:rsidR="00524801" w:rsidRPr="006376E8" w:rsidRDefault="00524801" w:rsidP="0061348C">
      <w:pPr>
        <w:pStyle w:val="af6"/>
      </w:pPr>
      <w:proofErr w:type="gramStart"/>
      <w:r w:rsidRPr="006376E8">
        <w:t>#include</w:t>
      </w:r>
      <w:proofErr w:type="gramEnd"/>
      <w:r w:rsidRPr="006376E8">
        <w:t xml:space="preserve"> &lt;</w:t>
      </w:r>
      <w:proofErr w:type="spellStart"/>
      <w:r w:rsidRPr="006376E8">
        <w:t>stdio.h</w:t>
      </w:r>
      <w:proofErr w:type="spellEnd"/>
      <w:r w:rsidRPr="006376E8">
        <w:t>&gt;</w:t>
      </w:r>
    </w:p>
    <w:p w14:paraId="1C9936FF" w14:textId="77777777" w:rsidR="00524801" w:rsidRPr="006376E8" w:rsidRDefault="00524801" w:rsidP="0061348C">
      <w:pPr>
        <w:pStyle w:val="af6"/>
      </w:pPr>
      <w:r w:rsidRPr="006376E8">
        <w:t> </w:t>
      </w:r>
    </w:p>
    <w:p w14:paraId="3CDF9381" w14:textId="77777777" w:rsidR="00524801" w:rsidRPr="006376E8" w:rsidRDefault="00524801" w:rsidP="0061348C">
      <w:pPr>
        <w:pStyle w:val="af6"/>
      </w:pPr>
      <w:r w:rsidRPr="006376E8">
        <w:t>int main(void)</w:t>
      </w:r>
    </w:p>
    <w:p w14:paraId="682A7E8C" w14:textId="77777777" w:rsidR="00524801" w:rsidRPr="008576E9" w:rsidRDefault="00524801" w:rsidP="0061348C">
      <w:pPr>
        <w:pStyle w:val="af6"/>
      </w:pPr>
      <w:r w:rsidRPr="008576E9">
        <w:t>{</w:t>
      </w:r>
    </w:p>
    <w:p w14:paraId="4145B406" w14:textId="2F6D0E62" w:rsidR="00524801" w:rsidRPr="008576E9" w:rsidRDefault="00524801" w:rsidP="0061348C">
      <w:pPr>
        <w:pStyle w:val="af6"/>
      </w:pPr>
      <w:r w:rsidRPr="008576E9">
        <w:t xml:space="preserve">    </w:t>
      </w:r>
      <w:hyperlink r:id="rId20" w:history="1">
        <w:proofErr w:type="spellStart"/>
        <w:r w:rsidRPr="008576E9">
          <w:rPr>
            <w:rStyle w:val="ac"/>
          </w:rPr>
          <w:t>printf</w:t>
        </w:r>
        <w:proofErr w:type="spellEnd"/>
      </w:hyperlink>
      <w:r w:rsidRPr="008576E9">
        <w:t>("Hello, World!</w:t>
      </w:r>
      <w:r w:rsidRPr="008576E9">
        <w:rPr>
          <w:b/>
          <w:bCs/>
        </w:rPr>
        <w:t>\n</w:t>
      </w:r>
      <w:r w:rsidRPr="008576E9">
        <w:t>"</w:t>
      </w:r>
      <w:proofErr w:type="gramStart"/>
      <w:r w:rsidRPr="008576E9">
        <w:t>);</w:t>
      </w:r>
      <w:proofErr w:type="gramEnd"/>
    </w:p>
    <w:p w14:paraId="2A182AFD" w14:textId="77777777" w:rsidR="00524801" w:rsidRPr="008576E9" w:rsidRDefault="00524801" w:rsidP="0061348C">
      <w:pPr>
        <w:pStyle w:val="af6"/>
      </w:pPr>
      <w:r w:rsidRPr="008576E9">
        <w:t xml:space="preserve">    return </w:t>
      </w:r>
      <w:proofErr w:type="gramStart"/>
      <w:r w:rsidRPr="008576E9">
        <w:t>0;</w:t>
      </w:r>
      <w:proofErr w:type="gramEnd"/>
    </w:p>
    <w:p w14:paraId="7C35F975" w14:textId="77777777" w:rsidR="00524801" w:rsidRPr="006376E8" w:rsidRDefault="00524801" w:rsidP="0061348C">
      <w:pPr>
        <w:pStyle w:val="af6"/>
      </w:pPr>
      <w:r w:rsidRPr="006376E8">
        <w:t>}</w:t>
      </w:r>
    </w:p>
    <w:p w14:paraId="3DAFFDA2" w14:textId="77777777" w:rsidR="00524801" w:rsidRPr="007A255E" w:rsidRDefault="00524801" w:rsidP="00524801">
      <w:pPr>
        <w:pStyle w:val="14"/>
      </w:pPr>
      <w:r w:rsidRPr="007A255E">
        <w:t xml:space="preserve">после обработки текстовым препроцессором вместо первой строчки будет подставлено содержимое файла </w:t>
      </w:r>
      <w:proofErr w:type="spellStart"/>
      <w:r w:rsidRPr="007A255E">
        <w:t>stdio.h</w:t>
      </w:r>
      <w:proofErr w:type="spellEnd"/>
      <w:r w:rsidRPr="007A255E">
        <w:t xml:space="preserve">. В данном примере это нужно, чтобы мы могли использовать библиотечную функцию </w:t>
      </w:r>
      <w:proofErr w:type="spellStart"/>
      <w:proofErr w:type="gramStart"/>
      <w:r w:rsidRPr="007A255E">
        <w:t>printf</w:t>
      </w:r>
      <w:proofErr w:type="spellEnd"/>
      <w:r w:rsidRPr="007A255E">
        <w:t>(</w:t>
      </w:r>
      <w:proofErr w:type="gramEnd"/>
      <w:r w:rsidRPr="007A255E">
        <w:t xml:space="preserve">) </w:t>
      </w:r>
    </w:p>
    <w:p w14:paraId="23A1FAB5" w14:textId="77777777" w:rsidR="00524801" w:rsidRPr="003F5C63" w:rsidRDefault="00524801" w:rsidP="0061348C">
      <w:pPr>
        <w:pStyle w:val="af6"/>
      </w:pPr>
      <w:r w:rsidRPr="003F5C63">
        <w:t xml:space="preserve">int </w:t>
      </w:r>
      <w:proofErr w:type="spellStart"/>
      <w:proofErr w:type="gramStart"/>
      <w:r w:rsidRPr="003F5C63">
        <w:t>printf</w:t>
      </w:r>
      <w:proofErr w:type="spellEnd"/>
      <w:r w:rsidRPr="003F5C63">
        <w:t>(</w:t>
      </w:r>
      <w:proofErr w:type="gramEnd"/>
      <w:r w:rsidRPr="003F5C63">
        <w:t>const char* format, ...</w:t>
      </w:r>
      <w:proofErr w:type="gramStart"/>
      <w:r w:rsidRPr="003F5C63">
        <w:t>);</w:t>
      </w:r>
      <w:proofErr w:type="gramEnd"/>
    </w:p>
    <w:p w14:paraId="181BB6D7" w14:textId="77777777" w:rsidR="00524801" w:rsidRPr="007A255E" w:rsidRDefault="00524801" w:rsidP="00524801">
      <w:pPr>
        <w:pStyle w:val="14"/>
      </w:pPr>
      <w:r w:rsidRPr="007A255E">
        <w:t xml:space="preserve">Кстати, если вместо директивы прописать в явном виде сигнатуру функции </w:t>
      </w:r>
      <w:proofErr w:type="spellStart"/>
      <w:proofErr w:type="gramStart"/>
      <w:r w:rsidRPr="007A255E">
        <w:t>printf</w:t>
      </w:r>
      <w:proofErr w:type="spellEnd"/>
      <w:r w:rsidRPr="007A255E">
        <w:t>(</w:t>
      </w:r>
      <w:proofErr w:type="gramEnd"/>
      <w:r w:rsidRPr="007A255E">
        <w:t>):</w:t>
      </w:r>
    </w:p>
    <w:p w14:paraId="7A421BB6" w14:textId="393188D7" w:rsidR="00524801" w:rsidRPr="004E2F85" w:rsidRDefault="00524801" w:rsidP="0061348C">
      <w:pPr>
        <w:pStyle w:val="af6"/>
      </w:pPr>
      <w:r w:rsidRPr="004E2F85">
        <w:t xml:space="preserve">int </w:t>
      </w:r>
      <w:hyperlink r:id="rId21" w:history="1">
        <w:proofErr w:type="spellStart"/>
        <w:r w:rsidRPr="004E2F85">
          <w:rPr>
            <w:rStyle w:val="ac"/>
          </w:rPr>
          <w:t>printf</w:t>
        </w:r>
        <w:proofErr w:type="spellEnd"/>
      </w:hyperlink>
      <w:r w:rsidRPr="004E2F85">
        <w:t>(const char* format, ...</w:t>
      </w:r>
      <w:proofErr w:type="gramStart"/>
      <w:r w:rsidRPr="004E2F85">
        <w:t>);</w:t>
      </w:r>
      <w:proofErr w:type="gramEnd"/>
    </w:p>
    <w:p w14:paraId="552E0B81" w14:textId="77777777" w:rsidR="00524801" w:rsidRPr="004E2F85" w:rsidRDefault="00524801" w:rsidP="0061348C">
      <w:pPr>
        <w:pStyle w:val="af6"/>
      </w:pPr>
      <w:r w:rsidRPr="004E2F85">
        <w:t> </w:t>
      </w:r>
    </w:p>
    <w:p w14:paraId="627C2D67" w14:textId="77777777" w:rsidR="00524801" w:rsidRPr="004E2F85" w:rsidRDefault="00524801" w:rsidP="0061348C">
      <w:pPr>
        <w:pStyle w:val="af6"/>
      </w:pPr>
      <w:r w:rsidRPr="004E2F85">
        <w:t>int main(void</w:t>
      </w:r>
      <w:proofErr w:type="gramStart"/>
      <w:r w:rsidRPr="004E2F85">
        <w:t>){</w:t>
      </w:r>
      <w:proofErr w:type="gramEnd"/>
    </w:p>
    <w:p w14:paraId="50E6A494" w14:textId="1B56B69E" w:rsidR="00524801" w:rsidRPr="003F5C63" w:rsidRDefault="00524801" w:rsidP="0061348C">
      <w:pPr>
        <w:pStyle w:val="af6"/>
      </w:pPr>
      <w:r w:rsidRPr="004E2F85">
        <w:t xml:space="preserve">    </w:t>
      </w:r>
      <w:hyperlink r:id="rId22" w:history="1">
        <w:proofErr w:type="spellStart"/>
        <w:r w:rsidRPr="003F5C63">
          <w:rPr>
            <w:rStyle w:val="ac"/>
          </w:rPr>
          <w:t>printf</w:t>
        </w:r>
        <w:proofErr w:type="spellEnd"/>
      </w:hyperlink>
      <w:r w:rsidRPr="003F5C63">
        <w:t>("Hello, World!</w:t>
      </w:r>
      <w:r w:rsidRPr="003F5C63">
        <w:rPr>
          <w:b/>
          <w:bCs/>
        </w:rPr>
        <w:t>\n</w:t>
      </w:r>
      <w:r w:rsidRPr="003F5C63">
        <w:t>"</w:t>
      </w:r>
      <w:proofErr w:type="gramStart"/>
      <w:r w:rsidRPr="003F5C63">
        <w:t>);</w:t>
      </w:r>
      <w:proofErr w:type="gramEnd"/>
    </w:p>
    <w:p w14:paraId="3B44ABA4" w14:textId="77777777" w:rsidR="00524801" w:rsidRPr="00666AF4" w:rsidRDefault="00524801" w:rsidP="0061348C">
      <w:pPr>
        <w:pStyle w:val="af6"/>
      </w:pPr>
      <w:r w:rsidRPr="003F5C63">
        <w:t>    return</w:t>
      </w:r>
      <w:r w:rsidRPr="00666AF4">
        <w:t xml:space="preserve"> </w:t>
      </w:r>
      <w:proofErr w:type="gramStart"/>
      <w:r w:rsidRPr="00666AF4">
        <w:t>0;</w:t>
      </w:r>
      <w:proofErr w:type="gramEnd"/>
    </w:p>
    <w:p w14:paraId="54797F4E" w14:textId="77777777" w:rsidR="00524801" w:rsidRPr="008576E9" w:rsidRDefault="00524801" w:rsidP="0061348C">
      <w:pPr>
        <w:pStyle w:val="af6"/>
      </w:pPr>
      <w:r w:rsidRPr="008576E9">
        <w:t>}</w:t>
      </w:r>
    </w:p>
    <w:p w14:paraId="5415AD2D" w14:textId="77777777" w:rsidR="00524801" w:rsidRPr="008576E9" w:rsidRDefault="00524801" w:rsidP="00524801">
      <w:pPr>
        <w:pStyle w:val="14"/>
      </w:pPr>
      <w:r w:rsidRPr="007A255E">
        <w:t>то программа также откомпилируется и запустится.</w:t>
      </w:r>
    </w:p>
    <w:p w14:paraId="5EA16905" w14:textId="77777777" w:rsidR="00524801" w:rsidRPr="007A255E" w:rsidRDefault="00524801" w:rsidP="00524801">
      <w:pPr>
        <w:pStyle w:val="14"/>
      </w:pPr>
      <w:r w:rsidRPr="007A255E">
        <w:t>В целом, этого понимания работы директивы #include вполне достаточно для программирования на Си. Отмечу только один нюанс. Имя файла после директивы #include можно заключать или в угловых скобках, или в кавычках. Например, если ее записать в виде:</w:t>
      </w:r>
    </w:p>
    <w:p w14:paraId="7146BE34" w14:textId="77777777" w:rsidR="00524801" w:rsidRPr="007A255E" w:rsidRDefault="00524801" w:rsidP="00524801">
      <w:pPr>
        <w:pStyle w:val="14"/>
      </w:pPr>
      <w:r w:rsidRPr="007A255E">
        <w:t>#include "</w:t>
      </w:r>
      <w:proofErr w:type="spellStart"/>
      <w:r w:rsidRPr="007A255E">
        <w:t>stdio.h</w:t>
      </w:r>
      <w:proofErr w:type="spellEnd"/>
      <w:r w:rsidRPr="007A255E">
        <w:t>"</w:t>
      </w:r>
    </w:p>
    <w:p w14:paraId="41FBC57B" w14:textId="77777777" w:rsidR="00524801" w:rsidRPr="007A255E" w:rsidRDefault="00524801" w:rsidP="00524801">
      <w:pPr>
        <w:pStyle w:val="14"/>
      </w:pPr>
      <w:r w:rsidRPr="007A255E">
        <w:t xml:space="preserve">то </w:t>
      </w:r>
      <w:proofErr w:type="gramStart"/>
      <w:r w:rsidRPr="007A255E">
        <w:t>ничего не изменится</w:t>
      </w:r>
      <w:proofErr w:type="gramEnd"/>
      <w:r w:rsidRPr="007A255E">
        <w:t xml:space="preserve"> и программа также успешно откомпилируется. Но отличия в работе директивы все же есть. Согласно стандарту C99 </w:t>
      </w:r>
      <w:proofErr w:type="gramStart"/>
      <w:r w:rsidRPr="007A255E">
        <w:t>файл</w:t>
      </w:r>
      <w:proofErr w:type="gramEnd"/>
      <w:r w:rsidRPr="007A255E">
        <w:t xml:space="preserve"> прописанный в угловых скобках сначала ищется в системных каталогах, и если не будет найден, то в текущем рабочем каталоге проекта. Если же прописываются двойные кавычки, то поиск </w:t>
      </w:r>
      <w:proofErr w:type="gramStart"/>
      <w:r w:rsidRPr="007A255E">
        <w:t>работает наоборот</w:t>
      </w:r>
      <w:proofErr w:type="gramEnd"/>
      <w:r w:rsidRPr="007A255E">
        <w:t>, сначала файл ищется в рабочем каталоге проекта, а затем только в системных каталогах.</w:t>
      </w:r>
    </w:p>
    <w:p w14:paraId="72D3CB6F" w14:textId="77777777" w:rsidR="00524801" w:rsidRPr="007A255E" w:rsidRDefault="00524801" w:rsidP="00524801">
      <w:pPr>
        <w:pStyle w:val="14"/>
      </w:pPr>
      <w:r w:rsidRPr="007A255E">
        <w:lastRenderedPageBreak/>
        <w:t xml:space="preserve">В действительности, эти правила </w:t>
      </w:r>
      <w:proofErr w:type="gramStart"/>
      <w:r w:rsidRPr="007A255E">
        <w:t>не всегда соблюдаются</w:t>
      </w:r>
      <w:proofErr w:type="gramEnd"/>
      <w:r w:rsidRPr="007A255E">
        <w:t xml:space="preserve"> и компиляторы могут реализовывать свою логику поиска файлов. Мало того, в последних стандартах языка Си алгоритм поиска файлов несколько изменен и стал таким неопределенным, что разработчики компиляторов этот пункт часто просто игнорируют. Благо, нам, как программистам на Си важно лишь, что макропроцессор будет искать указанный файл и добавлять его содержимое в наш проект. А правило использования угловых скобок и кавычек в сообществе разработчиков стало таким:</w:t>
      </w:r>
    </w:p>
    <w:p w14:paraId="423053AA" w14:textId="77777777" w:rsidR="00524801" w:rsidRPr="007A255E" w:rsidRDefault="00524801" w:rsidP="00524801">
      <w:pPr>
        <w:pStyle w:val="14"/>
        <w:rPr>
          <w:i/>
          <w:iCs/>
        </w:rPr>
      </w:pPr>
      <w:r w:rsidRPr="007A255E">
        <w:rPr>
          <w:i/>
          <w:iCs/>
        </w:rPr>
        <w:t>Если нужно подключить стандартные файлы, поставляемые с компилятором языка Си, то следует писать угловые скобки. Если же подключаются свои собственные заголовочные файлы, то их имена следует заключать в двойные кавычки.</w:t>
      </w:r>
    </w:p>
    <w:p w14:paraId="530681CA" w14:textId="77777777" w:rsidR="00524801" w:rsidRPr="007A255E" w:rsidRDefault="00524801" w:rsidP="00524801">
      <w:pPr>
        <w:pStyle w:val="14"/>
      </w:pPr>
      <w:r w:rsidRPr="007A255E">
        <w:t xml:space="preserve">Например, давайте в нашем проекте создадим подкаталог </w:t>
      </w:r>
      <w:proofErr w:type="spellStart"/>
      <w:r w:rsidRPr="007A255E">
        <w:t>tmp</w:t>
      </w:r>
      <w:proofErr w:type="spellEnd"/>
      <w:r w:rsidRPr="007A255E">
        <w:t xml:space="preserve"> и в нем разместим файл с именем </w:t>
      </w:r>
      <w:proofErr w:type="spellStart"/>
      <w:r w:rsidRPr="007A255E">
        <w:t>printf.h</w:t>
      </w:r>
      <w:proofErr w:type="spellEnd"/>
      <w:r w:rsidRPr="007A255E">
        <w:t xml:space="preserve"> и содержимым:</w:t>
      </w:r>
    </w:p>
    <w:p w14:paraId="3BAE04D7" w14:textId="22F88A79" w:rsidR="00524801" w:rsidRPr="003F5C63" w:rsidRDefault="00524801" w:rsidP="0061348C">
      <w:pPr>
        <w:pStyle w:val="af6"/>
      </w:pPr>
      <w:r w:rsidRPr="003F5C63">
        <w:t xml:space="preserve">int </w:t>
      </w:r>
      <w:hyperlink r:id="rId23" w:history="1">
        <w:proofErr w:type="spellStart"/>
        <w:r w:rsidRPr="003F5C63">
          <w:rPr>
            <w:rStyle w:val="ac"/>
          </w:rPr>
          <w:t>printf</w:t>
        </w:r>
        <w:proofErr w:type="spellEnd"/>
      </w:hyperlink>
      <w:r w:rsidRPr="003F5C63">
        <w:t>(const char *format, ...</w:t>
      </w:r>
      <w:proofErr w:type="gramStart"/>
      <w:r w:rsidRPr="003F5C63">
        <w:t>);</w:t>
      </w:r>
      <w:proofErr w:type="gramEnd"/>
    </w:p>
    <w:p w14:paraId="1DFC7982" w14:textId="77777777" w:rsidR="00524801" w:rsidRPr="003F5C63" w:rsidRDefault="00524801" w:rsidP="0061348C">
      <w:pPr>
        <w:pStyle w:val="af6"/>
      </w:pPr>
      <w:proofErr w:type="spellStart"/>
      <w:r w:rsidRPr="003F5C63">
        <w:t>Затем</w:t>
      </w:r>
      <w:proofErr w:type="spellEnd"/>
      <w:r w:rsidRPr="003F5C63">
        <w:t xml:space="preserve">, </w:t>
      </w:r>
      <w:proofErr w:type="spellStart"/>
      <w:r w:rsidRPr="003F5C63">
        <w:t>подключим</w:t>
      </w:r>
      <w:proofErr w:type="spellEnd"/>
      <w:r w:rsidRPr="003F5C63">
        <w:t xml:space="preserve"> </w:t>
      </w:r>
      <w:proofErr w:type="spellStart"/>
      <w:r w:rsidRPr="003F5C63">
        <w:t>этот</w:t>
      </w:r>
      <w:proofErr w:type="spellEnd"/>
      <w:r w:rsidRPr="003F5C63">
        <w:t xml:space="preserve"> </w:t>
      </w:r>
      <w:proofErr w:type="spellStart"/>
      <w:r w:rsidRPr="003F5C63">
        <w:t>файл</w:t>
      </w:r>
      <w:proofErr w:type="spellEnd"/>
      <w:r w:rsidRPr="003F5C63">
        <w:t xml:space="preserve"> в </w:t>
      </w:r>
      <w:proofErr w:type="spellStart"/>
      <w:r w:rsidRPr="003F5C63">
        <w:t>программе</w:t>
      </w:r>
      <w:proofErr w:type="spellEnd"/>
      <w:r w:rsidRPr="003F5C63">
        <w:t xml:space="preserve"> </w:t>
      </w:r>
      <w:proofErr w:type="spellStart"/>
      <w:r w:rsidRPr="003F5C63">
        <w:t>следующим</w:t>
      </w:r>
      <w:proofErr w:type="spellEnd"/>
      <w:r w:rsidRPr="003F5C63">
        <w:t xml:space="preserve"> </w:t>
      </w:r>
      <w:proofErr w:type="spellStart"/>
      <w:r w:rsidRPr="003F5C63">
        <w:t>образом</w:t>
      </w:r>
      <w:proofErr w:type="spellEnd"/>
      <w:r w:rsidRPr="003F5C63">
        <w:t>:</w:t>
      </w:r>
    </w:p>
    <w:p w14:paraId="79CE3C0D" w14:textId="77777777" w:rsidR="00524801" w:rsidRPr="008576E9" w:rsidRDefault="00524801" w:rsidP="0061348C">
      <w:pPr>
        <w:pStyle w:val="af6"/>
      </w:pPr>
      <w:r w:rsidRPr="008576E9">
        <w:t>#include "</w:t>
      </w:r>
      <w:proofErr w:type="spellStart"/>
      <w:r w:rsidRPr="008576E9">
        <w:t>tmp</w:t>
      </w:r>
      <w:proofErr w:type="spellEnd"/>
      <w:r w:rsidRPr="008576E9">
        <w:t>/</w:t>
      </w:r>
      <w:proofErr w:type="spellStart"/>
      <w:r w:rsidRPr="008576E9">
        <w:t>printf.h</w:t>
      </w:r>
      <w:proofErr w:type="spellEnd"/>
      <w:r w:rsidRPr="008576E9">
        <w:t>"</w:t>
      </w:r>
    </w:p>
    <w:p w14:paraId="77E2B807" w14:textId="77777777" w:rsidR="00524801" w:rsidRPr="008576E9" w:rsidRDefault="00524801" w:rsidP="0061348C">
      <w:pPr>
        <w:pStyle w:val="af6"/>
      </w:pPr>
      <w:r w:rsidRPr="008576E9">
        <w:t> </w:t>
      </w:r>
    </w:p>
    <w:p w14:paraId="4FBAE7BE" w14:textId="77777777" w:rsidR="00524801" w:rsidRPr="008576E9" w:rsidRDefault="00524801" w:rsidP="0061348C">
      <w:pPr>
        <w:pStyle w:val="af6"/>
      </w:pPr>
      <w:r w:rsidRPr="008576E9">
        <w:t>int main(void)</w:t>
      </w:r>
    </w:p>
    <w:p w14:paraId="50593FF6" w14:textId="77777777" w:rsidR="00524801" w:rsidRPr="008576E9" w:rsidRDefault="00524801" w:rsidP="0061348C">
      <w:pPr>
        <w:pStyle w:val="af6"/>
      </w:pPr>
      <w:r w:rsidRPr="008576E9">
        <w:t>{</w:t>
      </w:r>
    </w:p>
    <w:p w14:paraId="0AF79557" w14:textId="72EF43BE" w:rsidR="00524801" w:rsidRPr="008576E9" w:rsidRDefault="00524801" w:rsidP="0061348C">
      <w:pPr>
        <w:pStyle w:val="af6"/>
      </w:pPr>
      <w:r w:rsidRPr="008576E9">
        <w:t xml:space="preserve">    </w:t>
      </w:r>
      <w:hyperlink r:id="rId24" w:history="1">
        <w:proofErr w:type="spellStart"/>
        <w:r w:rsidRPr="008576E9">
          <w:rPr>
            <w:rStyle w:val="ac"/>
          </w:rPr>
          <w:t>printf</w:t>
        </w:r>
        <w:proofErr w:type="spellEnd"/>
      </w:hyperlink>
      <w:r w:rsidRPr="008576E9">
        <w:t>("Hello, World!</w:t>
      </w:r>
      <w:r w:rsidRPr="008576E9">
        <w:rPr>
          <w:b/>
          <w:bCs/>
        </w:rPr>
        <w:t>\n</w:t>
      </w:r>
      <w:r w:rsidRPr="008576E9">
        <w:t>"</w:t>
      </w:r>
      <w:proofErr w:type="gramStart"/>
      <w:r w:rsidRPr="008576E9">
        <w:t>);</w:t>
      </w:r>
      <w:proofErr w:type="gramEnd"/>
    </w:p>
    <w:p w14:paraId="5728DD55" w14:textId="77777777" w:rsidR="00524801" w:rsidRPr="008576E9" w:rsidRDefault="00524801" w:rsidP="0061348C">
      <w:pPr>
        <w:pStyle w:val="af6"/>
      </w:pPr>
      <w:r w:rsidRPr="008576E9">
        <w:t xml:space="preserve">    return </w:t>
      </w:r>
      <w:proofErr w:type="gramStart"/>
      <w:r w:rsidRPr="008576E9">
        <w:t>0;</w:t>
      </w:r>
      <w:proofErr w:type="gramEnd"/>
    </w:p>
    <w:p w14:paraId="55BFDE98" w14:textId="77777777" w:rsidR="00524801" w:rsidRPr="003F5C63" w:rsidRDefault="00524801" w:rsidP="0061348C">
      <w:pPr>
        <w:pStyle w:val="af6"/>
      </w:pPr>
      <w:r w:rsidRPr="003F5C63">
        <w:t>}</w:t>
      </w:r>
    </w:p>
    <w:p w14:paraId="3CCB4975" w14:textId="77777777" w:rsidR="00524801" w:rsidRPr="007A255E" w:rsidRDefault="00524801" w:rsidP="00524801">
      <w:pPr>
        <w:pStyle w:val="14"/>
      </w:pPr>
      <w:r w:rsidRPr="007A255E">
        <w:t xml:space="preserve">Как видите, мы использовали здесь двойные кавычки, т.к. файл </w:t>
      </w:r>
      <w:proofErr w:type="spellStart"/>
      <w:r w:rsidRPr="007A255E">
        <w:t>printf.h</w:t>
      </w:r>
      <w:proofErr w:type="spellEnd"/>
      <w:r w:rsidRPr="007A255E">
        <w:t xml:space="preserve"> наш собственный и, кроме того, указали подкаталог </w:t>
      </w:r>
      <w:proofErr w:type="spellStart"/>
      <w:r w:rsidRPr="007A255E">
        <w:t>tmp</w:t>
      </w:r>
      <w:proofErr w:type="spellEnd"/>
      <w:r w:rsidRPr="007A255E">
        <w:t xml:space="preserve"> относительно рабочего каталога, </w:t>
      </w:r>
      <w:proofErr w:type="gramStart"/>
      <w:r w:rsidRPr="007A255E">
        <w:t>т.к.</w:t>
      </w:r>
      <w:proofErr w:type="gramEnd"/>
      <w:r w:rsidRPr="007A255E">
        <w:t xml:space="preserve"> файл </w:t>
      </w:r>
      <w:proofErr w:type="spellStart"/>
      <w:r w:rsidRPr="007A255E">
        <w:t>printf.h</w:t>
      </w:r>
      <w:proofErr w:type="spellEnd"/>
      <w:r w:rsidRPr="007A255E">
        <w:t xml:space="preserve"> находится в этом подкаталоге.</w:t>
      </w:r>
    </w:p>
    <w:p w14:paraId="5DCDD7FB" w14:textId="77777777" w:rsidR="00524801" w:rsidRPr="007A255E" w:rsidRDefault="00524801" w:rsidP="0061348C">
      <w:pPr>
        <w:pStyle w:val="2"/>
      </w:pPr>
      <w:bookmarkStart w:id="8" w:name="_Toc197496774"/>
      <w:r w:rsidRPr="007A255E">
        <w:t xml:space="preserve">Директивы </w:t>
      </w:r>
      <w:r w:rsidRPr="0061348C">
        <w:t>условной</w:t>
      </w:r>
      <w:r w:rsidRPr="007A255E">
        <w:t xml:space="preserve"> компиляции</w:t>
      </w:r>
      <w:bookmarkEnd w:id="8"/>
    </w:p>
    <w:p w14:paraId="3CE3A727" w14:textId="77777777" w:rsidR="00524801" w:rsidRPr="007A255E" w:rsidRDefault="00524801" w:rsidP="00524801">
      <w:pPr>
        <w:pStyle w:val="14"/>
      </w:pPr>
      <w:r w:rsidRPr="007A255E">
        <w:t xml:space="preserve">Следующий набор директив, который мы разберем, </w:t>
      </w:r>
      <w:proofErr w:type="gramStart"/>
      <w:r w:rsidRPr="007A255E">
        <w:t>- это</w:t>
      </w:r>
      <w:proofErr w:type="gramEnd"/>
      <w:r w:rsidRPr="007A255E">
        <w:t>, так называемые, директивы условной компиляции:</w:t>
      </w:r>
    </w:p>
    <w:p w14:paraId="04905D63" w14:textId="77777777" w:rsidR="00524801" w:rsidRPr="007A255E" w:rsidRDefault="00524801" w:rsidP="00524801">
      <w:pPr>
        <w:pStyle w:val="14"/>
        <w:rPr>
          <w:lang w:val="en-US"/>
        </w:rPr>
      </w:pPr>
      <w:r w:rsidRPr="007A255E">
        <w:rPr>
          <w:lang w:val="en-US"/>
        </w:rPr>
        <w:t>#</w:t>
      </w:r>
      <w:proofErr w:type="gramStart"/>
      <w:r w:rsidRPr="007A255E">
        <w:rPr>
          <w:lang w:val="en-US"/>
        </w:rPr>
        <w:t>if</w:t>
      </w:r>
      <w:proofErr w:type="gramEnd"/>
      <w:r w:rsidRPr="007A255E">
        <w:rPr>
          <w:lang w:val="en-US"/>
        </w:rPr>
        <w:t>, #endif, #elif, #else, #ifdef, #ifndef, #elifdef, #elifndef</w:t>
      </w:r>
    </w:p>
    <w:p w14:paraId="315B46C1" w14:textId="77777777" w:rsidR="00524801" w:rsidRPr="007A255E" w:rsidRDefault="00524801" w:rsidP="00524801">
      <w:pPr>
        <w:pStyle w:val="14"/>
      </w:pPr>
      <w:r w:rsidRPr="007A255E">
        <w:t xml:space="preserve">В основном они используются, чтобы оставить или убрать определенный фрагмент текста программы в зависимости от какого-либо условия. Например, </w:t>
      </w:r>
      <w:r w:rsidRPr="007A255E">
        <w:lastRenderedPageBreak/>
        <w:t xml:space="preserve">пишется программа, которую предполагается </w:t>
      </w:r>
      <w:proofErr w:type="gramStart"/>
      <w:r w:rsidRPr="007A255E">
        <w:t>компилировать  с</w:t>
      </w:r>
      <w:proofErr w:type="gramEnd"/>
      <w:r w:rsidRPr="007A255E">
        <w:t xml:space="preserve"> использованием компилятора Си, а также с использованием компилятора С++. Но в этих языках программирования имеются некоторые отличия в используемых конструкци</w:t>
      </w:r>
      <w:r>
        <w:t xml:space="preserve">ях. </w:t>
      </w:r>
      <w:r w:rsidRPr="007A255E">
        <w:t>Так вот, чтобы написать универсальный текст программы и иметь возможность компилировать его как С, так и С++, можно воспользоваться условными директивами следующим образом:</w:t>
      </w:r>
    </w:p>
    <w:p w14:paraId="15B61EE6" w14:textId="77777777" w:rsidR="00524801" w:rsidRPr="003F5C63" w:rsidRDefault="00524801" w:rsidP="00524801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3F5C63">
        <w:rPr>
          <w:rFonts w:ascii="Courier New" w:hAnsi="Courier New" w:cs="Courier New"/>
          <w:sz w:val="24"/>
          <w:szCs w:val="24"/>
          <w:lang w:val="en-US"/>
        </w:rPr>
        <w:t>#define LANG_C</w:t>
      </w:r>
    </w:p>
    <w:p w14:paraId="06CC2DA8" w14:textId="77777777" w:rsidR="00524801" w:rsidRPr="003F5C63" w:rsidRDefault="00524801" w:rsidP="00524801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3F5C63">
        <w:rPr>
          <w:rFonts w:ascii="Courier New" w:hAnsi="Courier New" w:cs="Courier New"/>
          <w:sz w:val="24"/>
          <w:szCs w:val="24"/>
          <w:lang w:val="en-US"/>
        </w:rPr>
        <w:t> </w:t>
      </w:r>
    </w:p>
    <w:p w14:paraId="6200402D" w14:textId="77777777" w:rsidR="00524801" w:rsidRPr="003F5C63" w:rsidRDefault="00524801" w:rsidP="0061348C">
      <w:pPr>
        <w:pStyle w:val="af6"/>
      </w:pPr>
      <w:r w:rsidRPr="003F5C63">
        <w:t>#</w:t>
      </w:r>
      <w:proofErr w:type="gramStart"/>
      <w:r w:rsidRPr="003F5C63">
        <w:t>if</w:t>
      </w:r>
      <w:proofErr w:type="gramEnd"/>
      <w:r w:rsidRPr="003F5C63">
        <w:t xml:space="preserve"> </w:t>
      </w:r>
      <w:proofErr w:type="gramStart"/>
      <w:r w:rsidRPr="003F5C63">
        <w:t>defined(</w:t>
      </w:r>
      <w:proofErr w:type="gramEnd"/>
      <w:r w:rsidRPr="003F5C63">
        <w:t>LANG_C)</w:t>
      </w:r>
    </w:p>
    <w:p w14:paraId="3EAAD664" w14:textId="77777777" w:rsidR="00524801" w:rsidRPr="003F5C63" w:rsidRDefault="00524801" w:rsidP="0061348C">
      <w:pPr>
        <w:pStyle w:val="af6"/>
      </w:pPr>
      <w:r w:rsidRPr="003F5C63">
        <w:t>#   include &lt;</w:t>
      </w:r>
      <w:proofErr w:type="spellStart"/>
      <w:r w:rsidRPr="003F5C63">
        <w:t>stdio.h</w:t>
      </w:r>
      <w:proofErr w:type="spellEnd"/>
      <w:r w:rsidRPr="003F5C63">
        <w:t>&gt;</w:t>
      </w:r>
    </w:p>
    <w:p w14:paraId="3AEF7E37" w14:textId="77777777" w:rsidR="00524801" w:rsidRPr="003F5C63" w:rsidRDefault="00524801" w:rsidP="0061348C">
      <w:pPr>
        <w:pStyle w:val="af6"/>
      </w:pPr>
      <w:r w:rsidRPr="003F5C63">
        <w:t>#else</w:t>
      </w:r>
    </w:p>
    <w:p w14:paraId="10C9CD30" w14:textId="77777777" w:rsidR="00524801" w:rsidRPr="003F5C63" w:rsidRDefault="00524801" w:rsidP="0061348C">
      <w:pPr>
        <w:pStyle w:val="af6"/>
      </w:pPr>
      <w:r w:rsidRPr="003F5C63">
        <w:t>#   include &lt;iostream&gt;</w:t>
      </w:r>
    </w:p>
    <w:p w14:paraId="28D16FAC" w14:textId="77777777" w:rsidR="00524801" w:rsidRPr="003F5C63" w:rsidRDefault="00524801" w:rsidP="0061348C">
      <w:pPr>
        <w:pStyle w:val="af6"/>
      </w:pPr>
      <w:r w:rsidRPr="003F5C63">
        <w:t>#endif</w:t>
      </w:r>
    </w:p>
    <w:p w14:paraId="05B5ED09" w14:textId="77777777" w:rsidR="00524801" w:rsidRPr="003F5C63" w:rsidRDefault="00524801" w:rsidP="0061348C">
      <w:pPr>
        <w:pStyle w:val="af6"/>
      </w:pPr>
      <w:r w:rsidRPr="003F5C63">
        <w:t> </w:t>
      </w:r>
    </w:p>
    <w:p w14:paraId="2F5313B0" w14:textId="77777777" w:rsidR="00524801" w:rsidRPr="00872075" w:rsidRDefault="00524801" w:rsidP="0061348C">
      <w:pPr>
        <w:pStyle w:val="af6"/>
        <w:rPr>
          <w:lang w:val="fr-FR"/>
        </w:rPr>
      </w:pPr>
      <w:proofErr w:type="spellStart"/>
      <w:proofErr w:type="gramStart"/>
      <w:r w:rsidRPr="00872075">
        <w:rPr>
          <w:lang w:val="fr-FR"/>
        </w:rPr>
        <w:t>int</w:t>
      </w:r>
      <w:proofErr w:type="spellEnd"/>
      <w:proofErr w:type="gramEnd"/>
      <w:r w:rsidRPr="00872075">
        <w:rPr>
          <w:lang w:val="fr-FR"/>
        </w:rPr>
        <w:t xml:space="preserve"> main(</w:t>
      </w:r>
      <w:proofErr w:type="spellStart"/>
      <w:r w:rsidRPr="00872075">
        <w:rPr>
          <w:lang w:val="fr-FR"/>
        </w:rPr>
        <w:t>void</w:t>
      </w:r>
      <w:proofErr w:type="spellEnd"/>
      <w:proofErr w:type="gramStart"/>
      <w:r w:rsidRPr="00872075">
        <w:rPr>
          <w:lang w:val="fr-FR"/>
        </w:rPr>
        <w:t>){</w:t>
      </w:r>
      <w:proofErr w:type="gramEnd"/>
    </w:p>
    <w:p w14:paraId="2127213A" w14:textId="77777777" w:rsidR="00524801" w:rsidRPr="00872075" w:rsidRDefault="00524801" w:rsidP="0061348C">
      <w:pPr>
        <w:pStyle w:val="af6"/>
        <w:rPr>
          <w:lang w:val="fr-FR"/>
        </w:rPr>
      </w:pPr>
      <w:r w:rsidRPr="00872075">
        <w:rPr>
          <w:lang w:val="fr-FR"/>
        </w:rPr>
        <w:t xml:space="preserve">         </w:t>
      </w:r>
      <w:proofErr w:type="spellStart"/>
      <w:proofErr w:type="gramStart"/>
      <w:r w:rsidRPr="00872075">
        <w:rPr>
          <w:lang w:val="fr-FR"/>
        </w:rPr>
        <w:t>int</w:t>
      </w:r>
      <w:proofErr w:type="spellEnd"/>
      <w:proofErr w:type="gramEnd"/>
      <w:r w:rsidRPr="00872075">
        <w:rPr>
          <w:lang w:val="fr-FR"/>
        </w:rPr>
        <w:t xml:space="preserve"> x=</w:t>
      </w:r>
      <w:proofErr w:type="gramStart"/>
      <w:r w:rsidRPr="00872075">
        <w:rPr>
          <w:lang w:val="fr-FR"/>
        </w:rPr>
        <w:t>5;</w:t>
      </w:r>
      <w:proofErr w:type="gramEnd"/>
    </w:p>
    <w:p w14:paraId="75328330" w14:textId="77777777" w:rsidR="00524801" w:rsidRPr="003F5C63" w:rsidRDefault="00524801" w:rsidP="0061348C">
      <w:pPr>
        <w:pStyle w:val="af6"/>
      </w:pPr>
      <w:r w:rsidRPr="003F5C63">
        <w:t>#ifdef LANG_C</w:t>
      </w:r>
    </w:p>
    <w:p w14:paraId="2DDFAF77" w14:textId="7E610A68" w:rsidR="00524801" w:rsidRPr="003F5C63" w:rsidRDefault="00524801" w:rsidP="0061348C">
      <w:pPr>
        <w:pStyle w:val="af6"/>
      </w:pPr>
      <w:r w:rsidRPr="003F5C63">
        <w:t xml:space="preserve">         </w:t>
      </w:r>
      <w:hyperlink r:id="rId25" w:history="1">
        <w:proofErr w:type="spellStart"/>
        <w:r w:rsidRPr="003F5C63">
          <w:rPr>
            <w:rStyle w:val="ac"/>
          </w:rPr>
          <w:t>printf</w:t>
        </w:r>
        <w:proofErr w:type="spellEnd"/>
      </w:hyperlink>
      <w:r w:rsidRPr="003F5C63">
        <w:t>("%d</w:t>
      </w:r>
      <w:r w:rsidRPr="003F5C63">
        <w:rPr>
          <w:b/>
          <w:bCs/>
        </w:rPr>
        <w:t>\n</w:t>
      </w:r>
      <w:r w:rsidRPr="003F5C63">
        <w:t>", x</w:t>
      </w:r>
      <w:proofErr w:type="gramStart"/>
      <w:r w:rsidRPr="003F5C63">
        <w:t>);</w:t>
      </w:r>
      <w:proofErr w:type="gramEnd"/>
    </w:p>
    <w:p w14:paraId="795B38C6" w14:textId="77777777" w:rsidR="00524801" w:rsidRPr="003F5C63" w:rsidRDefault="00524801" w:rsidP="0061348C">
      <w:pPr>
        <w:pStyle w:val="af6"/>
      </w:pPr>
      <w:r w:rsidRPr="003F5C63">
        <w:t>#else</w:t>
      </w:r>
    </w:p>
    <w:p w14:paraId="3B9E0E3F" w14:textId="77777777" w:rsidR="00524801" w:rsidRPr="003F5C63" w:rsidRDefault="00524801" w:rsidP="0061348C">
      <w:pPr>
        <w:pStyle w:val="af6"/>
      </w:pPr>
      <w:r w:rsidRPr="003F5C63">
        <w:t xml:space="preserve">         </w:t>
      </w:r>
      <w:proofErr w:type="gramStart"/>
      <w:r w:rsidRPr="003F5C63">
        <w:t>std::</w:t>
      </w:r>
      <w:proofErr w:type="spellStart"/>
      <w:proofErr w:type="gramEnd"/>
      <w:r w:rsidRPr="003F5C63">
        <w:t>cout</w:t>
      </w:r>
      <w:proofErr w:type="spellEnd"/>
      <w:r w:rsidRPr="003F5C63">
        <w:t xml:space="preserve"> &lt;&lt; x &lt;&lt; </w:t>
      </w:r>
      <w:proofErr w:type="gramStart"/>
      <w:r w:rsidRPr="003F5C63">
        <w:t>std::</w:t>
      </w:r>
      <w:proofErr w:type="spellStart"/>
      <w:r w:rsidRPr="003F5C63">
        <w:t>endl</w:t>
      </w:r>
      <w:proofErr w:type="spellEnd"/>
      <w:r w:rsidRPr="003F5C63">
        <w:t>;</w:t>
      </w:r>
      <w:proofErr w:type="gramEnd"/>
    </w:p>
    <w:p w14:paraId="39956CB7" w14:textId="77777777" w:rsidR="00524801" w:rsidRPr="003F5C63" w:rsidRDefault="00524801" w:rsidP="0061348C">
      <w:pPr>
        <w:pStyle w:val="af6"/>
      </w:pPr>
      <w:r w:rsidRPr="003F5C63">
        <w:t>#endif</w:t>
      </w:r>
    </w:p>
    <w:p w14:paraId="34787C8D" w14:textId="77777777" w:rsidR="00524801" w:rsidRPr="003F5C63" w:rsidRDefault="00524801" w:rsidP="0061348C">
      <w:pPr>
        <w:pStyle w:val="af6"/>
      </w:pPr>
      <w:r w:rsidRPr="003F5C63">
        <w:t>    return 0;}</w:t>
      </w:r>
    </w:p>
    <w:p w14:paraId="0D4EFF6C" w14:textId="77777777" w:rsidR="00524801" w:rsidRPr="007A255E" w:rsidRDefault="00524801" w:rsidP="00524801">
      <w:pPr>
        <w:pStyle w:val="14"/>
      </w:pPr>
      <w:r>
        <w:t>В</w:t>
      </w:r>
      <w:r w:rsidRPr="007A255E">
        <w:t xml:space="preserve">начале определено </w:t>
      </w:r>
      <w:proofErr w:type="spellStart"/>
      <w:r w:rsidRPr="007A255E">
        <w:t>макроимя</w:t>
      </w:r>
      <w:proofErr w:type="spellEnd"/>
      <w:r w:rsidRPr="007A255E">
        <w:t xml:space="preserve"> LANG_C с помощью директивы #define. Затем, прописана директива #if, в которой проверяется условие: определено ли </w:t>
      </w:r>
      <w:proofErr w:type="spellStart"/>
      <w:r w:rsidRPr="007A255E">
        <w:t>макроимя</w:t>
      </w:r>
      <w:proofErr w:type="spellEnd"/>
      <w:r w:rsidRPr="007A255E">
        <w:t xml:space="preserve"> LANG_C в текущем модуле. Если это так (как в нашем примере), то макропроцессор оставляет в программе все, что записано после этой директивы либо до следующей условной директивы, либо до директивы #endif. </w:t>
      </w:r>
      <w:proofErr w:type="gramStart"/>
      <w:r w:rsidRPr="007A255E">
        <w:t>В приведенном примере,</w:t>
      </w:r>
      <w:proofErr w:type="gramEnd"/>
      <w:r w:rsidRPr="007A255E">
        <w:t xml:space="preserve"> остается строчка «#   </w:t>
      </w:r>
      <w:proofErr w:type="spellStart"/>
      <w:r w:rsidRPr="007A255E">
        <w:t>include</w:t>
      </w:r>
      <w:proofErr w:type="spellEnd"/>
      <w:r w:rsidRPr="007A255E">
        <w:t xml:space="preserve"> &lt;</w:t>
      </w:r>
      <w:proofErr w:type="spellStart"/>
      <w:r w:rsidRPr="007A255E">
        <w:t>stdio.h</w:t>
      </w:r>
      <w:proofErr w:type="spellEnd"/>
      <w:r w:rsidRPr="007A255E">
        <w:t xml:space="preserve">&gt;» и удаляется строка «#   </w:t>
      </w:r>
      <w:proofErr w:type="spellStart"/>
      <w:r w:rsidRPr="007A255E">
        <w:t>include</w:t>
      </w:r>
      <w:proofErr w:type="spellEnd"/>
      <w:r w:rsidRPr="007A255E">
        <w:t xml:space="preserve"> &lt;</w:t>
      </w:r>
      <w:proofErr w:type="spellStart"/>
      <w:r w:rsidRPr="007A255E">
        <w:t>iostream</w:t>
      </w:r>
      <w:proofErr w:type="spellEnd"/>
      <w:r w:rsidRPr="007A255E">
        <w:t>&gt;». Соответственно, директива #include также, затем, обрабатывается макропроцессором. В итоге, после обработки, у нас получается следующий текст программы:</w:t>
      </w:r>
    </w:p>
    <w:p w14:paraId="2AA98FAD" w14:textId="77777777" w:rsidR="00524801" w:rsidRPr="008576E9" w:rsidRDefault="00524801" w:rsidP="0061348C">
      <w:pPr>
        <w:pStyle w:val="af6"/>
      </w:pPr>
      <w:r w:rsidRPr="008576E9">
        <w:t>#   include &lt;</w:t>
      </w:r>
      <w:proofErr w:type="spellStart"/>
      <w:r w:rsidRPr="008576E9">
        <w:t>stdio.h</w:t>
      </w:r>
      <w:proofErr w:type="spellEnd"/>
      <w:r w:rsidRPr="008576E9">
        <w:t>&gt;</w:t>
      </w:r>
    </w:p>
    <w:p w14:paraId="45F9B797" w14:textId="77777777" w:rsidR="00524801" w:rsidRPr="008576E9" w:rsidRDefault="00524801" w:rsidP="0061348C">
      <w:pPr>
        <w:pStyle w:val="af6"/>
      </w:pPr>
      <w:r w:rsidRPr="008576E9">
        <w:t> </w:t>
      </w:r>
    </w:p>
    <w:p w14:paraId="1804EA3C" w14:textId="77777777" w:rsidR="00524801" w:rsidRPr="008576E9" w:rsidRDefault="00524801" w:rsidP="0061348C">
      <w:pPr>
        <w:pStyle w:val="af6"/>
      </w:pPr>
      <w:r w:rsidRPr="008576E9">
        <w:t>int main(void)</w:t>
      </w:r>
    </w:p>
    <w:p w14:paraId="0F9AB320" w14:textId="77777777" w:rsidR="00524801" w:rsidRPr="008576E9" w:rsidRDefault="00524801" w:rsidP="0061348C">
      <w:pPr>
        <w:pStyle w:val="af6"/>
      </w:pPr>
      <w:r w:rsidRPr="008576E9">
        <w:t>{</w:t>
      </w:r>
    </w:p>
    <w:p w14:paraId="3CD6965C" w14:textId="77777777" w:rsidR="00524801" w:rsidRPr="008576E9" w:rsidRDefault="00524801" w:rsidP="0061348C">
      <w:pPr>
        <w:pStyle w:val="af6"/>
      </w:pPr>
      <w:r w:rsidRPr="008576E9">
        <w:t>         int x=</w:t>
      </w:r>
      <w:proofErr w:type="gramStart"/>
      <w:r w:rsidRPr="008576E9">
        <w:t>5;</w:t>
      </w:r>
      <w:proofErr w:type="gramEnd"/>
    </w:p>
    <w:p w14:paraId="0F53290F" w14:textId="053D47C8" w:rsidR="00524801" w:rsidRPr="008576E9" w:rsidRDefault="00524801" w:rsidP="0061348C">
      <w:pPr>
        <w:pStyle w:val="af6"/>
      </w:pPr>
      <w:r w:rsidRPr="008576E9">
        <w:t xml:space="preserve">         </w:t>
      </w:r>
      <w:hyperlink r:id="rId26" w:history="1">
        <w:proofErr w:type="spellStart"/>
        <w:r w:rsidRPr="008576E9">
          <w:rPr>
            <w:rStyle w:val="ac"/>
          </w:rPr>
          <w:t>printf</w:t>
        </w:r>
        <w:proofErr w:type="spellEnd"/>
      </w:hyperlink>
      <w:r w:rsidRPr="008576E9">
        <w:t>("%d</w:t>
      </w:r>
      <w:r w:rsidRPr="008576E9">
        <w:rPr>
          <w:b/>
          <w:bCs/>
        </w:rPr>
        <w:t>\n</w:t>
      </w:r>
      <w:r w:rsidRPr="008576E9">
        <w:t>", x</w:t>
      </w:r>
      <w:proofErr w:type="gramStart"/>
      <w:r w:rsidRPr="008576E9">
        <w:t>);</w:t>
      </w:r>
      <w:proofErr w:type="gramEnd"/>
    </w:p>
    <w:p w14:paraId="045ACB91" w14:textId="77777777" w:rsidR="00524801" w:rsidRPr="008576E9" w:rsidRDefault="00524801" w:rsidP="0061348C">
      <w:pPr>
        <w:pStyle w:val="af6"/>
      </w:pPr>
      <w:r w:rsidRPr="008576E9">
        <w:t> </w:t>
      </w:r>
    </w:p>
    <w:p w14:paraId="2A40261C" w14:textId="77777777" w:rsidR="00524801" w:rsidRPr="008576E9" w:rsidRDefault="00524801" w:rsidP="0061348C">
      <w:pPr>
        <w:pStyle w:val="af6"/>
      </w:pPr>
      <w:r w:rsidRPr="008576E9">
        <w:t xml:space="preserve">    return </w:t>
      </w:r>
      <w:proofErr w:type="gramStart"/>
      <w:r w:rsidRPr="008576E9">
        <w:t>0;</w:t>
      </w:r>
      <w:proofErr w:type="gramEnd"/>
    </w:p>
    <w:p w14:paraId="7A02CEFE" w14:textId="77777777" w:rsidR="00524801" w:rsidRPr="003F5C63" w:rsidRDefault="00524801" w:rsidP="0061348C">
      <w:pPr>
        <w:pStyle w:val="af6"/>
      </w:pPr>
      <w:r w:rsidRPr="003F5C63">
        <w:lastRenderedPageBreak/>
        <w:t>}</w:t>
      </w:r>
    </w:p>
    <w:p w14:paraId="58CBE9C5" w14:textId="77777777" w:rsidR="00524801" w:rsidRPr="007A255E" w:rsidRDefault="00524801" w:rsidP="00524801">
      <w:pPr>
        <w:pStyle w:val="14"/>
      </w:pPr>
      <w:r w:rsidRPr="007A255E">
        <w:t xml:space="preserve">Разумеется, директива #include здесь также впоследствии преобразуется макропроцессором. А директива #ifdef – это сокращенный вариант записи конструкции #if </w:t>
      </w:r>
      <w:proofErr w:type="spellStart"/>
      <w:r w:rsidRPr="007A255E">
        <w:t>defined</w:t>
      </w:r>
      <w:proofErr w:type="spellEnd"/>
      <w:r w:rsidRPr="007A255E">
        <w:t>.</w:t>
      </w:r>
    </w:p>
    <w:p w14:paraId="21D42261" w14:textId="77777777" w:rsidR="00524801" w:rsidRPr="007A255E" w:rsidRDefault="00524801" w:rsidP="00524801">
      <w:pPr>
        <w:pStyle w:val="14"/>
      </w:pPr>
      <w:r w:rsidRPr="007A255E">
        <w:t xml:space="preserve">По сути, директивы условной компиляции #if, #else, #endif работают подобно условным операторам </w:t>
      </w:r>
      <w:proofErr w:type="spellStart"/>
      <w:r w:rsidRPr="007A255E">
        <w:t>if-else</w:t>
      </w:r>
      <w:proofErr w:type="spellEnd"/>
      <w:r w:rsidRPr="007A255E">
        <w:t xml:space="preserve">. Но, конечно же, есть и отличия. Первый важный момент: в условиях директив можно использовать исключительно целочисленные литералы и </w:t>
      </w:r>
      <w:proofErr w:type="spellStart"/>
      <w:r w:rsidRPr="007A255E">
        <w:t>макроимена</w:t>
      </w:r>
      <w:proofErr w:type="spellEnd"/>
      <w:r w:rsidRPr="007A255E">
        <w:t>. С этими элементами можно выполнять все булевы операции сравнения:</w:t>
      </w:r>
    </w:p>
    <w:p w14:paraId="6237A7B9" w14:textId="77777777" w:rsidR="00524801" w:rsidRPr="007A255E" w:rsidRDefault="00524801" w:rsidP="00524801">
      <w:pPr>
        <w:pStyle w:val="14"/>
      </w:pPr>
      <w:r w:rsidRPr="007A255E">
        <w:t>==, !=, &lt;, &gt;, &lt;=, &gt;=</w:t>
      </w:r>
    </w:p>
    <w:p w14:paraId="0C2A3ECC" w14:textId="77777777" w:rsidR="00524801" w:rsidRPr="007A255E" w:rsidRDefault="00524801" w:rsidP="00524801">
      <w:pPr>
        <w:pStyle w:val="14"/>
      </w:pPr>
      <w:r w:rsidRPr="007A255E">
        <w:t>логические связки:</w:t>
      </w:r>
    </w:p>
    <w:p w14:paraId="4BB7E2BD" w14:textId="77777777" w:rsidR="00524801" w:rsidRPr="007A255E" w:rsidRDefault="00524801" w:rsidP="00524801">
      <w:pPr>
        <w:pStyle w:val="14"/>
      </w:pPr>
      <w:r w:rsidRPr="007A255E">
        <w:t>&amp;&amp;, ||, !</w:t>
      </w:r>
    </w:p>
    <w:p w14:paraId="68824333" w14:textId="77777777" w:rsidR="00524801" w:rsidRPr="007A255E" w:rsidRDefault="00524801" w:rsidP="00524801">
      <w:pPr>
        <w:pStyle w:val="14"/>
      </w:pPr>
      <w:r w:rsidRPr="007A255E">
        <w:t>все бинарные арифметические и битовые операции:</w:t>
      </w:r>
    </w:p>
    <w:p w14:paraId="6858F3DC" w14:textId="77777777" w:rsidR="00524801" w:rsidRPr="007A255E" w:rsidRDefault="00524801" w:rsidP="00524801">
      <w:pPr>
        <w:pStyle w:val="14"/>
      </w:pPr>
      <w:r w:rsidRPr="007A255E">
        <w:t>+, -, *, /, %, &amp;, |, ^</w:t>
      </w:r>
    </w:p>
    <w:p w14:paraId="3790342F" w14:textId="77777777" w:rsidR="00524801" w:rsidRPr="003F5C63" w:rsidRDefault="00524801" w:rsidP="00524801">
      <w:pPr>
        <w:pStyle w:val="14"/>
      </w:pPr>
      <w:r w:rsidRPr="007A255E">
        <w:t xml:space="preserve">и применять оператор </w:t>
      </w:r>
      <w:proofErr w:type="spellStart"/>
      <w:r w:rsidRPr="007A255E">
        <w:t>defined</w:t>
      </w:r>
      <w:proofErr w:type="spellEnd"/>
      <w:r w:rsidRPr="007A255E">
        <w:t xml:space="preserve">, которые возвращает 1, если указанное </w:t>
      </w:r>
      <w:proofErr w:type="spellStart"/>
      <w:r w:rsidRPr="007A255E">
        <w:t>макроимя</w:t>
      </w:r>
      <w:proofErr w:type="spellEnd"/>
      <w:r w:rsidRPr="007A255E">
        <w:t xml:space="preserve"> существует и 0 – в противном случае</w:t>
      </w:r>
      <w:r w:rsidRPr="003F5C63">
        <w:t>.</w:t>
      </w:r>
    </w:p>
    <w:p w14:paraId="322ED32E" w14:textId="77777777" w:rsidR="00524801" w:rsidRPr="007A255E" w:rsidRDefault="00524801" w:rsidP="00524801">
      <w:pPr>
        <w:pStyle w:val="14"/>
      </w:pPr>
      <w:r w:rsidRPr="007A255E">
        <w:t>Второй важный момент. Директивы условной компиляции не образуют своих собственных внутренних блоков. Поэтому для указания того, что попадает внутрь таких директив, в конце обязательно следует прописать директиву #endif – метку, означающую конец текущей директивы условной компиляции.</w:t>
      </w:r>
    </w:p>
    <w:p w14:paraId="2C61BF8B" w14:textId="2095B7B7" w:rsidR="00030247" w:rsidRPr="00030247" w:rsidRDefault="00030247" w:rsidP="00130096">
      <w:pPr>
        <w:pStyle w:val="af3"/>
        <w:spacing w:after="240"/>
      </w:pPr>
      <w:bookmarkStart w:id="9" w:name="_Toc197496775"/>
      <w:r w:rsidRPr="00030247">
        <w:lastRenderedPageBreak/>
        <w:t>Список использованн</w:t>
      </w:r>
      <w:r w:rsidR="00E02994">
        <w:t>ых источников</w:t>
      </w:r>
      <w:bookmarkEnd w:id="0"/>
      <w:bookmarkEnd w:id="9"/>
    </w:p>
    <w:p w14:paraId="242E3C2F" w14:textId="2933C115" w:rsidR="00524294" w:rsidRPr="00524294" w:rsidRDefault="00524294" w:rsidP="00524294">
      <w:pPr>
        <w:pStyle w:val="14"/>
      </w:pPr>
      <w:hyperlink r:id="rId27" w:tgtFrame="_blank" w:history="1">
        <w:r w:rsidRPr="00524294">
          <w:rPr>
            <w:rStyle w:val="ac"/>
            <w:color w:val="auto"/>
            <w:u w:val="none"/>
          </w:rPr>
          <w:t xml:space="preserve">Дуэйн Гриффитс, Доун </w:t>
        </w:r>
        <w:proofErr w:type="spellStart"/>
        <w:proofErr w:type="gramStart"/>
        <w:r w:rsidRPr="00524294">
          <w:rPr>
            <w:rStyle w:val="ac"/>
            <w:color w:val="auto"/>
            <w:u w:val="none"/>
          </w:rPr>
          <w:t>Гриффитс.«</w:t>
        </w:r>
        <w:proofErr w:type="gramEnd"/>
        <w:r w:rsidRPr="00524294">
          <w:rPr>
            <w:rStyle w:val="ac"/>
            <w:color w:val="auto"/>
            <w:u w:val="none"/>
          </w:rPr>
          <w:t>Изучаем</w:t>
        </w:r>
        <w:proofErr w:type="spellEnd"/>
        <w:r w:rsidRPr="00524294">
          <w:rPr>
            <w:rStyle w:val="ac"/>
            <w:color w:val="auto"/>
            <w:u w:val="none"/>
          </w:rPr>
          <w:t xml:space="preserve"> программирование на C»</w:t>
        </w:r>
      </w:hyperlink>
    </w:p>
    <w:p w14:paraId="1666C177" w14:textId="5B053A80" w:rsidR="00524294" w:rsidRPr="00524294" w:rsidRDefault="00524294" w:rsidP="00524294">
      <w:pPr>
        <w:pStyle w:val="14"/>
      </w:pPr>
      <w:hyperlink r:id="rId28" w:tgtFrame="_blank" w:history="1">
        <w:r w:rsidRPr="00524294">
          <w:rPr>
            <w:rStyle w:val="ac"/>
            <w:color w:val="auto"/>
            <w:u w:val="none"/>
          </w:rPr>
          <w:t>Алексей Васильев.  «Программирование на C в примерах и задачах»</w:t>
        </w:r>
      </w:hyperlink>
    </w:p>
    <w:p w14:paraId="786D7BE7" w14:textId="534605D5" w:rsidR="00524294" w:rsidRPr="00524294" w:rsidRDefault="00524294" w:rsidP="00524294">
      <w:pPr>
        <w:pStyle w:val="14"/>
      </w:pPr>
      <w:hyperlink r:id="rId29" w:tgtFrame="_blank" w:history="1">
        <w:r w:rsidRPr="00524294">
          <w:rPr>
            <w:rStyle w:val="ac"/>
            <w:color w:val="auto"/>
            <w:u w:val="none"/>
          </w:rPr>
          <w:t>Алексей Васильев. «Программирование на C++ в примерах и задачах»</w:t>
        </w:r>
      </w:hyperlink>
    </w:p>
    <w:p w14:paraId="52ECE008" w14:textId="6F8F2503" w:rsidR="00524294" w:rsidRPr="00524294" w:rsidRDefault="00524294" w:rsidP="00524294">
      <w:pPr>
        <w:pStyle w:val="14"/>
      </w:pPr>
      <w:hyperlink r:id="rId30" w:tgtFrame="_blank" w:history="1">
        <w:r w:rsidRPr="00524294">
          <w:rPr>
            <w:rStyle w:val="ac"/>
            <w:color w:val="auto"/>
            <w:u w:val="none"/>
          </w:rPr>
          <w:t xml:space="preserve">Антон </w:t>
        </w:r>
        <w:proofErr w:type="spellStart"/>
        <w:r w:rsidRPr="00524294">
          <w:rPr>
            <w:rStyle w:val="ac"/>
            <w:color w:val="auto"/>
            <w:u w:val="none"/>
          </w:rPr>
          <w:t>Спрол</w:t>
        </w:r>
        <w:proofErr w:type="spellEnd"/>
        <w:r w:rsidRPr="00524294">
          <w:rPr>
            <w:rStyle w:val="ac"/>
            <w:color w:val="auto"/>
            <w:u w:val="none"/>
          </w:rPr>
          <w:t>. «</w:t>
        </w:r>
        <w:proofErr w:type="gramStart"/>
        <w:r w:rsidRPr="00524294">
          <w:rPr>
            <w:rStyle w:val="ac"/>
            <w:color w:val="auto"/>
            <w:u w:val="none"/>
          </w:rPr>
          <w:t>Думай</w:t>
        </w:r>
        <w:proofErr w:type="gramEnd"/>
        <w:r w:rsidRPr="00524294">
          <w:rPr>
            <w:rStyle w:val="ac"/>
            <w:color w:val="auto"/>
            <w:u w:val="none"/>
          </w:rPr>
          <w:t xml:space="preserve"> как программист. Креативный подход к созданию кода. C++ версия»</w:t>
        </w:r>
      </w:hyperlink>
    </w:p>
    <w:p w14:paraId="1D5A19A7" w14:textId="4C0A424A" w:rsidR="00524294" w:rsidRPr="00524294" w:rsidRDefault="00524294" w:rsidP="00524294">
      <w:pPr>
        <w:pStyle w:val="14"/>
      </w:pPr>
      <w:hyperlink r:id="rId31" w:tgtFrame="_blank" w:history="1">
        <w:r w:rsidRPr="00524294">
          <w:rPr>
            <w:rStyle w:val="ac"/>
            <w:color w:val="auto"/>
            <w:u w:val="none"/>
          </w:rPr>
          <w:t xml:space="preserve">Пол </w:t>
        </w:r>
        <w:proofErr w:type="spellStart"/>
        <w:r w:rsidRPr="00524294">
          <w:rPr>
            <w:rStyle w:val="ac"/>
            <w:color w:val="auto"/>
            <w:u w:val="none"/>
          </w:rPr>
          <w:t>Дейтел</w:t>
        </w:r>
        <w:proofErr w:type="spellEnd"/>
        <w:r w:rsidRPr="00524294">
          <w:rPr>
            <w:rStyle w:val="ac"/>
            <w:color w:val="auto"/>
            <w:u w:val="none"/>
          </w:rPr>
          <w:t xml:space="preserve">, Харви </w:t>
        </w:r>
        <w:proofErr w:type="spellStart"/>
        <w:r w:rsidRPr="00524294">
          <w:rPr>
            <w:rStyle w:val="ac"/>
            <w:color w:val="auto"/>
            <w:u w:val="none"/>
          </w:rPr>
          <w:t>Дейтел</w:t>
        </w:r>
        <w:proofErr w:type="spellEnd"/>
        <w:r w:rsidRPr="00524294">
          <w:rPr>
            <w:rStyle w:val="ac"/>
            <w:color w:val="auto"/>
            <w:u w:val="none"/>
          </w:rPr>
          <w:t>. «С для программистов с введением в С11»</w:t>
        </w:r>
      </w:hyperlink>
    </w:p>
    <w:p w14:paraId="7763A995" w14:textId="6B5E2964" w:rsidR="0096238A" w:rsidRPr="00524294" w:rsidRDefault="0096238A" w:rsidP="00524294">
      <w:pPr>
        <w:pStyle w:val="14"/>
      </w:pPr>
    </w:p>
    <w:sectPr w:rsidR="0096238A" w:rsidRPr="00524294" w:rsidSect="00FF20A8">
      <w:pgSz w:w="11906" w:h="16838"/>
      <w:pgMar w:top="1418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7441B" w14:textId="77777777" w:rsidR="00C51A02" w:rsidRDefault="00C51A02" w:rsidP="002C5353">
      <w:pPr>
        <w:spacing w:after="0" w:line="240" w:lineRule="auto"/>
      </w:pPr>
      <w:r>
        <w:separator/>
      </w:r>
    </w:p>
  </w:endnote>
  <w:endnote w:type="continuationSeparator" w:id="0">
    <w:p w14:paraId="1DF8BE3E" w14:textId="77777777" w:rsidR="00C51A02" w:rsidRDefault="00C51A02" w:rsidP="002C5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22D42" w14:textId="77777777" w:rsidR="00C51A02" w:rsidRDefault="00C51A02" w:rsidP="002C5353">
      <w:pPr>
        <w:spacing w:after="0" w:line="240" w:lineRule="auto"/>
      </w:pPr>
      <w:r>
        <w:separator/>
      </w:r>
    </w:p>
  </w:footnote>
  <w:footnote w:type="continuationSeparator" w:id="0">
    <w:p w14:paraId="77E6B5F5" w14:textId="77777777" w:rsidR="00C51A02" w:rsidRDefault="00C51A02" w:rsidP="002C5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3DD"/>
    <w:multiLevelType w:val="multilevel"/>
    <w:tmpl w:val="329273F6"/>
    <w:numStyleLink w:val="a"/>
  </w:abstractNum>
  <w:abstractNum w:abstractNumId="1" w15:restartNumberingAfterBreak="0">
    <w:nsid w:val="06633294"/>
    <w:multiLevelType w:val="multilevel"/>
    <w:tmpl w:val="8FA2CC7A"/>
    <w:name w:val="gjgg322"/>
    <w:styleLink w:val="sdjcjcab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DA057A"/>
    <w:multiLevelType w:val="multilevel"/>
    <w:tmpl w:val="329273F6"/>
    <w:numStyleLink w:val="a"/>
  </w:abstractNum>
  <w:abstractNum w:abstractNumId="3" w15:restartNumberingAfterBreak="0">
    <w:nsid w:val="137D5A6F"/>
    <w:multiLevelType w:val="multilevel"/>
    <w:tmpl w:val="1AA485F8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pStyle w:val="10"/>
      <w:lvlText w:val="%1.%2.%3"/>
      <w:lvlJc w:val="right"/>
      <w:pPr>
        <w:tabs>
          <w:tab w:val="num" w:pos="1701"/>
        </w:tabs>
        <w:ind w:left="2552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4787FCB"/>
    <w:multiLevelType w:val="multilevel"/>
    <w:tmpl w:val="D9BCABFA"/>
    <w:numStyleLink w:val="a1"/>
  </w:abstractNum>
  <w:abstractNum w:abstractNumId="5" w15:restartNumberingAfterBreak="0">
    <w:nsid w:val="14BA519A"/>
    <w:multiLevelType w:val="multilevel"/>
    <w:tmpl w:val="0419001D"/>
    <w:name w:val="gjgg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725601"/>
    <w:multiLevelType w:val="multilevel"/>
    <w:tmpl w:val="0419001D"/>
    <w:name w:val="gjgg3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9993F89"/>
    <w:multiLevelType w:val="multilevel"/>
    <w:tmpl w:val="1CFC71C4"/>
    <w:lvl w:ilvl="0">
      <w:start w:val="1"/>
      <w:numFmt w:val="decimal"/>
      <w:pStyle w:val="a2"/>
      <w:lvlText w:val="%1.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C9D6B6B"/>
    <w:multiLevelType w:val="multilevel"/>
    <w:tmpl w:val="329273F6"/>
    <w:numStyleLink w:val="a"/>
  </w:abstractNum>
  <w:abstractNum w:abstractNumId="9" w15:restartNumberingAfterBreak="0">
    <w:nsid w:val="26040F00"/>
    <w:multiLevelType w:val="multilevel"/>
    <w:tmpl w:val="329273F6"/>
    <w:numStyleLink w:val="a"/>
  </w:abstractNum>
  <w:abstractNum w:abstractNumId="10" w15:restartNumberingAfterBreak="0">
    <w:nsid w:val="2A763BFE"/>
    <w:multiLevelType w:val="multilevel"/>
    <w:tmpl w:val="C61EF52C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CD94ADB"/>
    <w:multiLevelType w:val="hybridMultilevel"/>
    <w:tmpl w:val="EB98C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6B333F1"/>
    <w:multiLevelType w:val="multilevel"/>
    <w:tmpl w:val="329273F6"/>
    <w:numStyleLink w:val="a"/>
  </w:abstractNum>
  <w:abstractNum w:abstractNumId="13" w15:restartNumberingAfterBreak="0">
    <w:nsid w:val="3CB664A2"/>
    <w:multiLevelType w:val="multilevel"/>
    <w:tmpl w:val="329273F6"/>
    <w:numStyleLink w:val="a"/>
  </w:abstractNum>
  <w:abstractNum w:abstractNumId="14" w15:restartNumberingAfterBreak="0">
    <w:nsid w:val="4E097AC8"/>
    <w:multiLevelType w:val="multilevel"/>
    <w:tmpl w:val="329273F6"/>
    <w:numStyleLink w:val="a"/>
  </w:abstractNum>
  <w:abstractNum w:abstractNumId="15" w15:restartNumberingAfterBreak="0">
    <w:nsid w:val="4EF97178"/>
    <w:multiLevelType w:val="multilevel"/>
    <w:tmpl w:val="329273F6"/>
    <w:styleLink w:val="a"/>
    <w:lvl w:ilvl="0">
      <w:start w:val="1"/>
      <w:numFmt w:val="decimal"/>
      <w:lvlText w:val="%1.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0E533FC"/>
    <w:multiLevelType w:val="multilevel"/>
    <w:tmpl w:val="D9BCABFA"/>
    <w:styleLink w:val="a1"/>
    <w:lvl w:ilvl="0">
      <w:start w:val="1"/>
      <w:numFmt w:val="bullet"/>
      <w:pStyle w:val="a3"/>
      <w:lvlText w:val=""/>
      <w:lvlJc w:val="left"/>
      <w:pPr>
        <w:ind w:left="992" w:hanging="283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7C60FDB"/>
    <w:multiLevelType w:val="multilevel"/>
    <w:tmpl w:val="329273F6"/>
    <w:numStyleLink w:val="a"/>
  </w:abstractNum>
  <w:abstractNum w:abstractNumId="18" w15:restartNumberingAfterBreak="0">
    <w:nsid w:val="64B966EF"/>
    <w:multiLevelType w:val="multilevel"/>
    <w:tmpl w:val="F53A4F10"/>
    <w:lvl w:ilvl="0">
      <w:start w:val="1"/>
      <w:numFmt w:val="decimal"/>
      <w:lvlText w:val="%1.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877634C"/>
    <w:multiLevelType w:val="multilevel"/>
    <w:tmpl w:val="E99C9F26"/>
    <w:name w:val="гщррщгр"/>
    <w:styleLink w:val="a4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A686B4E"/>
    <w:multiLevelType w:val="multilevel"/>
    <w:tmpl w:val="D9BCABFA"/>
    <w:numStyleLink w:val="a1"/>
  </w:abstractNum>
  <w:abstractNum w:abstractNumId="21" w15:restartNumberingAfterBreak="0">
    <w:nsid w:val="6D121F6A"/>
    <w:multiLevelType w:val="hybridMultilevel"/>
    <w:tmpl w:val="C8B6769C"/>
    <w:lvl w:ilvl="0" w:tplc="DEEA49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570F14"/>
    <w:multiLevelType w:val="multilevel"/>
    <w:tmpl w:val="329273F6"/>
    <w:numStyleLink w:val="a"/>
  </w:abstractNum>
  <w:abstractNum w:abstractNumId="23" w15:restartNumberingAfterBreak="0">
    <w:nsid w:val="76487629"/>
    <w:multiLevelType w:val="multilevel"/>
    <w:tmpl w:val="329273F6"/>
    <w:numStyleLink w:val="a"/>
  </w:abstractNum>
  <w:abstractNum w:abstractNumId="24" w15:restartNumberingAfterBreak="0">
    <w:nsid w:val="78202A82"/>
    <w:multiLevelType w:val="multilevel"/>
    <w:tmpl w:val="E99C9F26"/>
    <w:name w:val="гщррщгр2"/>
    <w:numStyleLink w:val="a4"/>
  </w:abstractNum>
  <w:num w:numId="1" w16cid:durableId="1348602378">
    <w:abstractNumId w:val="5"/>
  </w:num>
  <w:num w:numId="2" w16cid:durableId="1989435457">
    <w:abstractNumId w:val="6"/>
  </w:num>
  <w:num w:numId="3" w16cid:durableId="104618270">
    <w:abstractNumId w:val="1"/>
  </w:num>
  <w:num w:numId="4" w16cid:durableId="1327175160">
    <w:abstractNumId w:val="21"/>
  </w:num>
  <w:num w:numId="5" w16cid:durableId="1795781843">
    <w:abstractNumId w:val="11"/>
  </w:num>
  <w:num w:numId="6" w16cid:durableId="1788230421">
    <w:abstractNumId w:val="3"/>
  </w:num>
  <w:num w:numId="7" w16cid:durableId="1908571519">
    <w:abstractNumId w:val="19"/>
  </w:num>
  <w:num w:numId="8" w16cid:durableId="1996832091">
    <w:abstractNumId w:val="24"/>
  </w:num>
  <w:num w:numId="9" w16cid:durableId="2138179099">
    <w:abstractNumId w:val="15"/>
  </w:num>
  <w:num w:numId="10" w16cid:durableId="618488063">
    <w:abstractNumId w:val="17"/>
  </w:num>
  <w:num w:numId="11" w16cid:durableId="1350835417">
    <w:abstractNumId w:val="10"/>
  </w:num>
  <w:num w:numId="12" w16cid:durableId="1951155599">
    <w:abstractNumId w:val="12"/>
  </w:num>
  <w:num w:numId="13" w16cid:durableId="1208877624">
    <w:abstractNumId w:val="0"/>
  </w:num>
  <w:num w:numId="14" w16cid:durableId="2018925734">
    <w:abstractNumId w:val="23"/>
  </w:num>
  <w:num w:numId="15" w16cid:durableId="227110511">
    <w:abstractNumId w:val="16"/>
  </w:num>
  <w:num w:numId="16" w16cid:durableId="1223102935">
    <w:abstractNumId w:val="4"/>
  </w:num>
  <w:num w:numId="17" w16cid:durableId="210923081">
    <w:abstractNumId w:val="20"/>
  </w:num>
  <w:num w:numId="18" w16cid:durableId="750471606">
    <w:abstractNumId w:val="9"/>
  </w:num>
  <w:num w:numId="19" w16cid:durableId="214002290">
    <w:abstractNumId w:val="14"/>
  </w:num>
  <w:num w:numId="20" w16cid:durableId="183401730">
    <w:abstractNumId w:val="13"/>
  </w:num>
  <w:num w:numId="21" w16cid:durableId="413429997">
    <w:abstractNumId w:val="22"/>
  </w:num>
  <w:num w:numId="22" w16cid:durableId="428621936">
    <w:abstractNumId w:val="2"/>
  </w:num>
  <w:num w:numId="23" w16cid:durableId="720977879">
    <w:abstractNumId w:val="8"/>
  </w:num>
  <w:num w:numId="24" w16cid:durableId="549999833">
    <w:abstractNumId w:val="18"/>
  </w:num>
  <w:num w:numId="25" w16cid:durableId="1019699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D27"/>
    <w:rsid w:val="00020065"/>
    <w:rsid w:val="00030247"/>
    <w:rsid w:val="0004442C"/>
    <w:rsid w:val="00074D27"/>
    <w:rsid w:val="00076D6C"/>
    <w:rsid w:val="00091DB5"/>
    <w:rsid w:val="000D169C"/>
    <w:rsid w:val="00130096"/>
    <w:rsid w:val="001C5682"/>
    <w:rsid w:val="001E6D84"/>
    <w:rsid w:val="00206464"/>
    <w:rsid w:val="00227CAD"/>
    <w:rsid w:val="00231F8E"/>
    <w:rsid w:val="0024367B"/>
    <w:rsid w:val="002858DB"/>
    <w:rsid w:val="002A0D84"/>
    <w:rsid w:val="002B328B"/>
    <w:rsid w:val="002B5450"/>
    <w:rsid w:val="002C5353"/>
    <w:rsid w:val="00315685"/>
    <w:rsid w:val="003763E3"/>
    <w:rsid w:val="003E6069"/>
    <w:rsid w:val="004D2B4B"/>
    <w:rsid w:val="00524294"/>
    <w:rsid w:val="00524801"/>
    <w:rsid w:val="0061348C"/>
    <w:rsid w:val="006C1EB1"/>
    <w:rsid w:val="006D29A2"/>
    <w:rsid w:val="007A7095"/>
    <w:rsid w:val="007E1148"/>
    <w:rsid w:val="00857468"/>
    <w:rsid w:val="00872075"/>
    <w:rsid w:val="00900BAF"/>
    <w:rsid w:val="0096238A"/>
    <w:rsid w:val="009F02F4"/>
    <w:rsid w:val="00A64E57"/>
    <w:rsid w:val="00A83AF5"/>
    <w:rsid w:val="00BB3CF6"/>
    <w:rsid w:val="00C03887"/>
    <w:rsid w:val="00C36421"/>
    <w:rsid w:val="00C51A02"/>
    <w:rsid w:val="00C53067"/>
    <w:rsid w:val="00C74D9F"/>
    <w:rsid w:val="00C87DBF"/>
    <w:rsid w:val="00CD2457"/>
    <w:rsid w:val="00D56F18"/>
    <w:rsid w:val="00DF202C"/>
    <w:rsid w:val="00E02994"/>
    <w:rsid w:val="00E54BAD"/>
    <w:rsid w:val="00EB6494"/>
    <w:rsid w:val="00EC5056"/>
    <w:rsid w:val="00F15AD0"/>
    <w:rsid w:val="00F30647"/>
    <w:rsid w:val="00F720F8"/>
    <w:rsid w:val="00FB3C79"/>
    <w:rsid w:val="00FC4AEF"/>
    <w:rsid w:val="00FC60CE"/>
    <w:rsid w:val="00FD0433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DED27"/>
  <w15:chartTrackingRefBased/>
  <w15:docId w15:val="{69DBCD01-E02A-40EC-A9C3-F1BE466D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</w:style>
  <w:style w:type="paragraph" w:styleId="11">
    <w:name w:val="heading 1"/>
    <w:basedOn w:val="a5"/>
    <w:next w:val="a5"/>
    <w:link w:val="12"/>
    <w:uiPriority w:val="9"/>
    <w:qFormat/>
    <w:rsid w:val="00D56F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5"/>
    <w:next w:val="a5"/>
    <w:link w:val="21"/>
    <w:uiPriority w:val="9"/>
    <w:semiHidden/>
    <w:unhideWhenUsed/>
    <w:qFormat/>
    <w:rsid w:val="005242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Заг1"/>
    <w:basedOn w:val="a5"/>
    <w:next w:val="2"/>
    <w:link w:val="13"/>
    <w:qFormat/>
    <w:rsid w:val="00E02994"/>
    <w:pPr>
      <w:pageBreakBefore/>
      <w:numPr>
        <w:numId w:val="3"/>
      </w:numPr>
      <w:tabs>
        <w:tab w:val="right" w:leader="underscore" w:pos="9356"/>
      </w:tabs>
      <w:spacing w:after="120" w:line="360" w:lineRule="auto"/>
      <w:outlineLvl w:val="0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2">
    <w:name w:val="Заг2"/>
    <w:basedOn w:val="a5"/>
    <w:next w:val="3"/>
    <w:qFormat/>
    <w:rsid w:val="00E02994"/>
    <w:pPr>
      <w:numPr>
        <w:ilvl w:val="1"/>
        <w:numId w:val="3"/>
      </w:numPr>
      <w:tabs>
        <w:tab w:val="right" w:leader="underscore" w:pos="9356"/>
      </w:tabs>
      <w:spacing w:before="240" w:after="240" w:line="360" w:lineRule="auto"/>
      <w:outlineLvl w:val="1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3">
    <w:name w:val="Заг3"/>
    <w:basedOn w:val="a5"/>
    <w:next w:val="14"/>
    <w:qFormat/>
    <w:rsid w:val="00E02994"/>
    <w:pPr>
      <w:numPr>
        <w:ilvl w:val="2"/>
        <w:numId w:val="3"/>
      </w:numPr>
      <w:tabs>
        <w:tab w:val="right" w:leader="underscore" w:pos="9356"/>
      </w:tabs>
      <w:spacing w:before="120" w:after="120" w:line="360" w:lineRule="auto"/>
      <w:outlineLvl w:val="2"/>
    </w:pPr>
    <w:rPr>
      <w:rFonts w:ascii="Times New Roman" w:eastAsia="Calibri" w:hAnsi="Times New Roman" w:cs="Times New Roman"/>
      <w:b/>
      <w:sz w:val="28"/>
      <w:szCs w:val="28"/>
    </w:rPr>
  </w:style>
  <w:style w:type="paragraph" w:customStyle="1" w:styleId="14">
    <w:name w:val="Осн14"/>
    <w:basedOn w:val="a5"/>
    <w:link w:val="140"/>
    <w:qFormat/>
    <w:rsid w:val="00FD0433"/>
    <w:pPr>
      <w:tabs>
        <w:tab w:val="right" w:leader="underscore" w:pos="9356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5">
    <w:name w:val="Стиль1"/>
    <w:basedOn w:val="1"/>
    <w:next w:val="2"/>
    <w:qFormat/>
    <w:rsid w:val="002B5450"/>
  </w:style>
  <w:style w:type="numbering" w:customStyle="1" w:styleId="sdjcjcab">
    <w:name w:val="sdjcjcab"/>
    <w:uiPriority w:val="99"/>
    <w:rsid w:val="00227CAD"/>
    <w:pPr>
      <w:numPr>
        <w:numId w:val="3"/>
      </w:numPr>
    </w:pPr>
  </w:style>
  <w:style w:type="paragraph" w:customStyle="1" w:styleId="a9">
    <w:name w:val="Рис"/>
    <w:basedOn w:val="14"/>
    <w:qFormat/>
    <w:rsid w:val="00F15AD0"/>
    <w:pPr>
      <w:ind w:firstLine="0"/>
      <w:jc w:val="center"/>
    </w:pPr>
  </w:style>
  <w:style w:type="paragraph" w:customStyle="1" w:styleId="aa">
    <w:name w:val="ТаблНазв"/>
    <w:basedOn w:val="14"/>
    <w:qFormat/>
    <w:rsid w:val="00F15AD0"/>
    <w:pPr>
      <w:spacing w:before="120"/>
      <w:jc w:val="left"/>
    </w:pPr>
  </w:style>
  <w:style w:type="paragraph" w:customStyle="1" w:styleId="ab">
    <w:name w:val="Табл"/>
    <w:basedOn w:val="14"/>
    <w:qFormat/>
    <w:rsid w:val="00F15AD0"/>
    <w:pPr>
      <w:spacing w:line="240" w:lineRule="auto"/>
      <w:ind w:firstLine="0"/>
      <w:jc w:val="left"/>
    </w:pPr>
    <w:rPr>
      <w:sz w:val="24"/>
      <w:szCs w:val="24"/>
    </w:rPr>
  </w:style>
  <w:style w:type="paragraph" w:customStyle="1" w:styleId="10">
    <w:name w:val="1"/>
    <w:basedOn w:val="14"/>
    <w:rsid w:val="00F15AD0"/>
    <w:pPr>
      <w:numPr>
        <w:ilvl w:val="2"/>
        <w:numId w:val="6"/>
      </w:numPr>
    </w:pPr>
  </w:style>
  <w:style w:type="numbering" w:customStyle="1" w:styleId="a0">
    <w:name w:val="Нум"/>
    <w:uiPriority w:val="99"/>
    <w:rsid w:val="00091DB5"/>
    <w:pPr>
      <w:numPr>
        <w:numId w:val="6"/>
      </w:numPr>
    </w:pPr>
  </w:style>
  <w:style w:type="numbering" w:customStyle="1" w:styleId="a4">
    <w:name w:val="спис"/>
    <w:uiPriority w:val="99"/>
    <w:rsid w:val="006C1EB1"/>
    <w:pPr>
      <w:numPr>
        <w:numId w:val="7"/>
      </w:numPr>
    </w:pPr>
  </w:style>
  <w:style w:type="paragraph" w:customStyle="1" w:styleId="a2">
    <w:name w:val="Списнум"/>
    <w:basedOn w:val="14"/>
    <w:qFormat/>
    <w:rsid w:val="00EB6494"/>
    <w:pPr>
      <w:numPr>
        <w:numId w:val="25"/>
      </w:numPr>
      <w:tabs>
        <w:tab w:val="clear" w:pos="1559"/>
        <w:tab w:val="num" w:pos="709"/>
      </w:tabs>
      <w:ind w:left="1134"/>
    </w:pPr>
  </w:style>
  <w:style w:type="numbering" w:customStyle="1" w:styleId="a">
    <w:name w:val="спавв"/>
    <w:uiPriority w:val="99"/>
    <w:rsid w:val="00D56F18"/>
    <w:pPr>
      <w:numPr>
        <w:numId w:val="9"/>
      </w:numPr>
    </w:pPr>
  </w:style>
  <w:style w:type="paragraph" w:customStyle="1" w:styleId="a3">
    <w:name w:val="СписМарк"/>
    <w:basedOn w:val="14"/>
    <w:qFormat/>
    <w:rsid w:val="00EB6494"/>
    <w:pPr>
      <w:numPr>
        <w:numId w:val="17"/>
      </w:numPr>
      <w:ind w:left="1134" w:hanging="425"/>
    </w:pPr>
  </w:style>
  <w:style w:type="numbering" w:customStyle="1" w:styleId="a1">
    <w:name w:val="списм"/>
    <w:uiPriority w:val="99"/>
    <w:rsid w:val="009F02F4"/>
    <w:pPr>
      <w:numPr>
        <w:numId w:val="15"/>
      </w:numPr>
    </w:pPr>
  </w:style>
  <w:style w:type="paragraph" w:styleId="22">
    <w:name w:val="toc 2"/>
    <w:basedOn w:val="a5"/>
    <w:next w:val="a5"/>
    <w:autoRedefine/>
    <w:uiPriority w:val="39"/>
    <w:unhideWhenUsed/>
    <w:rsid w:val="009F02F4"/>
    <w:pPr>
      <w:spacing w:after="0" w:line="360" w:lineRule="auto"/>
      <w:ind w:left="992" w:right="397" w:hanging="567"/>
    </w:pPr>
    <w:rPr>
      <w:rFonts w:ascii="Times New Roman" w:hAnsi="Times New Roman"/>
      <w:sz w:val="28"/>
    </w:rPr>
  </w:style>
  <w:style w:type="paragraph" w:styleId="16">
    <w:name w:val="toc 1"/>
    <w:basedOn w:val="a5"/>
    <w:next w:val="a5"/>
    <w:autoRedefine/>
    <w:uiPriority w:val="39"/>
    <w:unhideWhenUsed/>
    <w:rsid w:val="00E02994"/>
    <w:pPr>
      <w:tabs>
        <w:tab w:val="left" w:pos="440"/>
        <w:tab w:val="right" w:leader="dot" w:pos="9628"/>
      </w:tabs>
      <w:spacing w:after="0" w:line="360" w:lineRule="auto"/>
      <w:ind w:left="425" w:right="397" w:hanging="425"/>
    </w:pPr>
    <w:rPr>
      <w:rFonts w:ascii="Times New Roman" w:hAnsi="Times New Roman"/>
      <w:caps/>
      <w:sz w:val="28"/>
    </w:rPr>
  </w:style>
  <w:style w:type="paragraph" w:styleId="30">
    <w:name w:val="toc 3"/>
    <w:basedOn w:val="a5"/>
    <w:next w:val="a5"/>
    <w:autoRedefine/>
    <w:uiPriority w:val="39"/>
    <w:unhideWhenUsed/>
    <w:rsid w:val="009F02F4"/>
    <w:pPr>
      <w:spacing w:after="0" w:line="360" w:lineRule="auto"/>
      <w:ind w:left="1786" w:right="397" w:hanging="794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9F02F4"/>
    <w:rPr>
      <w:color w:val="0563C1" w:themeColor="hyperlink"/>
      <w:u w:val="single"/>
    </w:rPr>
  </w:style>
  <w:style w:type="character" w:customStyle="1" w:styleId="12">
    <w:name w:val="Заголовок 1 Знак"/>
    <w:basedOn w:val="a6"/>
    <w:link w:val="11"/>
    <w:uiPriority w:val="9"/>
    <w:rsid w:val="00D56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1"/>
    <w:next w:val="a5"/>
    <w:uiPriority w:val="39"/>
    <w:unhideWhenUsed/>
    <w:qFormat/>
    <w:rsid w:val="00D56F18"/>
    <w:pPr>
      <w:outlineLvl w:val="9"/>
    </w:pPr>
    <w:rPr>
      <w:lang w:eastAsia="ru-RU"/>
    </w:rPr>
  </w:style>
  <w:style w:type="paragraph" w:styleId="ae">
    <w:name w:val="header"/>
    <w:basedOn w:val="a5"/>
    <w:link w:val="af"/>
    <w:uiPriority w:val="99"/>
    <w:unhideWhenUsed/>
    <w:rsid w:val="002C53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6"/>
    <w:link w:val="ae"/>
    <w:uiPriority w:val="99"/>
    <w:rsid w:val="002C5353"/>
  </w:style>
  <w:style w:type="paragraph" w:styleId="af0">
    <w:name w:val="footer"/>
    <w:basedOn w:val="a5"/>
    <w:link w:val="af1"/>
    <w:uiPriority w:val="99"/>
    <w:unhideWhenUsed/>
    <w:rsid w:val="002C53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6"/>
    <w:link w:val="af0"/>
    <w:uiPriority w:val="99"/>
    <w:rsid w:val="002C5353"/>
  </w:style>
  <w:style w:type="character" w:styleId="af2">
    <w:name w:val="FollowedHyperlink"/>
    <w:basedOn w:val="a6"/>
    <w:uiPriority w:val="99"/>
    <w:semiHidden/>
    <w:unhideWhenUsed/>
    <w:rsid w:val="001E6D84"/>
    <w:rPr>
      <w:color w:val="954F72" w:themeColor="followedHyperlink"/>
      <w:u w:val="single"/>
    </w:rPr>
  </w:style>
  <w:style w:type="paragraph" w:customStyle="1" w:styleId="af3">
    <w:name w:val="ВвЗакл"/>
    <w:basedOn w:val="1"/>
    <w:link w:val="af4"/>
    <w:qFormat/>
    <w:rsid w:val="00130096"/>
    <w:pPr>
      <w:numPr>
        <w:numId w:val="0"/>
      </w:numPr>
      <w:jc w:val="center"/>
    </w:pPr>
    <w:rPr>
      <w:caps/>
    </w:rPr>
  </w:style>
  <w:style w:type="character" w:customStyle="1" w:styleId="13">
    <w:name w:val="Заг1 Знак"/>
    <w:basedOn w:val="a6"/>
    <w:link w:val="1"/>
    <w:rsid w:val="00130096"/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af4">
    <w:name w:val="ВвЗакл Знак"/>
    <w:basedOn w:val="13"/>
    <w:link w:val="af3"/>
    <w:rsid w:val="00130096"/>
    <w:rPr>
      <w:rFonts w:ascii="Times New Roman" w:eastAsia="Calibri" w:hAnsi="Times New Roman" w:cs="Times New Roman"/>
      <w:b/>
      <w:bCs/>
      <w:caps/>
      <w:sz w:val="28"/>
      <w:szCs w:val="28"/>
    </w:rPr>
  </w:style>
  <w:style w:type="character" w:customStyle="1" w:styleId="21">
    <w:name w:val="Заголовок 2 Знак"/>
    <w:basedOn w:val="a6"/>
    <w:link w:val="20"/>
    <w:uiPriority w:val="9"/>
    <w:semiHidden/>
    <w:rsid w:val="005242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5">
    <w:name w:val="Unresolved Mention"/>
    <w:basedOn w:val="a6"/>
    <w:uiPriority w:val="99"/>
    <w:semiHidden/>
    <w:unhideWhenUsed/>
    <w:rsid w:val="00524294"/>
    <w:rPr>
      <w:color w:val="605E5C"/>
      <w:shd w:val="clear" w:color="auto" w:fill="E1DFDD"/>
    </w:rPr>
  </w:style>
  <w:style w:type="paragraph" w:customStyle="1" w:styleId="af6">
    <w:name w:val="Программа"/>
    <w:basedOn w:val="14"/>
    <w:link w:val="af7"/>
    <w:qFormat/>
    <w:rsid w:val="00524294"/>
    <w:pPr>
      <w:spacing w:line="240" w:lineRule="auto"/>
      <w:ind w:firstLine="0"/>
      <w:jc w:val="left"/>
    </w:pPr>
    <w:rPr>
      <w:rFonts w:ascii="Courier New" w:hAnsi="Courier New" w:cs="Courier New"/>
      <w:color w:val="000000" w:themeColor="text1"/>
      <w:sz w:val="24"/>
      <w:szCs w:val="24"/>
      <w:lang w:val="en-US"/>
    </w:rPr>
  </w:style>
  <w:style w:type="character" w:customStyle="1" w:styleId="140">
    <w:name w:val="Осн14 Знак"/>
    <w:basedOn w:val="a6"/>
    <w:link w:val="14"/>
    <w:rsid w:val="00524294"/>
    <w:rPr>
      <w:rFonts w:ascii="Times New Roman" w:eastAsia="Calibri" w:hAnsi="Times New Roman" w:cs="Times New Roman"/>
      <w:sz w:val="28"/>
      <w:szCs w:val="28"/>
    </w:rPr>
  </w:style>
  <w:style w:type="character" w:customStyle="1" w:styleId="af7">
    <w:name w:val="Программа Знак"/>
    <w:basedOn w:val="140"/>
    <w:link w:val="af6"/>
    <w:rsid w:val="00524294"/>
    <w:rPr>
      <w:rFonts w:ascii="Courier New" w:eastAsia="Calibri" w:hAnsi="Courier New" w:cs="Courier New"/>
      <w:color w:val="000000" w:themeColor="text1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opengroup.org/onlinepubs/009695399/functions/printf.html" TargetMode="External"/><Relationship Id="rId18" Type="http://schemas.openxmlformats.org/officeDocument/2006/relationships/hyperlink" Target="http://www.opengroup.org/onlinepubs/009695399/functions/printf.html" TargetMode="External"/><Relationship Id="rId26" Type="http://schemas.openxmlformats.org/officeDocument/2006/relationships/hyperlink" Target="http://www.opengroup.org/onlinepubs/009695399/functions/printf.html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opengroup.org/onlinepubs/009695399/functions/printf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opengroup.org/onlinepubs/009695399/functions/printf.html" TargetMode="External"/><Relationship Id="rId17" Type="http://schemas.openxmlformats.org/officeDocument/2006/relationships/hyperlink" Target="http://www.opengroup.org/onlinepubs/009695399/functions/printf.html" TargetMode="External"/><Relationship Id="rId25" Type="http://schemas.openxmlformats.org/officeDocument/2006/relationships/hyperlink" Target="http://www.opengroup.org/onlinepubs/009695399/functions/printf.html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opengroup.org/onlinepubs/009695399/functions/printf.html" TargetMode="External"/><Relationship Id="rId20" Type="http://schemas.openxmlformats.org/officeDocument/2006/relationships/hyperlink" Target="http://www.opengroup.org/onlinepubs/009695399/functions/printf.html" TargetMode="External"/><Relationship Id="rId29" Type="http://schemas.openxmlformats.org/officeDocument/2006/relationships/hyperlink" Target="https://fas.st/yjSG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opengroup.org/onlinepubs/009695399/functions/printf.html" TargetMode="External"/><Relationship Id="rId24" Type="http://schemas.openxmlformats.org/officeDocument/2006/relationships/hyperlink" Target="http://www.opengroup.org/onlinepubs/009695399/functions/printf.html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opengroup.org/onlinepubs/009695399/functions/printf.html" TargetMode="External"/><Relationship Id="rId23" Type="http://schemas.openxmlformats.org/officeDocument/2006/relationships/hyperlink" Target="http://www.opengroup.org/onlinepubs/009695399/functions/printf.html" TargetMode="External"/><Relationship Id="rId28" Type="http://schemas.openxmlformats.org/officeDocument/2006/relationships/hyperlink" Target="https://fas.st/6bo6En" TargetMode="External"/><Relationship Id="rId10" Type="http://schemas.openxmlformats.org/officeDocument/2006/relationships/hyperlink" Target="http://www.opengroup.org/onlinepubs/009695399/functions/printf.html" TargetMode="External"/><Relationship Id="rId19" Type="http://schemas.openxmlformats.org/officeDocument/2006/relationships/hyperlink" Target="http://www.opengroup.org/onlinepubs/009695399/functions/printf.html" TargetMode="External"/><Relationship Id="rId31" Type="http://schemas.openxmlformats.org/officeDocument/2006/relationships/hyperlink" Target="https://www.litres.ru/pol-deytel/s-dlya-programmistov-s-vvedeniem-v-s11-10001406/?lfrom=108981711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opengroup.org/onlinepubs/009695399/functions/printf.html" TargetMode="External"/><Relationship Id="rId14" Type="http://schemas.openxmlformats.org/officeDocument/2006/relationships/hyperlink" Target="http://www.opengroup.org/onlinepubs/009695399/functions/printf.html" TargetMode="External"/><Relationship Id="rId22" Type="http://schemas.openxmlformats.org/officeDocument/2006/relationships/hyperlink" Target="http://www.opengroup.org/onlinepubs/009695399/functions/printf.html" TargetMode="External"/><Relationship Id="rId27" Type="http://schemas.openxmlformats.org/officeDocument/2006/relationships/hyperlink" Target="https://fas.st/HUBmPf" TargetMode="External"/><Relationship Id="rId30" Type="http://schemas.openxmlformats.org/officeDocument/2006/relationships/hyperlink" Target="https://www.litres.ru/anton-sprol/dumay-kak-programmist-kreativnyy-podhod-k-sozdaniu-ko-30485672/?lfrom=1089817115" TargetMode="External"/><Relationship Id="rId8" Type="http://schemas.openxmlformats.org/officeDocument/2006/relationships/hyperlink" Target="http://www.opengroup.org/onlinepubs/009695399/functions/scanf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ips\OneDrive\&#1056;&#1072;&#1073;&#1086;&#1095;&#1080;&#1081;%20&#1089;&#1090;&#1086;&#1083;\&#1064;&#1072;&#1073;&#1083;&#1086;&#1085;%20&#1088;&#1077;&#1092;&#1077;&#1088;&#1072;&#1090;&#1072;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17C71-A3C2-487B-AB5B-8FA5CD810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реферата (1).dotx</Template>
  <TotalTime>42</TotalTime>
  <Pages>14</Pages>
  <Words>2742</Words>
  <Characters>15633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Бурковский</dc:creator>
  <cp:keywords/>
  <dc:description/>
  <cp:lastModifiedBy>Андрей Ларин</cp:lastModifiedBy>
  <cp:revision>3</cp:revision>
  <dcterms:created xsi:type="dcterms:W3CDTF">2025-05-07T04:12:00Z</dcterms:created>
  <dcterms:modified xsi:type="dcterms:W3CDTF">2025-05-07T04:55:00Z</dcterms:modified>
</cp:coreProperties>
</file>
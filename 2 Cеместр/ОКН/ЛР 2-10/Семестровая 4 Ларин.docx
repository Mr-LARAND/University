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DF36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30E1C64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F64193F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E295576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02C065F7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2A145CE5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C7E74" w14:textId="77777777" w:rsidR="00CD2457" w:rsidRPr="007A7095" w:rsidRDefault="007A7095" w:rsidP="007F6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2DCC2100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0B1AD651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9CA8AF" w14:textId="77777777" w:rsidR="00CD2457" w:rsidRDefault="00CD2457" w:rsidP="007F6C57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8001172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AA3462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A851A5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7D50E9B3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2422722A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5F1351D0" w14:textId="0D117317" w:rsidR="00D81BF7" w:rsidRPr="007A7095" w:rsidRDefault="00D81BF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5</w:t>
      </w:r>
    </w:p>
    <w:p w14:paraId="58826BBB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BC0CC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D0201D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6CAF63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911AF0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EC36F4F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3A9208EF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0F6D8D7F" w14:textId="7BEA1BDC" w:rsidR="00FB3C79" w:rsidRPr="00FB3C79" w:rsidRDefault="00D81BF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78D9FE5A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FFABE5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724AEE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B16507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7D8BD7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6AB031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F60FA8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17C3814A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3C4E1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t>СОДЕРЖАНИЕ</w:t>
      </w:r>
    </w:p>
    <w:p w14:paraId="3CE4D324" w14:textId="77777777" w:rsidR="009F02F4" w:rsidRDefault="009F02F4">
      <w:pPr>
        <w:pStyle w:val="15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77843829" w:history="1">
        <w:r w:rsidRPr="00573828">
          <w:rPr>
            <w:rStyle w:val="ac"/>
            <w:noProof/>
          </w:rPr>
          <w:t>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4D908" w14:textId="77777777" w:rsidR="009F02F4" w:rsidRDefault="009F02F4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843830" w:history="1">
        <w:r w:rsidRPr="00573828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подраздела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86D049" w14:textId="77777777" w:rsidR="009F02F4" w:rsidRDefault="009F02F4">
      <w:pPr>
        <w:pStyle w:val="3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843831" w:history="1">
        <w:r w:rsidRPr="00573828">
          <w:rPr>
            <w:rStyle w:val="ac"/>
            <w:noProof/>
          </w:rPr>
          <w:t>1.1.1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пункта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F16C31" w14:textId="77777777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0E564660" w14:textId="7FA7C2A8" w:rsidR="00D81BF7" w:rsidRDefault="00224ABC" w:rsidP="00D81BF7">
      <w:pPr>
        <w:pStyle w:val="1"/>
      </w:pPr>
      <w:r>
        <w:lastRenderedPageBreak/>
        <w:t>Постановка задачи</w:t>
      </w:r>
    </w:p>
    <w:p w14:paraId="7225F774" w14:textId="0130552B" w:rsidR="00D81BF7" w:rsidRPr="00313EA4" w:rsidRDefault="00313EA4" w:rsidP="00313EA4">
      <w:pPr>
        <w:pStyle w:val="14"/>
        <w:jc w:val="center"/>
      </w:pPr>
      <w:r w:rsidRPr="00313EA4">
        <w:rPr>
          <w:noProof/>
        </w:rPr>
        <w:drawing>
          <wp:inline distT="0" distB="0" distL="0" distR="0" wp14:anchorId="2E0AB405" wp14:editId="523B7733">
            <wp:extent cx="6120130" cy="1192530"/>
            <wp:effectExtent l="0" t="0" r="0" b="7620"/>
            <wp:docPr id="1931410688" name="Рисунок 1" descr="Изображение выглядит как текст, Шрифт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0688" name="Рисунок 1" descr="Изображение выглядит как текст, Шрифт, линия, бел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13EA4">
        <w:rPr>
          <w:noProof/>
        </w:rPr>
        <w:drawing>
          <wp:inline distT="0" distB="0" distL="0" distR="0" wp14:anchorId="0CF0770B" wp14:editId="36AF6131">
            <wp:extent cx="6120130" cy="763270"/>
            <wp:effectExtent l="0" t="0" r="0" b="0"/>
            <wp:docPr id="237756545" name="Рисунок 1" descr="Изображение выглядит как текст, Шриф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6545" name="Рисунок 1" descr="Изображение выглядит как текст, Шрифт, белый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Вариант</w:t>
      </w:r>
      <w:r>
        <w:rPr>
          <w:lang w:val="en-US"/>
        </w:rPr>
        <w:t xml:space="preserve">: </w:t>
      </w:r>
      <w:r>
        <w:t>Комплексные числа</w:t>
      </w:r>
    </w:p>
    <w:p w14:paraId="4EE563F8" w14:textId="10C358C7" w:rsidR="00D81BF7" w:rsidRDefault="00FB2628" w:rsidP="00D81BF7">
      <w:pPr>
        <w:pStyle w:val="1"/>
      </w:pPr>
      <w:r>
        <w:lastRenderedPageBreak/>
        <w:t>Список перегружаемых операторов с указанием их ноавого смысла</w:t>
      </w:r>
    </w:p>
    <w:p w14:paraId="5430ED9E" w14:textId="77777777" w:rsidR="00F1328B" w:rsidRDefault="00F1328B" w:rsidP="00F1328B">
      <w:pPr>
        <w:pStyle w:val="14"/>
      </w:pPr>
    </w:p>
    <w:p w14:paraId="1182F20F" w14:textId="6E272CE6" w:rsidR="00F1328B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“+“ – </w:t>
      </w:r>
      <w:r>
        <w:t>сумма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1E74DEAA" w14:textId="14045524" w:rsidR="0039152C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>
        <w:t>-</w:t>
      </w:r>
      <w:r w:rsidRPr="0039152C">
        <w:t xml:space="preserve">“ – </w:t>
      </w:r>
      <w:r>
        <w:t>разность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26AE4DFB" w14:textId="6AB27D4B" w:rsidR="0039152C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>
        <w:t>*</w:t>
      </w:r>
      <w:r w:rsidRPr="0039152C">
        <w:t xml:space="preserve">“ – </w:t>
      </w:r>
      <w:r>
        <w:t>произведение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44F5186E" w14:textId="05E26A75" w:rsidR="0039152C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>
        <w:t>/</w:t>
      </w:r>
      <w:r w:rsidRPr="0039152C">
        <w:t xml:space="preserve">“ – </w:t>
      </w:r>
      <w:r>
        <w:t>частное</w:t>
      </w:r>
      <w:r w:rsidRPr="0039152C">
        <w:t xml:space="preserve"> дв</w:t>
      </w:r>
      <w:r>
        <w:t>ух</w:t>
      </w:r>
      <w:r w:rsidRPr="0039152C">
        <w:t xml:space="preserve"> комплексных чис</w:t>
      </w:r>
      <w:r>
        <w:t>ел</w:t>
      </w:r>
    </w:p>
    <w:p w14:paraId="00D0921A" w14:textId="5B0C7655" w:rsidR="0039152C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</w:t>
      </w:r>
      <w:proofErr w:type="gramStart"/>
      <w:r w:rsidRPr="0039152C">
        <w:t>“</w:t>
      </w:r>
      <w:r w:rsidRPr="0039152C">
        <w:t>&lt;</w:t>
      </w:r>
      <w:proofErr w:type="gramEnd"/>
      <w:r w:rsidRPr="0039152C">
        <w:t xml:space="preserve">“ – </w:t>
      </w:r>
      <w:r>
        <w:t>меньше ли одно комплексное число другого?</w:t>
      </w:r>
    </w:p>
    <w:p w14:paraId="1599F193" w14:textId="07F4F29F" w:rsidR="0039152C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 w:rsidRPr="0039152C">
        <w:t>&gt;</w:t>
      </w:r>
      <w:r w:rsidRPr="0039152C">
        <w:t xml:space="preserve">“ – </w:t>
      </w:r>
      <w:r>
        <w:t>больше</w:t>
      </w:r>
      <w:r>
        <w:t xml:space="preserve"> ли одно комплексное число другого?</w:t>
      </w:r>
    </w:p>
    <w:p w14:paraId="021989F2" w14:textId="336A16AE" w:rsidR="0039152C" w:rsidRPr="0039152C" w:rsidRDefault="0039152C" w:rsidP="0039152C">
      <w:pPr>
        <w:pStyle w:val="14"/>
      </w:pPr>
      <w:proofErr w:type="spellStart"/>
      <w:r w:rsidRPr="0039152C">
        <w:t>Operator</w:t>
      </w:r>
      <w:proofErr w:type="spellEnd"/>
      <w:r w:rsidRPr="0039152C">
        <w:t xml:space="preserve"> “</w:t>
      </w:r>
      <w:r w:rsidRPr="0039152C">
        <w:t>==</w:t>
      </w:r>
      <w:r w:rsidRPr="0039152C">
        <w:t xml:space="preserve">“ – </w:t>
      </w:r>
      <w:r>
        <w:t xml:space="preserve">равны ли два комплексных числа? </w:t>
      </w:r>
    </w:p>
    <w:p w14:paraId="0E681B5A" w14:textId="4F197680" w:rsidR="0039152C" w:rsidRPr="0039152C" w:rsidRDefault="0039152C" w:rsidP="0039152C">
      <w:pPr>
        <w:pStyle w:val="14"/>
      </w:pPr>
      <w:r>
        <w:rPr>
          <w:lang w:val="en-US"/>
        </w:rPr>
        <w:t>Operator</w:t>
      </w:r>
      <w:r w:rsidRPr="0039152C">
        <w:t xml:space="preserve"> </w:t>
      </w:r>
      <w:proofErr w:type="gramStart"/>
      <w:r w:rsidRPr="0039152C">
        <w:t>“</w:t>
      </w:r>
      <w:r w:rsidRPr="0039152C">
        <w:t>!=</w:t>
      </w:r>
      <w:r w:rsidRPr="0039152C">
        <w:t>“ –</w:t>
      </w:r>
      <w:proofErr w:type="gramEnd"/>
      <w:r w:rsidRPr="0039152C">
        <w:t xml:space="preserve"> </w:t>
      </w:r>
      <w:r>
        <w:t>неравны</w:t>
      </w:r>
      <w:r>
        <w:t xml:space="preserve"> ли два комплексных числа?</w:t>
      </w:r>
    </w:p>
    <w:p w14:paraId="453E9F0A" w14:textId="77777777" w:rsidR="0039152C" w:rsidRPr="0039152C" w:rsidRDefault="0039152C" w:rsidP="0039152C">
      <w:pPr>
        <w:pStyle w:val="14"/>
      </w:pPr>
    </w:p>
    <w:p w14:paraId="6F11348A" w14:textId="77777777" w:rsidR="0039152C" w:rsidRPr="0039152C" w:rsidRDefault="0039152C" w:rsidP="00F1328B">
      <w:pPr>
        <w:pStyle w:val="14"/>
      </w:pPr>
    </w:p>
    <w:p w14:paraId="6C739F17" w14:textId="4E8F96C1" w:rsidR="00D81BF7" w:rsidRPr="00D81BF7" w:rsidRDefault="00FB2628" w:rsidP="00D81BF7">
      <w:pPr>
        <w:pStyle w:val="1"/>
      </w:pPr>
      <w:r>
        <w:lastRenderedPageBreak/>
        <w:t>текст разработанной программы</w:t>
      </w:r>
    </w:p>
    <w:p w14:paraId="7A6D18F0" w14:textId="6E6095CB" w:rsidR="0096238A" w:rsidRDefault="0096238A" w:rsidP="00FB2628">
      <w:pPr>
        <w:pStyle w:val="14"/>
      </w:pPr>
    </w:p>
    <w:p w14:paraId="729A4B6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&gt;</w:t>
      </w:r>
    </w:p>
    <w:p w14:paraId="244AE78A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&gt; // Для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sqrt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(квадратного корня)</w:t>
      </w:r>
    </w:p>
    <w:p w14:paraId="68A15333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</w:p>
    <w:p w14:paraId="1001C2F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// Класс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представляет комплексное число вида (a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)</w:t>
      </w:r>
    </w:p>
    <w:p w14:paraId="2EA145B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class Complex {</w:t>
      </w:r>
    </w:p>
    <w:p w14:paraId="7BFD2C7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3AA0A68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double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real;   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// </w:t>
      </w:r>
      <w:r w:rsidRPr="00FB2628">
        <w:rPr>
          <w:rFonts w:ascii="Courier New" w:hAnsi="Courier New" w:cs="Courier New"/>
          <w:sz w:val="24"/>
          <w:szCs w:val="24"/>
        </w:rPr>
        <w:t>Действительная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B2628">
        <w:rPr>
          <w:rFonts w:ascii="Courier New" w:hAnsi="Courier New" w:cs="Courier New"/>
          <w:sz w:val="24"/>
          <w:szCs w:val="24"/>
        </w:rPr>
        <w:t>часть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(a)</w:t>
      </w:r>
    </w:p>
    <w:p w14:paraId="40217145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imaginary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; // Мнимая часть (b)</w:t>
      </w:r>
    </w:p>
    <w:p w14:paraId="5E0330F1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</w:p>
    <w:p w14:paraId="3B79755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B2628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:</w:t>
      </w:r>
    </w:p>
    <w:p w14:paraId="3D96E0F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Конструкторы (специальные методы для создания объекта)</w:t>
      </w:r>
    </w:p>
    <w:p w14:paraId="60407E0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2530A645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1. Конструктор по умолчанию (без параметров)</w:t>
      </w:r>
    </w:p>
    <w:p w14:paraId="56676DF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() :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real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0),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imaginary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0) {} // Число 0 + 0i</w:t>
      </w:r>
    </w:p>
    <w:p w14:paraId="58F2B92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</w:p>
    <w:p w14:paraId="72B6FDB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2. Конструктор с параметрами</w:t>
      </w:r>
    </w:p>
    <w:p w14:paraId="7131284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r,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i = 0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) :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real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(r),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imaginary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(i) {} // Число r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i·i</w:t>
      </w:r>
      <w:proofErr w:type="spellEnd"/>
    </w:p>
    <w:p w14:paraId="05E420D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</w:p>
    <w:p w14:paraId="1BCD80C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Метод для вычисления модуля комплексного числа |a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| =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√(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a² + b²)</w:t>
      </w:r>
    </w:p>
    <w:p w14:paraId="35D0FDA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abs(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const {</w:t>
      </w:r>
    </w:p>
    <w:p w14:paraId="2D9F901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sqrt(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real * real + imaginary * imaginary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D6874F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0B5BE5B3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</w:p>
    <w:p w14:paraId="5F87BFD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Перегрузка операторов (чтобы работать с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Complex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как с обычными числами)</w:t>
      </w:r>
    </w:p>
    <w:p w14:paraId="75D6B32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Оператор сложения: (a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+ (c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= (a + c) + (b +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d)i</w:t>
      </w:r>
      <w:proofErr w:type="gramEnd"/>
    </w:p>
    <w:p w14:paraId="48A4C80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Complex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+(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const Complex&amp; other) const {</w:t>
      </w:r>
    </w:p>
    <w:p w14:paraId="749A5FA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real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, imaginary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15367F9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57C8963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4536D4B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// Оператор вычитания: (a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bi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- (c +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di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) = (a - c) + (b - </w:t>
      </w:r>
      <w:proofErr w:type="gramStart"/>
      <w:r w:rsidRPr="00FB2628">
        <w:rPr>
          <w:rFonts w:ascii="Courier New" w:hAnsi="Courier New" w:cs="Courier New"/>
          <w:sz w:val="24"/>
          <w:szCs w:val="24"/>
        </w:rPr>
        <w:t>d)i</w:t>
      </w:r>
      <w:proofErr w:type="gramEnd"/>
    </w:p>
    <w:p w14:paraId="638BD83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Complex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-(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const Complex&amp; other) const {</w:t>
      </w:r>
    </w:p>
    <w:p w14:paraId="06F3488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real -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, imaginary -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E31DE2C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A251F3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D2C5E8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B2628">
        <w:rPr>
          <w:rFonts w:ascii="Courier New" w:hAnsi="Courier New" w:cs="Courier New"/>
          <w:sz w:val="24"/>
          <w:szCs w:val="24"/>
        </w:rPr>
        <w:t>Оператор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B2628">
        <w:rPr>
          <w:rFonts w:ascii="Courier New" w:hAnsi="Courier New" w:cs="Courier New"/>
          <w:sz w:val="24"/>
          <w:szCs w:val="24"/>
        </w:rPr>
        <w:t>умножения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: (a + bi) * (c + di) = (ac - bd) + (ad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bc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</w:p>
    <w:p w14:paraId="4A32FBB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 operator*(const Complex&amp; other) const {</w:t>
      </w:r>
    </w:p>
    <w:p w14:paraId="20EF8ECC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</w:p>
    <w:p w14:paraId="2145F07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- 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27D71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</w:p>
    <w:p w14:paraId="7A731B2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2CE51E1A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CC0A62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5B431A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B2628">
        <w:rPr>
          <w:rFonts w:ascii="Courier New" w:hAnsi="Courier New" w:cs="Courier New"/>
          <w:sz w:val="24"/>
          <w:szCs w:val="24"/>
        </w:rPr>
        <w:t>Оператор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B2628">
        <w:rPr>
          <w:rFonts w:ascii="Courier New" w:hAnsi="Courier New" w:cs="Courier New"/>
          <w:sz w:val="24"/>
          <w:szCs w:val="24"/>
        </w:rPr>
        <w:t>деления</w:t>
      </w:r>
      <w:r w:rsidRPr="00FB2628">
        <w:rPr>
          <w:rFonts w:ascii="Courier New" w:hAnsi="Courier New" w:cs="Courier New"/>
          <w:sz w:val="24"/>
          <w:szCs w:val="24"/>
          <w:lang w:val="en-US"/>
        </w:rPr>
        <w:t>: (a + bi)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/(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 + di) = [(ac + bd) + (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bc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ad)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] / (c² + d²)</w:t>
      </w:r>
    </w:p>
    <w:p w14:paraId="5CE12F0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/(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const Complex&amp; other) const {</w:t>
      </w:r>
    </w:p>
    <w:p w14:paraId="45D60033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double denominator 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D28A81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Complex(</w:t>
      </w:r>
      <w:proofErr w:type="gramEnd"/>
    </w:p>
    <w:p w14:paraId="511858D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(real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/ denominator,</w:t>
      </w:r>
    </w:p>
    <w:p w14:paraId="2E162CF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    (imaginary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- real *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/ denominator</w:t>
      </w:r>
    </w:p>
    <w:p w14:paraId="23C7E449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FB2628">
        <w:rPr>
          <w:rFonts w:ascii="Courier New" w:hAnsi="Courier New" w:cs="Courier New"/>
          <w:sz w:val="24"/>
          <w:szCs w:val="24"/>
        </w:rPr>
        <w:t>);</w:t>
      </w:r>
    </w:p>
    <w:p w14:paraId="468D953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}</w:t>
      </w:r>
    </w:p>
    <w:p w14:paraId="40A250DF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2E055873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Операторы сравнения (сравниваем по модулю)</w:t>
      </w:r>
    </w:p>
    <w:p w14:paraId="1E1EFAA9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bool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&lt;(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const Complex&amp; other) const </w:t>
      </w:r>
    </w:p>
    <w:p w14:paraId="2582F8C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{</w:t>
      </w:r>
    </w:p>
    <w:p w14:paraId="2C8F3D9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abs(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) &lt;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other.abs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0E3AAC6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lastRenderedPageBreak/>
        <w:t>    }</w:t>
      </w:r>
    </w:p>
    <w:p w14:paraId="7BF42655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06F78F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bool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operator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const Complex&amp; other) const </w:t>
      </w:r>
    </w:p>
    <w:p w14:paraId="2F7FD5A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{</w:t>
      </w:r>
    </w:p>
    <w:p w14:paraId="563507B1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abs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() &gt;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other.abs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);</w:t>
      </w:r>
    </w:p>
    <w:p w14:paraId="4B74F3D5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}</w:t>
      </w:r>
    </w:p>
    <w:p w14:paraId="60BB06BF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01FEBB7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Операторы равенства (сравниваем действительные и мнимые части)</w:t>
      </w:r>
    </w:p>
    <w:p w14:paraId="246A4AD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bool operator=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const Complex&amp; other) const </w:t>
      </w:r>
    </w:p>
    <w:p w14:paraId="1CC559E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{</w:t>
      </w:r>
    </w:p>
    <w:p w14:paraId="5A167D7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return real ==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&amp;&amp; imaginary ==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D8C8FA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6A2EAE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31954D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bool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operator!=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(const Complex&amp; other) const </w:t>
      </w:r>
    </w:p>
    <w:p w14:paraId="1DD972B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{</w:t>
      </w:r>
    </w:p>
    <w:p w14:paraId="3A117998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    return (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real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other.real</w:t>
      </w:r>
      <w:proofErr w:type="spellEnd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) || (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imaginary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other.imaginary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4B7283C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03362EA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50A9845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// Метод для вывода комплексного числа в консоль</w:t>
      </w:r>
    </w:p>
    <w:p w14:paraId="1246706C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>   </w:t>
      </w: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</w:p>
    <w:p w14:paraId="3353AAEA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{</w:t>
      </w:r>
    </w:p>
    <w:p w14:paraId="2BD09805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real;</w:t>
      </w:r>
      <w:proofErr w:type="gramEnd"/>
    </w:p>
    <w:p w14:paraId="7C64B67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if (imaginary &gt;= 0) </w:t>
      </w:r>
    </w:p>
    <w:p w14:paraId="3EB87AA6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 + " &lt;&lt; imaginary &lt;&lt; "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46460B8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else </w:t>
      </w:r>
    </w:p>
    <w:p w14:paraId="0835BA2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 - " &lt;&lt; -imaginary &lt;&lt; "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103317C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}</w:t>
      </w:r>
    </w:p>
    <w:p w14:paraId="1324DEB4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};</w:t>
      </w:r>
    </w:p>
    <w:p w14:paraId="088060F5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</w:p>
    <w:p w14:paraId="4014480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B262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(</w:t>
      </w:r>
      <w:proofErr w:type="gramEnd"/>
      <w:r w:rsidRPr="00FB2628">
        <w:rPr>
          <w:rFonts w:ascii="Courier New" w:hAnsi="Courier New" w:cs="Courier New"/>
          <w:sz w:val="24"/>
          <w:szCs w:val="24"/>
        </w:rPr>
        <w:t>) {</w:t>
      </w:r>
    </w:p>
    <w:p w14:paraId="651B469F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>    // Создаём два комплексных числа</w:t>
      </w:r>
    </w:p>
    <w:p w14:paraId="6271300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r w:rsidRPr="00FB2628">
        <w:rPr>
          <w:rFonts w:ascii="Courier New" w:hAnsi="Courier New" w:cs="Courier New"/>
          <w:sz w:val="24"/>
          <w:szCs w:val="24"/>
          <w:lang w:val="en-US"/>
        </w:rPr>
        <w:t>Complex Complex_1(3, 4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);  /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/ 3 + 4i</w:t>
      </w:r>
    </w:p>
    <w:p w14:paraId="2B4D715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lastRenderedPageBreak/>
        <w:t>    Complex Complex_2(1, -2); // 1 - 2i</w:t>
      </w:r>
    </w:p>
    <w:p w14:paraId="5500D6F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C429CF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428C7929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Complex_1.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2210F409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F6EC473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7735F0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00121F2A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Complex_2.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52422C8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FB31F92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5CEF41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na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+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0F75E35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+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389FCFDC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65F5EE6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6C8E50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-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0407FD91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(Complex_1 -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41974EFC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64BDF2EF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61DAF69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*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1BDF4143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*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5ED77351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0A6FCB5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DD76A3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/ b =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";</w:t>
      </w:r>
      <w:proofErr w:type="gramEnd"/>
    </w:p>
    <w:p w14:paraId="4C12BBFD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>    (Complex_1 / Complex_2).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print();</w:t>
      </w:r>
      <w:proofErr w:type="gramEnd"/>
    </w:p>
    <w:p w14:paraId="171CDAC6" w14:textId="0A83AAEB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901930E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na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 b: " &lt;&lt; (Complex_1 &lt; Complex_2)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5C73519B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&gt; b: " &lt;&lt; (Complex_1 &gt; Complex_2)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4F0E9920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"a == b: " &lt;&lt; (Complex_1 == Complex_2) &lt;&lt;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B2628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E153717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a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>= b: " &lt;&lt; (Complex_</w:t>
      </w:r>
      <w:proofErr w:type="gramStart"/>
      <w:r w:rsidRPr="00FB2628">
        <w:rPr>
          <w:rFonts w:ascii="Courier New" w:hAnsi="Courier New" w:cs="Courier New"/>
          <w:sz w:val="24"/>
          <w:szCs w:val="24"/>
          <w:lang w:val="en-US"/>
        </w:rPr>
        <w:t>1 !</w:t>
      </w:r>
      <w:proofErr w:type="gramEnd"/>
      <w:r w:rsidRPr="00FB2628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r w:rsidRPr="00FB2628">
        <w:rPr>
          <w:rFonts w:ascii="Courier New" w:hAnsi="Courier New" w:cs="Courier New"/>
          <w:sz w:val="24"/>
          <w:szCs w:val="24"/>
        </w:rPr>
        <w:t xml:space="preserve">Complex_2) &lt;&lt; </w:t>
      </w:r>
      <w:proofErr w:type="spellStart"/>
      <w:proofErr w:type="gramStart"/>
      <w:r w:rsidRPr="00FB262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EEF5EBA" w14:textId="77777777" w:rsidR="00FB2628" w:rsidRPr="00FB2628" w:rsidRDefault="00FB2628" w:rsidP="00FB2628">
      <w:pPr>
        <w:pStyle w:val="14"/>
        <w:rPr>
          <w:rFonts w:ascii="Courier New" w:hAnsi="Courier New" w:cs="Courier New"/>
          <w:sz w:val="24"/>
          <w:szCs w:val="24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</w:p>
    <w:p w14:paraId="7C7EFDAC" w14:textId="63FA5517" w:rsidR="00FB2628" w:rsidRDefault="00FB2628" w:rsidP="00FB2628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B262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B262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B2628">
        <w:rPr>
          <w:rFonts w:ascii="Courier New" w:hAnsi="Courier New" w:cs="Courier New"/>
          <w:sz w:val="24"/>
          <w:szCs w:val="24"/>
        </w:rPr>
        <w:t xml:space="preserve"> 0;}</w:t>
      </w:r>
    </w:p>
    <w:p w14:paraId="6B0FF288" w14:textId="699AF782" w:rsidR="00FB2628" w:rsidRPr="00FB2628" w:rsidRDefault="00FB2628" w:rsidP="00FB2628">
      <w:pPr>
        <w:pStyle w:val="1"/>
        <w:rPr>
          <w:lang w:val="en-US"/>
        </w:rPr>
      </w:pPr>
      <w:r>
        <w:lastRenderedPageBreak/>
        <w:t>тестирование разработанной программы</w:t>
      </w:r>
      <w:r>
        <w:br/>
      </w:r>
      <w:r>
        <w:br/>
      </w:r>
      <w:r w:rsidRPr="00FB2628">
        <w:rPr>
          <w:noProof/>
          <w:lang w:val="en-US"/>
        </w:rPr>
        <w:drawing>
          <wp:inline distT="0" distB="0" distL="0" distR="0" wp14:anchorId="791632D4" wp14:editId="6352A4A3">
            <wp:extent cx="1609950" cy="2905530"/>
            <wp:effectExtent l="0" t="0" r="9525" b="0"/>
            <wp:docPr id="2128257842" name="Рисунок 1" descr="Изображение выглядит как текст, снимок экрана, Шриф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7842" name="Рисунок 1" descr="Изображение выглядит как текст, снимок экрана, Шрифт, типограф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28" w:rsidRPr="00FB2628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716C" w14:textId="77777777" w:rsidR="003A183B" w:rsidRDefault="003A183B" w:rsidP="00224ABC">
      <w:pPr>
        <w:spacing w:after="0" w:line="240" w:lineRule="auto"/>
      </w:pPr>
      <w:r>
        <w:separator/>
      </w:r>
    </w:p>
  </w:endnote>
  <w:endnote w:type="continuationSeparator" w:id="0">
    <w:p w14:paraId="43C7D82B" w14:textId="77777777" w:rsidR="003A183B" w:rsidRDefault="003A183B" w:rsidP="00224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7EE4" w14:textId="77777777" w:rsidR="003A183B" w:rsidRDefault="003A183B" w:rsidP="00224ABC">
      <w:pPr>
        <w:spacing w:after="0" w:line="240" w:lineRule="auto"/>
      </w:pPr>
      <w:r>
        <w:separator/>
      </w:r>
    </w:p>
  </w:footnote>
  <w:footnote w:type="continuationSeparator" w:id="0">
    <w:p w14:paraId="116562CC" w14:textId="77777777" w:rsidR="003A183B" w:rsidRDefault="003A183B" w:rsidP="00224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333F1"/>
    <w:multiLevelType w:val="multilevel"/>
    <w:tmpl w:val="70F84C32"/>
    <w:numStyleLink w:val="a"/>
  </w:abstractNum>
  <w:abstractNum w:abstractNumId="12" w15:restartNumberingAfterBreak="0">
    <w:nsid w:val="3CB664A2"/>
    <w:multiLevelType w:val="multilevel"/>
    <w:tmpl w:val="70F84C32"/>
    <w:numStyleLink w:val="a"/>
  </w:abstractNum>
  <w:abstractNum w:abstractNumId="13" w15:restartNumberingAfterBreak="0">
    <w:nsid w:val="4E097AC8"/>
    <w:multiLevelType w:val="multilevel"/>
    <w:tmpl w:val="70F84C32"/>
    <w:numStyleLink w:val="a"/>
  </w:abstractNum>
  <w:abstractNum w:abstractNumId="14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7C60FDB"/>
    <w:multiLevelType w:val="multilevel"/>
    <w:tmpl w:val="70F84C32"/>
    <w:numStyleLink w:val="a"/>
  </w:abstractNum>
  <w:abstractNum w:abstractNumId="17" w15:restartNumberingAfterBreak="0">
    <w:nsid w:val="6371263F"/>
    <w:multiLevelType w:val="hybridMultilevel"/>
    <w:tmpl w:val="CBB0D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A686B4E"/>
    <w:multiLevelType w:val="multilevel"/>
    <w:tmpl w:val="D9BCABFA"/>
    <w:numStyleLink w:val="a1"/>
  </w:abstractNum>
  <w:abstractNum w:abstractNumId="20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70F14"/>
    <w:multiLevelType w:val="multilevel"/>
    <w:tmpl w:val="70F84C32"/>
    <w:numStyleLink w:val="a"/>
  </w:abstractNum>
  <w:abstractNum w:abstractNumId="22" w15:restartNumberingAfterBreak="0">
    <w:nsid w:val="76487629"/>
    <w:multiLevelType w:val="multilevel"/>
    <w:tmpl w:val="70F84C32"/>
    <w:numStyleLink w:val="a"/>
  </w:abstractNum>
  <w:abstractNum w:abstractNumId="23" w15:restartNumberingAfterBreak="0">
    <w:nsid w:val="78202A82"/>
    <w:multiLevelType w:val="multilevel"/>
    <w:tmpl w:val="E99C9F26"/>
    <w:name w:val="гщррщгр2"/>
    <w:numStyleLink w:val="a4"/>
  </w:abstractNum>
  <w:num w:numId="1" w16cid:durableId="1686008982">
    <w:abstractNumId w:val="5"/>
  </w:num>
  <w:num w:numId="2" w16cid:durableId="503134234">
    <w:abstractNumId w:val="6"/>
  </w:num>
  <w:num w:numId="3" w16cid:durableId="1579703343">
    <w:abstractNumId w:val="1"/>
  </w:num>
  <w:num w:numId="4" w16cid:durableId="1238636563">
    <w:abstractNumId w:val="20"/>
  </w:num>
  <w:num w:numId="5" w16cid:durableId="843663197">
    <w:abstractNumId w:val="10"/>
  </w:num>
  <w:num w:numId="6" w16cid:durableId="164171168">
    <w:abstractNumId w:val="3"/>
  </w:num>
  <w:num w:numId="7" w16cid:durableId="2014720006">
    <w:abstractNumId w:val="18"/>
  </w:num>
  <w:num w:numId="8" w16cid:durableId="1882015719">
    <w:abstractNumId w:val="23"/>
  </w:num>
  <w:num w:numId="9" w16cid:durableId="1799831419">
    <w:abstractNumId w:val="14"/>
  </w:num>
  <w:num w:numId="10" w16cid:durableId="133060978">
    <w:abstractNumId w:val="16"/>
  </w:num>
  <w:num w:numId="11" w16cid:durableId="1790540354">
    <w:abstractNumId w:val="9"/>
  </w:num>
  <w:num w:numId="12" w16cid:durableId="1836413743">
    <w:abstractNumId w:val="11"/>
  </w:num>
  <w:num w:numId="13" w16cid:durableId="1454328999">
    <w:abstractNumId w:val="0"/>
  </w:num>
  <w:num w:numId="14" w16cid:durableId="1409887744">
    <w:abstractNumId w:val="22"/>
  </w:num>
  <w:num w:numId="15" w16cid:durableId="386415285">
    <w:abstractNumId w:val="15"/>
  </w:num>
  <w:num w:numId="16" w16cid:durableId="42680489">
    <w:abstractNumId w:val="4"/>
  </w:num>
  <w:num w:numId="17" w16cid:durableId="873734634">
    <w:abstractNumId w:val="19"/>
  </w:num>
  <w:num w:numId="18" w16cid:durableId="914627586">
    <w:abstractNumId w:val="8"/>
  </w:num>
  <w:num w:numId="19" w16cid:durableId="549070410">
    <w:abstractNumId w:val="13"/>
  </w:num>
  <w:num w:numId="20" w16cid:durableId="201015317">
    <w:abstractNumId w:val="12"/>
  </w:num>
  <w:num w:numId="21" w16cid:durableId="412238008">
    <w:abstractNumId w:val="21"/>
  </w:num>
  <w:num w:numId="22" w16cid:durableId="1026172284">
    <w:abstractNumId w:val="2"/>
  </w:num>
  <w:num w:numId="23" w16cid:durableId="791557733">
    <w:abstractNumId w:val="7"/>
  </w:num>
  <w:num w:numId="24" w16cid:durableId="9097348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BF7"/>
    <w:rsid w:val="00020065"/>
    <w:rsid w:val="00031D3B"/>
    <w:rsid w:val="0004442C"/>
    <w:rsid w:val="00091DB5"/>
    <w:rsid w:val="00094F10"/>
    <w:rsid w:val="000B497C"/>
    <w:rsid w:val="000D169C"/>
    <w:rsid w:val="001C43A8"/>
    <w:rsid w:val="00206464"/>
    <w:rsid w:val="00224ABC"/>
    <w:rsid w:val="00227CAD"/>
    <w:rsid w:val="00231F8E"/>
    <w:rsid w:val="0024367B"/>
    <w:rsid w:val="00275FF2"/>
    <w:rsid w:val="002B328B"/>
    <w:rsid w:val="002B5450"/>
    <w:rsid w:val="00313EA4"/>
    <w:rsid w:val="00315685"/>
    <w:rsid w:val="00362457"/>
    <w:rsid w:val="00377C2D"/>
    <w:rsid w:val="0039152C"/>
    <w:rsid w:val="003A183B"/>
    <w:rsid w:val="0045211C"/>
    <w:rsid w:val="0048202E"/>
    <w:rsid w:val="004B42C7"/>
    <w:rsid w:val="0052542F"/>
    <w:rsid w:val="00595DB3"/>
    <w:rsid w:val="005C0330"/>
    <w:rsid w:val="006C1EB1"/>
    <w:rsid w:val="006D29A2"/>
    <w:rsid w:val="007A7095"/>
    <w:rsid w:val="007C3B5F"/>
    <w:rsid w:val="007E1148"/>
    <w:rsid w:val="007F6C57"/>
    <w:rsid w:val="008254C9"/>
    <w:rsid w:val="00857468"/>
    <w:rsid w:val="00900BAF"/>
    <w:rsid w:val="0096238A"/>
    <w:rsid w:val="009F02F4"/>
    <w:rsid w:val="00A551FC"/>
    <w:rsid w:val="00A64E57"/>
    <w:rsid w:val="00AD25E8"/>
    <w:rsid w:val="00B560A3"/>
    <w:rsid w:val="00C36421"/>
    <w:rsid w:val="00C86888"/>
    <w:rsid w:val="00CD1469"/>
    <w:rsid w:val="00CD2457"/>
    <w:rsid w:val="00D56F18"/>
    <w:rsid w:val="00D81BF7"/>
    <w:rsid w:val="00DF202C"/>
    <w:rsid w:val="00E54BAD"/>
    <w:rsid w:val="00F1328B"/>
    <w:rsid w:val="00F15AD0"/>
    <w:rsid w:val="00F30647"/>
    <w:rsid w:val="00F720F8"/>
    <w:rsid w:val="00FA1F18"/>
    <w:rsid w:val="00FB2628"/>
    <w:rsid w:val="00FB3C79"/>
    <w:rsid w:val="00FC4AEF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AA37"/>
  <w15:chartTrackingRefBased/>
  <w15:docId w15:val="{34A27A98-F0FA-4A84-BA2F-B4074696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FD0433"/>
    <w:pPr>
      <w:pageBreakBefore/>
      <w:numPr>
        <w:numId w:val="3"/>
      </w:numPr>
      <w:tabs>
        <w:tab w:val="right" w:leader="underscore" w:pos="9356"/>
      </w:tabs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paragraph" w:styleId="ae">
    <w:name w:val="header"/>
    <w:basedOn w:val="a5"/>
    <w:link w:val="af"/>
    <w:uiPriority w:val="99"/>
    <w:unhideWhenUsed/>
    <w:rsid w:val="00224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6"/>
    <w:link w:val="ae"/>
    <w:uiPriority w:val="99"/>
    <w:rsid w:val="00224ABC"/>
  </w:style>
  <w:style w:type="paragraph" w:styleId="af0">
    <w:name w:val="footer"/>
    <w:basedOn w:val="a5"/>
    <w:link w:val="af1"/>
    <w:uiPriority w:val="99"/>
    <w:unhideWhenUsed/>
    <w:rsid w:val="00224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6"/>
    <w:link w:val="af0"/>
    <w:uiPriority w:val="99"/>
    <w:rsid w:val="00224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85;&#1080;&#1074;&#1077;&#1088;&#1089;&#1080;&#1090;&#1077;&#1090;\1%20&#1057;&#1077;&#1084;&#1077;&#1089;&#1090;&#1088;\&#1054;&#1050;&#1053;\&#1064;&#1072;&#1073;&#1083;&#1086;&#1085;%20&#1088;&#1077;&#1092;&#1077;&#1088;&#107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43B-35B4-4FB1-8137-3570536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реферата.dotx</Template>
  <TotalTime>111</TotalTime>
  <Pages>1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11</cp:revision>
  <dcterms:created xsi:type="dcterms:W3CDTF">2025-03-25T16:22:00Z</dcterms:created>
  <dcterms:modified xsi:type="dcterms:W3CDTF">2025-04-21T16:05:00Z</dcterms:modified>
</cp:coreProperties>
</file>
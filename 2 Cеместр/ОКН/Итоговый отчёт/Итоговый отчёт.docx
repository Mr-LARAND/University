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AC5E" w14:textId="77777777" w:rsidR="00DF202C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24367B" w:rsidRPr="007A7095">
        <w:rPr>
          <w:rFonts w:ascii="Times New Roman" w:hAnsi="Times New Roman" w:cs="Times New Roman"/>
          <w:sz w:val="28"/>
          <w:szCs w:val="28"/>
        </w:rPr>
        <w:t xml:space="preserve">НАУКИ </w:t>
      </w:r>
      <w:r w:rsidR="0024367B">
        <w:rPr>
          <w:rFonts w:ascii="Times New Roman" w:hAnsi="Times New Roman" w:cs="Times New Roman"/>
          <w:sz w:val="28"/>
          <w:szCs w:val="28"/>
        </w:rPr>
        <w:t xml:space="preserve">И ВЫСШЕГО </w:t>
      </w:r>
      <w:r w:rsidRPr="007A7095">
        <w:rPr>
          <w:rFonts w:ascii="Times New Roman" w:hAnsi="Times New Roman" w:cs="Times New Roman"/>
          <w:sz w:val="28"/>
          <w:szCs w:val="28"/>
        </w:rPr>
        <w:t xml:space="preserve">ОБРАЗОВАНИЯ </w:t>
      </w:r>
      <w:r w:rsidR="00020065">
        <w:rPr>
          <w:rFonts w:ascii="Times New Roman" w:hAnsi="Times New Roman" w:cs="Times New Roman"/>
          <w:sz w:val="28"/>
          <w:szCs w:val="28"/>
        </w:rPr>
        <w:br/>
      </w:r>
      <w:r w:rsidRPr="007A7095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4EA57EB8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3DFB3A40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9F6882F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31D3523C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13069580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A210D5" w14:textId="77777777" w:rsidR="00CD2457" w:rsidRPr="007A7095" w:rsidRDefault="007A7095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Факультет математики и компьютерных наук</w:t>
      </w:r>
    </w:p>
    <w:p w14:paraId="2A6CCA92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Кафедра математических и компьютерных методов</w:t>
      </w:r>
    </w:p>
    <w:p w14:paraId="2AA3FB03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E16FDD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8D5FF5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A6F86B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950679" w14:textId="77777777" w:rsidR="007E1148" w:rsidRPr="00857468" w:rsidRDefault="00857468" w:rsidP="007E1148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Отчет по семестровым работам</w:t>
      </w:r>
    </w:p>
    <w:p w14:paraId="3826357C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 xml:space="preserve">по дисциплине </w:t>
      </w:r>
    </w:p>
    <w:p w14:paraId="2CDEB49C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ОСНОВЫ КОМПЬЮТЕРНЫХ НАУК</w:t>
      </w:r>
    </w:p>
    <w:p w14:paraId="76C380FC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384C37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D0BFD0" w14:textId="77777777" w:rsidR="0024367B" w:rsidRPr="007A7095" w:rsidRDefault="0024367B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5B3C45" w14:textId="77777777" w:rsidR="007E1148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23F543" w14:textId="77777777" w:rsidR="00CD2457" w:rsidRPr="007A7095" w:rsidRDefault="007E1148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1148">
        <w:rPr>
          <w:rFonts w:ascii="Times New Roman" w:eastAsia="Calibri" w:hAnsi="Times New Roman" w:cs="Times New Roman"/>
          <w:sz w:val="28"/>
          <w:szCs w:val="28"/>
        </w:rPr>
        <w:t>Работу выполнил</w:t>
      </w:r>
      <w:r w:rsidR="00CD2457" w:rsidRPr="007A709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0B84EF26" w14:textId="77777777" w:rsidR="00CD2457" w:rsidRPr="007A709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студент 1 курса</w:t>
      </w:r>
    </w:p>
    <w:p w14:paraId="05D73630" w14:textId="77777777" w:rsidR="007E1148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группы 12/</w:t>
      </w:r>
      <w:r w:rsidR="000D169C" w:rsidRPr="00FD0433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2C467773" w14:textId="35624339" w:rsidR="00FB3C79" w:rsidRPr="00FB3C79" w:rsidRDefault="00D81476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Ларин</w:t>
      </w:r>
      <w:r w:rsidR="00FB3C7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Андрей</w:t>
      </w:r>
    </w:p>
    <w:p w14:paraId="26615078" w14:textId="77777777" w:rsidR="007E1148" w:rsidRPr="007A7095" w:rsidRDefault="007E1148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58CF53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16AB26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0B09E5A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B7E2D3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58382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12D74F" w14:textId="77777777" w:rsidR="00CD2457" w:rsidRDefault="00857468" w:rsidP="00CD2457">
      <w:pPr>
        <w:tabs>
          <w:tab w:val="right" w:leader="underscore" w:pos="9356"/>
        </w:tabs>
        <w:spacing w:after="120" w:line="0" w:lineRule="atLeast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Краснодар 20</w:t>
      </w:r>
      <w:r w:rsidR="00FF20A8">
        <w:rPr>
          <w:rFonts w:ascii="Times New Roman" w:eastAsia="Calibri" w:hAnsi="Times New Roman" w:cs="Times New Roman"/>
          <w:sz w:val="28"/>
          <w:szCs w:val="28"/>
        </w:rPr>
        <w:t>24</w:t>
      </w:r>
    </w:p>
    <w:p w14:paraId="71DADDAB" w14:textId="77777777" w:rsidR="00FF20A8" w:rsidRDefault="00FF20A8" w:rsidP="00FF20A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76DF81" w14:textId="77777777" w:rsidR="009F02F4" w:rsidRDefault="00FF20A8" w:rsidP="009F02F4">
      <w:pPr>
        <w:tabs>
          <w:tab w:val="right" w:leader="underscore" w:pos="9356"/>
        </w:tabs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F20A8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157D1C2" w14:textId="75562207" w:rsidR="008440DF" w:rsidRDefault="009F02F4">
      <w:pPr>
        <w:pStyle w:val="15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\u </w:instrText>
      </w:r>
      <w:r>
        <w:rPr>
          <w:caps w:val="0"/>
        </w:rPr>
        <w:fldChar w:fldCharType="separate"/>
      </w:r>
      <w:hyperlink w:anchor="_Toc196218146" w:history="1">
        <w:r w:rsidR="008440DF" w:rsidRPr="00FD49D9">
          <w:rPr>
            <w:rStyle w:val="ac"/>
            <w:noProof/>
          </w:rPr>
          <w:t>1</w:t>
        </w:r>
        <w:r w:rsidR="008440DF"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="008440DF" w:rsidRPr="00FD49D9">
          <w:rPr>
            <w:rStyle w:val="ac"/>
            <w:noProof/>
          </w:rPr>
          <w:t>семестровая</w:t>
        </w:r>
        <w:r w:rsidR="008440DF">
          <w:rPr>
            <w:noProof/>
            <w:webHidden/>
          </w:rPr>
          <w:tab/>
        </w:r>
        <w:r w:rsidR="008440DF">
          <w:rPr>
            <w:noProof/>
            <w:webHidden/>
          </w:rPr>
          <w:fldChar w:fldCharType="begin"/>
        </w:r>
        <w:r w:rsidR="008440DF">
          <w:rPr>
            <w:noProof/>
            <w:webHidden/>
          </w:rPr>
          <w:instrText xml:space="preserve"> PAGEREF _Toc196218146 \h </w:instrText>
        </w:r>
        <w:r w:rsidR="008440DF">
          <w:rPr>
            <w:noProof/>
            <w:webHidden/>
          </w:rPr>
        </w:r>
        <w:r w:rsidR="008440DF">
          <w:rPr>
            <w:noProof/>
            <w:webHidden/>
          </w:rPr>
          <w:fldChar w:fldCharType="separate"/>
        </w:r>
        <w:r w:rsidR="008440DF">
          <w:rPr>
            <w:noProof/>
            <w:webHidden/>
          </w:rPr>
          <w:t>7</w:t>
        </w:r>
        <w:r w:rsidR="008440DF">
          <w:rPr>
            <w:noProof/>
            <w:webHidden/>
          </w:rPr>
          <w:fldChar w:fldCharType="end"/>
        </w:r>
      </w:hyperlink>
    </w:p>
    <w:p w14:paraId="1116D98B" w14:textId="619259D1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47" w:history="1">
        <w:r w:rsidRPr="00FD49D9">
          <w:rPr>
            <w:rStyle w:val="ac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 xml:space="preserve">Тема: Табулирование функции </w:t>
        </w:r>
        <w:r w:rsidRPr="00FD49D9">
          <w:rPr>
            <w:rStyle w:val="ac"/>
            <w:noProof/>
            <w:lang w:val="en-US"/>
          </w:rPr>
          <w:t>f</w:t>
        </w:r>
        <w:r w:rsidRPr="00FD49D9">
          <w:rPr>
            <w:rStyle w:val="ac"/>
            <w:noProof/>
          </w:rPr>
          <w:t>(</w:t>
        </w:r>
        <w:r w:rsidRPr="00FD49D9">
          <w:rPr>
            <w:rStyle w:val="ac"/>
            <w:noProof/>
            <w:lang w:val="en-US"/>
          </w:rPr>
          <w:t>x</w:t>
        </w:r>
        <w:r w:rsidRPr="00FD49D9">
          <w:rPr>
            <w:rStyle w:val="ac"/>
            <w:noProof/>
          </w:rPr>
          <w:t>) (Задча, список идентификаторов)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A469B6" w14:textId="203394ED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48" w:history="1">
        <w:r w:rsidRPr="00FD49D9">
          <w:rPr>
            <w:rStyle w:val="ac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Алгоритм решения задачи (блок-схема)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783825" w14:textId="192AA01D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49" w:history="1">
        <w:r w:rsidRPr="00FD49D9">
          <w:rPr>
            <w:rStyle w:val="ac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0EB2CA" w14:textId="5B6CA396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50" w:history="1">
        <w:r w:rsidRPr="00FD49D9">
          <w:rPr>
            <w:rStyle w:val="ac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Результат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EDD6EF" w14:textId="60F3D55E" w:rsidR="008440DF" w:rsidRDefault="008440DF">
      <w:pPr>
        <w:pStyle w:val="15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51" w:history="1">
        <w:r w:rsidRPr="00FD49D9">
          <w:rPr>
            <w:rStyle w:val="ac"/>
            <w:noProof/>
          </w:rPr>
          <w:t>2</w:t>
        </w:r>
        <w:r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семестровая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5B69DD" w14:textId="79935FAA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52" w:history="1">
        <w:r w:rsidRPr="00FD49D9">
          <w:rPr>
            <w:rStyle w:val="ac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Тестовые примеры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F9115C" w14:textId="71DF3A8B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53" w:history="1">
        <w:r w:rsidRPr="00FD49D9">
          <w:rPr>
            <w:rStyle w:val="ac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Программа 1 – Реализация посредством перегрузки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1BDA9A" w14:textId="35707E86" w:rsidR="008440DF" w:rsidRDefault="008440DF">
      <w:pPr>
        <w:pStyle w:val="30"/>
        <w:tabs>
          <w:tab w:val="left" w:pos="1920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54" w:history="1">
        <w:r w:rsidRPr="00FD49D9">
          <w:rPr>
            <w:rStyle w:val="ac"/>
            <w:noProof/>
          </w:rPr>
          <w:t>2.2.1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Текст разработанной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9E1A2B" w14:textId="0B6C6DFB" w:rsidR="008440DF" w:rsidRDefault="008440DF">
      <w:pPr>
        <w:pStyle w:val="30"/>
        <w:tabs>
          <w:tab w:val="left" w:pos="1920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55" w:history="1">
        <w:r w:rsidRPr="00FD49D9">
          <w:rPr>
            <w:rStyle w:val="ac"/>
            <w:noProof/>
          </w:rPr>
          <w:t>2.2.2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 xml:space="preserve">Тестирование разработанной программы (результаты тестирования программы для проверки всех ветвей алгоритма)     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5E9D63" w14:textId="21C4C023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56" w:history="1">
        <w:r w:rsidRPr="00FD49D9">
          <w:rPr>
            <w:rStyle w:val="ac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Программа 2 – Реализация посредством механизма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C8E0E5" w14:textId="1AFB8412" w:rsidR="008440DF" w:rsidRDefault="008440DF">
      <w:pPr>
        <w:pStyle w:val="30"/>
        <w:tabs>
          <w:tab w:val="left" w:pos="1920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57" w:history="1">
        <w:r w:rsidRPr="00FD49D9">
          <w:rPr>
            <w:rStyle w:val="ac"/>
            <w:noProof/>
            <w:lang w:val="en-US"/>
          </w:rPr>
          <w:t>2.3.1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Текст разработанной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686378" w14:textId="16CFB679" w:rsidR="008440DF" w:rsidRDefault="008440DF">
      <w:pPr>
        <w:pStyle w:val="30"/>
        <w:tabs>
          <w:tab w:val="left" w:pos="1920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58" w:history="1">
        <w:r w:rsidRPr="00FD49D9">
          <w:rPr>
            <w:rStyle w:val="ac"/>
            <w:noProof/>
          </w:rPr>
          <w:t>2.3.2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 xml:space="preserve">Тестирование разработанной программы (результаты тестирования программы для проверки всех ветвей алгоритма)  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BCC7DD" w14:textId="3BE48E63" w:rsidR="008440DF" w:rsidRDefault="008440DF">
      <w:pPr>
        <w:pStyle w:val="15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59" w:history="1">
        <w:r w:rsidRPr="00FD49D9">
          <w:rPr>
            <w:rStyle w:val="ac"/>
            <w:noProof/>
          </w:rPr>
          <w:t>3</w:t>
        </w:r>
        <w:r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семестровая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4C37E2" w14:textId="144823AA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60" w:history="1">
        <w:r w:rsidRPr="00FD49D9">
          <w:rPr>
            <w:rStyle w:val="ac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08C7B1" w14:textId="7307312D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61" w:history="1">
        <w:r w:rsidRPr="00FD49D9">
          <w:rPr>
            <w:rStyle w:val="ac"/>
            <w:noProof/>
          </w:rPr>
          <w:t>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Листинг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E1D565" w14:textId="5D2D8E4B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62" w:history="1">
        <w:r w:rsidRPr="00FD49D9">
          <w:rPr>
            <w:rStyle w:val="ac"/>
            <w:noProof/>
          </w:rPr>
          <w:t>3.3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Результат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DC48CE3" w14:textId="62D2BDDD" w:rsidR="008440DF" w:rsidRDefault="008440DF">
      <w:pPr>
        <w:pStyle w:val="15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63" w:history="1">
        <w:r w:rsidRPr="00FD49D9">
          <w:rPr>
            <w:rStyle w:val="ac"/>
            <w:noProof/>
          </w:rPr>
          <w:t>4</w:t>
        </w:r>
        <w:r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семестровая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85DAA6B" w14:textId="3D9B7978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64" w:history="1">
        <w:r w:rsidRPr="00FD49D9">
          <w:rPr>
            <w:rStyle w:val="ac"/>
            <w:noProof/>
          </w:rPr>
          <w:t>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C5FAF6C" w14:textId="03E4B237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65" w:history="1">
        <w:r w:rsidRPr="00FD49D9">
          <w:rPr>
            <w:rStyle w:val="ac"/>
            <w:noProof/>
          </w:rPr>
          <w:t>4.2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Список перегружаемых операторов с указанием их ноавого смысла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D9B94C" w14:textId="3E4E5784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66" w:history="1">
        <w:r w:rsidRPr="00FD49D9">
          <w:rPr>
            <w:rStyle w:val="ac"/>
            <w:noProof/>
          </w:rPr>
          <w:t>4.3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>текст разработанной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A66437" w14:textId="39980112" w:rsidR="008440DF" w:rsidRDefault="008440DF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18167" w:history="1">
        <w:r w:rsidRPr="00FD49D9">
          <w:rPr>
            <w:rStyle w:val="ac"/>
            <w:noProof/>
            <w:lang w:val="en-US"/>
          </w:rPr>
          <w:t>4.4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D49D9">
          <w:rPr>
            <w:rStyle w:val="ac"/>
            <w:noProof/>
          </w:rPr>
          <w:t xml:space="preserve">тестирование разработанной программы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_Toc196218167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3216503" w14:textId="4E5F5005" w:rsidR="009F02F4" w:rsidRPr="00FF20A8" w:rsidRDefault="009F02F4" w:rsidP="00C474FC">
      <w:pPr>
        <w:pStyle w:val="1"/>
      </w:pPr>
      <w:r>
        <w:lastRenderedPageBreak/>
        <w:fldChar w:fldCharType="end"/>
      </w:r>
      <w:bookmarkStart w:id="0" w:name="_Toc196218146"/>
      <w:r w:rsidR="00C474FC">
        <w:t>семестровая</w:t>
      </w:r>
      <w:bookmarkEnd w:id="0"/>
    </w:p>
    <w:p w14:paraId="38709028" w14:textId="7AE61646" w:rsidR="00D81476" w:rsidRPr="00681F85" w:rsidRDefault="00D81476" w:rsidP="00C474FC">
      <w:pPr>
        <w:pStyle w:val="2"/>
      </w:pPr>
      <w:bookmarkStart w:id="1" w:name="_Toc191633305"/>
      <w:bookmarkStart w:id="2" w:name="_Toc196218147"/>
      <w:r>
        <w:t>Тема</w:t>
      </w:r>
      <w:r w:rsidRPr="00976D11">
        <w:t xml:space="preserve">: </w:t>
      </w:r>
      <w:r>
        <w:t xml:space="preserve">Табулирование функции </w:t>
      </w:r>
      <w:r>
        <w:rPr>
          <w:lang w:val="en-US"/>
        </w:rPr>
        <w:t>f</w:t>
      </w:r>
      <w:r w:rsidRPr="00976D11">
        <w:t>(</w:t>
      </w:r>
      <w:r>
        <w:rPr>
          <w:lang w:val="en-US"/>
        </w:rPr>
        <w:t>x</w:t>
      </w:r>
      <w:r w:rsidRPr="00976D11">
        <w:t>)</w:t>
      </w:r>
      <w:bookmarkEnd w:id="1"/>
      <w:r w:rsidRPr="004867E8">
        <w:t xml:space="preserve"> (</w:t>
      </w:r>
      <w:r>
        <w:t>Задча</w:t>
      </w:r>
      <w:r w:rsidRPr="00015EAD">
        <w:t xml:space="preserve">, </w:t>
      </w:r>
      <w:r>
        <w:t>список идентификаторов</w:t>
      </w:r>
      <w:r w:rsidRPr="004867E8">
        <w:t>)</w:t>
      </w:r>
      <w:bookmarkEnd w:id="2"/>
    </w:p>
    <w:p w14:paraId="51571424" w14:textId="77777777" w:rsidR="00D81476" w:rsidRDefault="00D81476" w:rsidP="00D81476">
      <w:pPr>
        <w:pStyle w:val="14"/>
        <w:rPr>
          <w:b/>
          <w:bCs/>
        </w:rPr>
      </w:pPr>
      <w:r>
        <w:t>Задача</w:t>
      </w:r>
      <w:r>
        <w:br/>
        <w:t xml:space="preserve">Выполнить табулирование функции </w:t>
      </w:r>
      <w:r>
        <w:rPr>
          <w:lang w:val="en-US"/>
        </w:rPr>
        <w:t>f</w:t>
      </w:r>
      <w:r w:rsidRPr="00E61455">
        <w:t>(</w:t>
      </w:r>
      <w:r>
        <w:rPr>
          <w:lang w:val="en-US"/>
        </w:rPr>
        <w:t>x</w:t>
      </w:r>
      <w:r w:rsidRPr="00E61455">
        <w:t xml:space="preserve">). </w:t>
      </w:r>
      <w:r>
        <w:t>Верхняя, нижняя границы и шаг вводятся пользователем с клавиатуры. Предусмотреть защиту от неправильного ввода данных.</w:t>
      </w:r>
    </w:p>
    <w:p w14:paraId="14AC791B" w14:textId="77777777" w:rsidR="00D81476" w:rsidRPr="00681F85" w:rsidRDefault="00D81476" w:rsidP="00D81476">
      <w:pPr>
        <w:pStyle w:val="14"/>
      </w:pPr>
      <w:r>
        <w:t>Список идентификаторов</w:t>
      </w:r>
      <w:r w:rsidRPr="00681F85">
        <w:t>:</w:t>
      </w:r>
    </w:p>
    <w:p w14:paraId="37AEB3FC" w14:textId="77777777" w:rsidR="00D81476" w:rsidRDefault="00D81476" w:rsidP="00D81476">
      <w:pPr>
        <w:pStyle w:val="14"/>
      </w:pPr>
    </w:p>
    <w:p w14:paraId="443BA6B5" w14:textId="77777777" w:rsidR="00D81476" w:rsidRDefault="00D81476" w:rsidP="00D81476">
      <w:pPr>
        <w:pStyle w:val="14"/>
      </w:pPr>
      <w:r>
        <w:t>1. Функции:</w:t>
      </w:r>
    </w:p>
    <w:p w14:paraId="3F7757A1" w14:textId="77777777" w:rsidR="00D81476" w:rsidRDefault="00D81476" w:rsidP="00D81476">
      <w:pPr>
        <w:pStyle w:val="14"/>
      </w:pPr>
      <w:r>
        <w:t xml:space="preserve">   - f — имя функции, определяющей математическую функцию f(x).</w:t>
      </w:r>
    </w:p>
    <w:p w14:paraId="60698837" w14:textId="77777777" w:rsidR="00D81476" w:rsidRDefault="00D81476" w:rsidP="00D81476">
      <w:pPr>
        <w:pStyle w:val="14"/>
      </w:pPr>
    </w:p>
    <w:p w14:paraId="4B9B7FD2" w14:textId="77777777" w:rsidR="00D81476" w:rsidRDefault="00D81476" w:rsidP="00D81476">
      <w:pPr>
        <w:pStyle w:val="14"/>
      </w:pPr>
      <w:r>
        <w:t>2. Переменные:</w:t>
      </w:r>
    </w:p>
    <w:p w14:paraId="27836CF6" w14:textId="77777777" w:rsidR="00D81476" w:rsidRPr="00015EAD" w:rsidRDefault="00D81476" w:rsidP="00D81476">
      <w:pPr>
        <w:pStyle w:val="14"/>
      </w:pPr>
      <w:r>
        <w:t xml:space="preserve">   - </w:t>
      </w:r>
      <w:proofErr w:type="spellStart"/>
      <w:r>
        <w:t>lower</w:t>
      </w:r>
      <w:proofErr w:type="spellEnd"/>
      <w:r>
        <w:t xml:space="preserve"> — переменная для хранения нижней границы интервала. (</w:t>
      </w:r>
      <w:r>
        <w:rPr>
          <w:lang w:val="en-US"/>
        </w:rPr>
        <w:t>double</w:t>
      </w:r>
      <w:r w:rsidRPr="00015EAD">
        <w:t>)</w:t>
      </w:r>
    </w:p>
    <w:p w14:paraId="77F7F2C1" w14:textId="77777777" w:rsidR="00D81476" w:rsidRPr="00015EAD" w:rsidRDefault="00D81476" w:rsidP="00D81476">
      <w:pPr>
        <w:pStyle w:val="14"/>
      </w:pPr>
      <w:r>
        <w:t xml:space="preserve">   - </w:t>
      </w:r>
      <w:proofErr w:type="spellStart"/>
      <w:r>
        <w:t>upper</w:t>
      </w:r>
      <w:proofErr w:type="spellEnd"/>
      <w:r>
        <w:t xml:space="preserve"> — переменная для хранения верхней границы интервала.</w:t>
      </w:r>
      <w:r w:rsidRPr="00015EAD">
        <w:t xml:space="preserve"> (</w:t>
      </w:r>
      <w:r>
        <w:rPr>
          <w:lang w:val="en-US"/>
        </w:rPr>
        <w:t>double</w:t>
      </w:r>
      <w:r w:rsidRPr="00015EAD">
        <w:t>)</w:t>
      </w:r>
    </w:p>
    <w:p w14:paraId="7E28CAB3" w14:textId="77777777" w:rsidR="00D81476" w:rsidRPr="00253AF7" w:rsidRDefault="00D81476" w:rsidP="00D81476">
      <w:pPr>
        <w:pStyle w:val="14"/>
      </w:pPr>
      <w:r>
        <w:t xml:space="preserve">   - </w:t>
      </w:r>
      <w:proofErr w:type="spellStart"/>
      <w:r>
        <w:t>step</w:t>
      </w:r>
      <w:proofErr w:type="spellEnd"/>
      <w:r>
        <w:t xml:space="preserve"> — переменная для хранения шага.</w:t>
      </w:r>
      <w:r w:rsidRPr="00015EAD">
        <w:t xml:space="preserve"> </w:t>
      </w:r>
      <w:r>
        <w:rPr>
          <w:lang w:val="en-US"/>
        </w:rPr>
        <w:t>(double)</w:t>
      </w:r>
    </w:p>
    <w:p w14:paraId="7DF52724" w14:textId="77777777" w:rsidR="00D81476" w:rsidRDefault="00D81476" w:rsidP="00D81476">
      <w:pPr>
        <w:pStyle w:val="14"/>
      </w:pPr>
    </w:p>
    <w:p w14:paraId="40EB827E" w14:textId="77777777" w:rsidR="00D81476" w:rsidRDefault="00D81476" w:rsidP="00C474FC">
      <w:pPr>
        <w:pStyle w:val="2"/>
      </w:pPr>
      <w:bookmarkStart w:id="3" w:name="_Toc191633306"/>
      <w:bookmarkStart w:id="4" w:name="_Toc196218148"/>
      <w:r>
        <w:t>Алгоритм решения задачи (блок-схема)</w:t>
      </w:r>
      <w:bookmarkEnd w:id="3"/>
      <w:bookmarkEnd w:id="4"/>
      <w:r>
        <w:t xml:space="preserve"> </w:t>
      </w:r>
    </w:p>
    <w:p w14:paraId="25FA03B3" w14:textId="77777777" w:rsidR="00D81476" w:rsidRDefault="00D81476" w:rsidP="00D81476">
      <w:pPr>
        <w:pStyle w:val="14"/>
        <w:jc w:val="center"/>
      </w:pPr>
      <w:r>
        <w:rPr>
          <w:noProof/>
        </w:rPr>
        <w:lastRenderedPageBreak/>
        <w:drawing>
          <wp:inline distT="0" distB="0" distL="0" distR="0" wp14:anchorId="227C3040" wp14:editId="0C6B2D85">
            <wp:extent cx="4030133" cy="8669039"/>
            <wp:effectExtent l="0" t="0" r="8890" b="0"/>
            <wp:docPr id="835776892" name="Рисунок 1" descr="Изображение выглядит как текст, диаграмма, зарисовк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76892" name="Рисунок 1" descr="Изображение выглядит как текст, диаграмма, зарисовка, че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110" cy="870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CC166" w14:textId="77777777" w:rsidR="00D81476" w:rsidRDefault="00D81476" w:rsidP="00C474FC">
      <w:pPr>
        <w:pStyle w:val="2"/>
      </w:pPr>
      <w:bookmarkStart w:id="5" w:name="_Toc191633307"/>
      <w:bookmarkStart w:id="6" w:name="_Toc196218149"/>
      <w:r>
        <w:lastRenderedPageBreak/>
        <w:t>Программа</w:t>
      </w:r>
      <w:bookmarkEnd w:id="5"/>
      <w:bookmarkEnd w:id="6"/>
    </w:p>
    <w:p w14:paraId="7E441196" w14:textId="77777777" w:rsidR="00D81476" w:rsidRDefault="00D81476" w:rsidP="00D81476">
      <w:pPr>
        <w:pStyle w:val="14"/>
        <w:ind w:firstLine="0"/>
      </w:pPr>
    </w:p>
    <w:p w14:paraId="146395CA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B76283F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0EF2C5C4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f(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double x) {</w:t>
      </w:r>
    </w:p>
    <w:p w14:paraId="1299B19E" w14:textId="77777777" w:rsidR="00D81476" w:rsidRPr="004867E8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</w:t>
      </w:r>
      <w:r w:rsidRPr="0002344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12FA">
        <w:rPr>
          <w:rFonts w:ascii="Courier New" w:hAnsi="Courier New" w:cs="Courier New"/>
          <w:sz w:val="24"/>
          <w:szCs w:val="24"/>
          <w:lang w:val="en-US"/>
        </w:rPr>
        <w:t> </w:t>
      </w:r>
      <w:r w:rsidRPr="00023440">
        <w:rPr>
          <w:rFonts w:ascii="Courier New" w:hAnsi="Courier New" w:cs="Courier New"/>
          <w:sz w:val="24"/>
          <w:szCs w:val="24"/>
          <w:lang w:val="en-US"/>
        </w:rPr>
        <w:t xml:space="preserve"> return x * x * x - x * x - </w:t>
      </w:r>
      <w:proofErr w:type="gramStart"/>
      <w:r w:rsidRPr="00023440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2D3FC3D4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2487629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30E9A3B7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E3A6C64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double lower, upper,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step;</w:t>
      </w:r>
      <w:proofErr w:type="gramEnd"/>
    </w:p>
    <w:p w14:paraId="725CF8B0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73BD7943" w14:textId="77777777" w:rsidR="00D81476" w:rsidRPr="004867E8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6E1ECF6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023440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"Enter the lower bound: 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44C6950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while 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"%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lf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", &amp;lower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62711AFF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"Incorrect input. Please enter the number: 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82588EC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    while(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() !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= '\n'); // </w:t>
      </w:r>
      <w:r w:rsidRPr="006C12FA">
        <w:rPr>
          <w:rFonts w:ascii="Courier New" w:hAnsi="Courier New" w:cs="Courier New"/>
          <w:sz w:val="24"/>
          <w:szCs w:val="24"/>
        </w:rPr>
        <w:t>Очищаем</w:t>
      </w: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12FA">
        <w:rPr>
          <w:rFonts w:ascii="Courier New" w:hAnsi="Courier New" w:cs="Courier New"/>
          <w:sz w:val="24"/>
          <w:szCs w:val="24"/>
        </w:rPr>
        <w:t>ввод</w:t>
      </w:r>
    </w:p>
    <w:p w14:paraId="430288DF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349A342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4B09096C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"Enter the upper bound: 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4BB4409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while 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"%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lf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", &amp;upper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= 1 || upper &lt;=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lower) {</w:t>
      </w:r>
      <w:proofErr w:type="gramEnd"/>
    </w:p>
    <w:p w14:paraId="0F2DD1E8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"Incorrect input. The upper limit should be larger than the lower one. Please enter the number: 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BDA7371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    while(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() !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= '\n'); // </w:t>
      </w:r>
      <w:r w:rsidRPr="006C12FA">
        <w:rPr>
          <w:rFonts w:ascii="Courier New" w:hAnsi="Courier New" w:cs="Courier New"/>
          <w:sz w:val="24"/>
          <w:szCs w:val="24"/>
        </w:rPr>
        <w:t>Очищаем</w:t>
      </w: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12FA">
        <w:rPr>
          <w:rFonts w:ascii="Courier New" w:hAnsi="Courier New" w:cs="Courier New"/>
          <w:sz w:val="24"/>
          <w:szCs w:val="24"/>
        </w:rPr>
        <w:t>ввод</w:t>
      </w:r>
    </w:p>
    <w:p w14:paraId="368B9ECD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557F5EA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3A81EAE0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"Enter the step: 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51C5730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while 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"%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lf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", &amp;step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= 1 || step &lt;=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4B498EAC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"Incorrect input. The step must be positive. Please enter the number: 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FF34C33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    while(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() !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= '\n'); // </w:t>
      </w:r>
      <w:r w:rsidRPr="006C12FA">
        <w:rPr>
          <w:rFonts w:ascii="Courier New" w:hAnsi="Courier New" w:cs="Courier New"/>
          <w:sz w:val="24"/>
          <w:szCs w:val="24"/>
        </w:rPr>
        <w:t>Очищаем</w:t>
      </w: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12FA">
        <w:rPr>
          <w:rFonts w:ascii="Courier New" w:hAnsi="Courier New" w:cs="Courier New"/>
          <w:sz w:val="24"/>
          <w:szCs w:val="24"/>
        </w:rPr>
        <w:t>ввод</w:t>
      </w:r>
    </w:p>
    <w:p w14:paraId="13BF3A10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A23431E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25D29E6E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"\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nTable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 of function 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valuesf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(x) = x^3 - x^2 -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1:\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n"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C14B535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6C12FA">
        <w:rPr>
          <w:rFonts w:ascii="Courier New" w:hAnsi="Courier New" w:cs="Courier New"/>
          <w:sz w:val="24"/>
          <w:szCs w:val="24"/>
          <w:lang w:val="fr-FR"/>
        </w:rPr>
        <w:t>printf(</w:t>
      </w:r>
      <w:proofErr w:type="gramEnd"/>
      <w:r w:rsidRPr="006C12FA">
        <w:rPr>
          <w:rFonts w:ascii="Courier New" w:hAnsi="Courier New" w:cs="Courier New"/>
          <w:sz w:val="24"/>
          <w:szCs w:val="24"/>
          <w:lang w:val="fr-FR"/>
        </w:rPr>
        <w:t>" x\t\t f(x)\n"</w:t>
      </w:r>
      <w:proofErr w:type="gramStart"/>
      <w:r w:rsidRPr="006C12FA">
        <w:rPr>
          <w:rFonts w:ascii="Courier New" w:hAnsi="Courier New" w:cs="Courier New"/>
          <w:sz w:val="24"/>
          <w:szCs w:val="24"/>
          <w:lang w:val="fr-FR"/>
        </w:rPr>
        <w:t>);</w:t>
      </w:r>
      <w:proofErr w:type="gramEnd"/>
    </w:p>
    <w:p w14:paraId="61788486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fr-FR"/>
        </w:rPr>
        <w:lastRenderedPageBreak/>
        <w:t xml:space="preserve">    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"-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------------------------\n"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780F373" w14:textId="77777777" w:rsidR="00D81476" w:rsidRPr="004867E8" w:rsidRDefault="00D81476" w:rsidP="00D81476">
      <w:pPr>
        <w:pStyle w:val="14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9087CC2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for (double x = lower; x &lt;= upper; x +=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step) {</w:t>
      </w:r>
      <w:proofErr w:type="gramEnd"/>
    </w:p>
    <w:p w14:paraId="35A71397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6C12FA">
        <w:rPr>
          <w:rFonts w:ascii="Courier New" w:hAnsi="Courier New" w:cs="Courier New"/>
          <w:sz w:val="24"/>
          <w:szCs w:val="24"/>
          <w:lang w:val="fr-FR"/>
        </w:rPr>
        <w:t>printf(</w:t>
      </w:r>
      <w:proofErr w:type="gramEnd"/>
      <w:r w:rsidRPr="006C12FA">
        <w:rPr>
          <w:rFonts w:ascii="Courier New" w:hAnsi="Courier New" w:cs="Courier New"/>
          <w:sz w:val="24"/>
          <w:szCs w:val="24"/>
          <w:lang w:val="fr-FR"/>
        </w:rPr>
        <w:t>"%.2f\t\t %.2f\n", x, f(x)</w:t>
      </w:r>
      <w:proofErr w:type="gramStart"/>
      <w:r w:rsidRPr="006C12FA">
        <w:rPr>
          <w:rFonts w:ascii="Courier New" w:hAnsi="Courier New" w:cs="Courier New"/>
          <w:sz w:val="24"/>
          <w:szCs w:val="24"/>
          <w:lang w:val="fr-FR"/>
        </w:rPr>
        <w:t>);</w:t>
      </w:r>
      <w:proofErr w:type="gramEnd"/>
    </w:p>
    <w:p w14:paraId="65A75E05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</w:rPr>
      </w:pPr>
      <w:r w:rsidRPr="006C12FA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r w:rsidRPr="006C12FA">
        <w:rPr>
          <w:rFonts w:ascii="Courier New" w:hAnsi="Courier New" w:cs="Courier New"/>
          <w:sz w:val="24"/>
          <w:szCs w:val="24"/>
        </w:rPr>
        <w:t>}</w:t>
      </w:r>
    </w:p>
    <w:p w14:paraId="60CEE1AC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</w:rPr>
      </w:pPr>
    </w:p>
    <w:p w14:paraId="7BB466FC" w14:textId="77777777" w:rsidR="00D81476" w:rsidRPr="006C12FA" w:rsidRDefault="00D81476" w:rsidP="00D81476">
      <w:pPr>
        <w:pStyle w:val="14"/>
        <w:rPr>
          <w:rFonts w:ascii="Courier New" w:hAnsi="Courier New" w:cs="Courier New"/>
          <w:sz w:val="24"/>
          <w:szCs w:val="24"/>
        </w:rPr>
      </w:pPr>
      <w:r w:rsidRPr="006C12FA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C12F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6C12FA">
        <w:rPr>
          <w:rFonts w:ascii="Courier New" w:hAnsi="Courier New" w:cs="Courier New"/>
          <w:sz w:val="24"/>
          <w:szCs w:val="24"/>
        </w:rPr>
        <w:t xml:space="preserve"> 0;</w:t>
      </w:r>
    </w:p>
    <w:p w14:paraId="52DFDA24" w14:textId="77777777" w:rsidR="00D81476" w:rsidRDefault="00D81476" w:rsidP="00D81476">
      <w:pPr>
        <w:pStyle w:val="14"/>
        <w:rPr>
          <w:rFonts w:ascii="Courier New" w:hAnsi="Courier New" w:cs="Courier New"/>
          <w:sz w:val="24"/>
          <w:szCs w:val="24"/>
        </w:rPr>
      </w:pPr>
      <w:r w:rsidRPr="006C12FA">
        <w:rPr>
          <w:rFonts w:ascii="Courier New" w:hAnsi="Courier New" w:cs="Courier New"/>
          <w:sz w:val="24"/>
          <w:szCs w:val="24"/>
        </w:rPr>
        <w:t>}</w:t>
      </w:r>
    </w:p>
    <w:p w14:paraId="70C07602" w14:textId="77777777" w:rsidR="00D81476" w:rsidRDefault="00D81476" w:rsidP="00C474FC">
      <w:pPr>
        <w:pStyle w:val="2"/>
      </w:pPr>
      <w:bookmarkStart w:id="7" w:name="_Toc191633308"/>
      <w:bookmarkStart w:id="8" w:name="_Toc196218150"/>
      <w:r>
        <w:t>Результат работы программы</w:t>
      </w:r>
      <w:bookmarkEnd w:id="7"/>
      <w:bookmarkEnd w:id="8"/>
    </w:p>
    <w:p w14:paraId="3134F3ED" w14:textId="6F5B8DCC" w:rsidR="0096238A" w:rsidRDefault="00D81476" w:rsidP="00C36421">
      <w:pPr>
        <w:pStyle w:val="14"/>
        <w:rPr>
          <w:noProof/>
        </w:rPr>
      </w:pPr>
      <w:r>
        <w:rPr>
          <w:noProof/>
        </w:rPr>
        <w:t xml:space="preserve"> </w:t>
      </w:r>
      <w:r w:rsidRPr="006C12FA">
        <w:rPr>
          <w:noProof/>
        </w:rPr>
        <w:drawing>
          <wp:inline distT="0" distB="0" distL="0" distR="0" wp14:anchorId="225C8A7F" wp14:editId="338C6CD3">
            <wp:extent cx="5818909" cy="1489075"/>
            <wp:effectExtent l="0" t="0" r="0" b="0"/>
            <wp:docPr id="633401247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01247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1192" cy="148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A5F2" w14:textId="77777777" w:rsidR="00C174CE" w:rsidRDefault="00C174CE" w:rsidP="00C36421">
      <w:pPr>
        <w:pStyle w:val="14"/>
        <w:rPr>
          <w:noProof/>
        </w:rPr>
      </w:pPr>
    </w:p>
    <w:p w14:paraId="28B5BA2A" w14:textId="676D550B" w:rsidR="00C474FC" w:rsidRDefault="00C474FC" w:rsidP="00C474FC">
      <w:pPr>
        <w:pStyle w:val="1"/>
        <w:rPr>
          <w:noProof/>
        </w:rPr>
      </w:pPr>
      <w:bookmarkStart w:id="9" w:name="_Toc196218151"/>
      <w:r>
        <w:rPr>
          <w:noProof/>
        </w:rPr>
        <w:lastRenderedPageBreak/>
        <w:t>семестровая</w:t>
      </w:r>
      <w:bookmarkEnd w:id="9"/>
    </w:p>
    <w:p w14:paraId="0842A0ED" w14:textId="77777777" w:rsidR="00C174CE" w:rsidRDefault="00C174CE" w:rsidP="00C474FC">
      <w:pPr>
        <w:pStyle w:val="14"/>
        <w:ind w:firstLine="0"/>
        <w:rPr>
          <w:noProof/>
        </w:rPr>
      </w:pPr>
    </w:p>
    <w:p w14:paraId="47474389" w14:textId="4A532F39" w:rsidR="00C174CE" w:rsidRDefault="00C174CE" w:rsidP="00C474FC">
      <w:pPr>
        <w:pStyle w:val="2"/>
      </w:pPr>
      <w:r>
        <w:t xml:space="preserve"> </w:t>
      </w:r>
      <w:bookmarkStart w:id="10" w:name="_Toc196218152"/>
      <w:r w:rsidRPr="00D81BF7">
        <w:t>Тестовые примеры</w:t>
      </w:r>
      <w:bookmarkEnd w:id="10"/>
    </w:p>
    <w:p w14:paraId="13F6C8DF" w14:textId="77777777" w:rsidR="00C174CE" w:rsidRDefault="00C174CE" w:rsidP="00C174CE">
      <w:pPr>
        <w:pStyle w:val="14"/>
      </w:pPr>
      <w:r w:rsidRPr="00D81BF7">
        <w:t xml:space="preserve"> (подобрать исходные данные и выполнить ручной расчет для каждой ветви алгоритма, чтобы иметь возможность сравнить результаты программы с ручным расчетом)</w:t>
      </w:r>
    </w:p>
    <w:p w14:paraId="7D84CE47" w14:textId="77777777" w:rsidR="00C174CE" w:rsidRPr="00D81BF7" w:rsidRDefault="00C174CE" w:rsidP="00C174CE">
      <w:pPr>
        <w:pStyle w:val="14"/>
        <w:jc w:val="center"/>
      </w:pPr>
      <w:r w:rsidRPr="00CD1469">
        <w:rPr>
          <w:noProof/>
        </w:rPr>
        <w:drawing>
          <wp:inline distT="0" distB="0" distL="0" distR="0" wp14:anchorId="5DFE52FD" wp14:editId="4D3D92E7">
            <wp:extent cx="3200400" cy="6797040"/>
            <wp:effectExtent l="0" t="0" r="0" b="3810"/>
            <wp:docPr id="1575432927" name="Рисунок 1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32927" name="Рисунок 1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79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6DA1" w14:textId="77777777" w:rsidR="00C174CE" w:rsidRPr="00D81BF7" w:rsidRDefault="00C174CE" w:rsidP="00C474FC">
      <w:pPr>
        <w:pStyle w:val="2"/>
      </w:pPr>
      <w:bookmarkStart w:id="11" w:name="_Toc196218153"/>
      <w:r w:rsidRPr="00D81BF7">
        <w:lastRenderedPageBreak/>
        <w:t>Программа 1 – Реализация посредством перегрузки функции</w:t>
      </w:r>
      <w:bookmarkEnd w:id="11"/>
    </w:p>
    <w:p w14:paraId="3E7CB2CC" w14:textId="77777777" w:rsidR="00C174CE" w:rsidRDefault="00C174CE" w:rsidP="00C474FC">
      <w:pPr>
        <w:pStyle w:val="3"/>
      </w:pPr>
      <w:bookmarkStart w:id="12" w:name="_Toc196218154"/>
      <w:r w:rsidRPr="00D81BF7">
        <w:t>Текст разработанной программы</w:t>
      </w:r>
      <w:bookmarkEnd w:id="12"/>
      <w:r w:rsidRPr="00D81BF7">
        <w:t xml:space="preserve"> </w:t>
      </w:r>
    </w:p>
    <w:p w14:paraId="50E418F2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iostream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&gt;</w:t>
      </w:r>
    </w:p>
    <w:p w14:paraId="599DD7C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cmath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&gt;</w:t>
      </w:r>
    </w:p>
    <w:p w14:paraId="176BBB4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iomanip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&gt;</w:t>
      </w:r>
    </w:p>
    <w:p w14:paraId="1AFD097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</w:p>
    <w:p w14:paraId="7860A5D7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7F6C57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namespace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std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2EC72F3A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</w:p>
    <w:p w14:paraId="2A6BA34E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// Функция для вычисления целочисленного значения</w:t>
      </w:r>
    </w:p>
    <w:p w14:paraId="7E64BC00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int x, int a, int b, int c) {</w:t>
      </w:r>
    </w:p>
    <w:p w14:paraId="798D55F1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if (x &lt;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 &amp;&amp;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b !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3E26E7D3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a - x / (10 + b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5986B6E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} else if (x &gt; 0 &amp;&amp; b ==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735E5CB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(x - a) / (x - 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6188938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{</w:t>
      </w:r>
    </w:p>
    <w:p w14:paraId="7654D2A0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3 * x + 2 / c;</w:t>
      </w:r>
    </w:p>
    <w:p w14:paraId="2F21478D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    }</w:t>
      </w:r>
    </w:p>
    <w:p w14:paraId="2AC2B6C7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}</w:t>
      </w:r>
    </w:p>
    <w:p w14:paraId="0AEABFDF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</w:p>
    <w:p w14:paraId="6ACF7DBD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// Функция для вычисления действительного значения</w:t>
      </w:r>
    </w:p>
    <w:p w14:paraId="3517B08D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double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>double x, double a, double b, double c) {</w:t>
      </w:r>
    </w:p>
    <w:p w14:paraId="68DCD27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if (x &lt;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 &amp;&amp;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b !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7A83C0E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a - x / (10.0 + b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B8C404D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} else if (x &gt; 0 &amp;&amp; b ==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3E8B907B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(x - a) / (x - 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B32959B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2EA2036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return 3.0 * x + 2.0 /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c;</w:t>
      </w:r>
      <w:proofErr w:type="gramEnd"/>
    </w:p>
    <w:p w14:paraId="18691A5A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324AE50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13FEEB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0CB55FB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5258750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double a, b, c,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dx;</w:t>
      </w:r>
      <w:proofErr w:type="gramEnd"/>
    </w:p>
    <w:p w14:paraId="2BC4BDE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5B5FABB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"input a, b, c: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2160B5C9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a &gt;&gt; b &gt;&gt;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c;</w:t>
      </w:r>
      <w:proofErr w:type="gramEnd"/>
    </w:p>
    <w:p w14:paraId="162A93B9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"input X-beginning, X-end,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dX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7A71E06B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dx;</w:t>
      </w:r>
      <w:proofErr w:type="gramEnd"/>
    </w:p>
    <w:p w14:paraId="7DBB5C42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7CF45B1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cout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&lt;&lt; "-------------------------------"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;</w:t>
      </w:r>
      <w:proofErr w:type="gramEnd"/>
    </w:p>
    <w:p w14:paraId="05B15891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cout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&lt;&lt; "|     x     |      F(x)      |"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;</w:t>
      </w:r>
      <w:proofErr w:type="gramEnd"/>
    </w:p>
    <w:p w14:paraId="7F9F6E2A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F6C57">
        <w:rPr>
          <w:rFonts w:ascii="Courier New" w:hAnsi="Courier New" w:cs="Courier New"/>
          <w:sz w:val="24"/>
          <w:szCs w:val="24"/>
        </w:rPr>
        <w:t xml:space="preserve">-------------------------------"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22524A01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</w:p>
    <w:p w14:paraId="49EDCEDF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    // Получаем целые части a, b, c</w:t>
      </w:r>
    </w:p>
    <w:p w14:paraId="432617EE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int Au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&lt;int&gt;(a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770D3EA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int Bu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&lt;int&gt;(b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E7E724E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int Cu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3F3D9F3" w14:textId="77777777" w:rsidR="00C174CE" w:rsidRPr="00CD1469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CFD2148" w14:textId="77777777" w:rsidR="00C174CE" w:rsidRPr="00CD1469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bool </w:t>
      </w:r>
      <w:proofErr w:type="spellStart"/>
      <w:r w:rsidRPr="00CD1469">
        <w:rPr>
          <w:rFonts w:ascii="Courier New" w:hAnsi="Courier New" w:cs="Courier New"/>
          <w:sz w:val="24"/>
          <w:szCs w:val="24"/>
          <w:lang w:val="en-US"/>
        </w:rPr>
        <w:t>useDouble</w:t>
      </w:r>
      <w:proofErr w:type="spellEnd"/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 = ((Au | Bu) &amp; Cu</w:t>
      </w:r>
      <w:proofErr w:type="gramStart"/>
      <w:r w:rsidRPr="00CD1469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CD1469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15F2B77A" w14:textId="77777777" w:rsidR="00C174CE" w:rsidRPr="00CD1469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B758197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for (double x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; x &lt;=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 x += dx) {</w:t>
      </w:r>
    </w:p>
    <w:p w14:paraId="05F92F2A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if (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useDouble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392FF4D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double result =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x, a, b, 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9590AC8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9) &lt;&lt; x &lt;&lt; " 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14) &lt;&lt; result &lt;&lt; " |"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67FF8461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} else {</w:t>
      </w:r>
    </w:p>
    <w:p w14:paraId="50866277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int result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&lt;int&gt;(x),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&lt;int&gt;(a), </w:t>
      </w:r>
    </w:p>
    <w:p w14:paraId="4E7C5848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                           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&lt;int&gt;(b),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&lt;int&gt;(c)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3538EF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9)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&lt;int&gt;(x) &lt;&lt; " 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14) &lt;&lt; result &lt;&lt; " |"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07A02DD1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7F6C57">
        <w:rPr>
          <w:rFonts w:ascii="Courier New" w:hAnsi="Courier New" w:cs="Courier New"/>
          <w:sz w:val="24"/>
          <w:szCs w:val="24"/>
        </w:rPr>
        <w:t>}</w:t>
      </w:r>
    </w:p>
    <w:p w14:paraId="270A521D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    }</w:t>
      </w:r>
    </w:p>
    <w:p w14:paraId="51FCFC4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</w:p>
    <w:p w14:paraId="7167E0A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F6C57">
        <w:rPr>
          <w:rFonts w:ascii="Courier New" w:hAnsi="Courier New" w:cs="Courier New"/>
          <w:sz w:val="24"/>
          <w:szCs w:val="24"/>
        </w:rPr>
        <w:t xml:space="preserve">-------------------------------"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39232A5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</w:p>
    <w:p w14:paraId="151CD94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0;</w:t>
      </w:r>
    </w:p>
    <w:p w14:paraId="0EC821B5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}</w:t>
      </w:r>
    </w:p>
    <w:p w14:paraId="2EC1D6F9" w14:textId="77777777" w:rsidR="00C174CE" w:rsidRPr="00D81BF7" w:rsidRDefault="00C174CE" w:rsidP="00C174CE">
      <w:pPr>
        <w:pStyle w:val="14"/>
      </w:pPr>
    </w:p>
    <w:p w14:paraId="5D60ED77" w14:textId="77777777" w:rsidR="00C174CE" w:rsidRPr="00D81BF7" w:rsidRDefault="00C174CE" w:rsidP="00C474FC">
      <w:pPr>
        <w:pStyle w:val="3"/>
      </w:pPr>
      <w:bookmarkStart w:id="13" w:name="_Toc196218155"/>
      <w:r w:rsidRPr="00D81BF7">
        <w:lastRenderedPageBreak/>
        <w:t>Тестирование разработанной программы (результаты тестирования программы для проверки всех ветвей алгоритма)</w:t>
      </w:r>
      <w:r>
        <w:br/>
      </w:r>
      <w:r>
        <w:br/>
      </w:r>
      <w:r w:rsidRPr="00595DB3">
        <w:rPr>
          <w:noProof/>
        </w:rPr>
        <w:drawing>
          <wp:inline distT="0" distB="0" distL="0" distR="0" wp14:anchorId="47007FAA" wp14:editId="792E8967">
            <wp:extent cx="4182110" cy="1947333"/>
            <wp:effectExtent l="0" t="0" r="0" b="0"/>
            <wp:docPr id="809219503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19503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4822" cy="195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95DB3">
        <w:rPr>
          <w:noProof/>
        </w:rPr>
        <w:drawing>
          <wp:inline distT="0" distB="0" distL="0" distR="0" wp14:anchorId="095A2843" wp14:editId="62C73EEC">
            <wp:extent cx="4267200" cy="1927225"/>
            <wp:effectExtent l="0" t="0" r="0" b="0"/>
            <wp:docPr id="35509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91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5218" cy="193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95DB3">
        <w:rPr>
          <w:noProof/>
        </w:rPr>
        <w:drawing>
          <wp:inline distT="0" distB="0" distL="0" distR="0" wp14:anchorId="10C5C080" wp14:editId="0D769D09">
            <wp:extent cx="4283710" cy="2116666"/>
            <wp:effectExtent l="0" t="0" r="2540" b="0"/>
            <wp:docPr id="154289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6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198" cy="2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95DB3">
        <w:rPr>
          <w:noProof/>
        </w:rPr>
        <w:lastRenderedPageBreak/>
        <w:drawing>
          <wp:inline distT="0" distB="0" distL="0" distR="0" wp14:anchorId="1A730E08" wp14:editId="54E481BE">
            <wp:extent cx="4224655" cy="2065867"/>
            <wp:effectExtent l="0" t="0" r="4445" b="0"/>
            <wp:docPr id="311401504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1504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4871" cy="20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B42C7">
        <w:rPr>
          <w:noProof/>
        </w:rPr>
        <w:drawing>
          <wp:inline distT="0" distB="0" distL="0" distR="0" wp14:anchorId="276B081A" wp14:editId="50229B72">
            <wp:extent cx="4206533" cy="1963844"/>
            <wp:effectExtent l="0" t="0" r="3810" b="0"/>
            <wp:docPr id="2070064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64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3336" cy="197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B42C7">
        <w:rPr>
          <w:noProof/>
        </w:rPr>
        <w:drawing>
          <wp:inline distT="0" distB="0" distL="0" distR="0" wp14:anchorId="5AB241A0" wp14:editId="5D5244FE">
            <wp:extent cx="4216400" cy="2142066"/>
            <wp:effectExtent l="0" t="0" r="0" b="0"/>
            <wp:docPr id="417481543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81543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8613" cy="21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  <w:r>
        <w:br/>
      </w:r>
    </w:p>
    <w:p w14:paraId="6A82D45B" w14:textId="77777777" w:rsidR="00C174CE" w:rsidRPr="00D81BF7" w:rsidRDefault="00C174CE" w:rsidP="00C474FC">
      <w:pPr>
        <w:pStyle w:val="2"/>
      </w:pPr>
      <w:bookmarkStart w:id="14" w:name="_Toc196218156"/>
      <w:r w:rsidRPr="00D81BF7">
        <w:t>Программа 2 – Реализация посредством механизма шаблонов</w:t>
      </w:r>
      <w:bookmarkEnd w:id="14"/>
      <w:r w:rsidRPr="00D81BF7">
        <w:t xml:space="preserve"> </w:t>
      </w:r>
    </w:p>
    <w:p w14:paraId="38199701" w14:textId="77777777" w:rsidR="00C174CE" w:rsidRDefault="00C174CE" w:rsidP="00C474FC">
      <w:pPr>
        <w:pStyle w:val="3"/>
        <w:rPr>
          <w:lang w:val="en-US"/>
        </w:rPr>
      </w:pPr>
      <w:bookmarkStart w:id="15" w:name="_Toc196218157"/>
      <w:r w:rsidRPr="00D81BF7">
        <w:t>Текст разработанной программы</w:t>
      </w:r>
      <w:bookmarkEnd w:id="15"/>
      <w:r w:rsidRPr="00D81BF7">
        <w:t xml:space="preserve"> </w:t>
      </w:r>
    </w:p>
    <w:p w14:paraId="48C2C313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&lt;iostream&gt;</w:t>
      </w:r>
    </w:p>
    <w:p w14:paraId="72C29534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cmath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DE2DBE9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iomanip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31B426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77CF2B34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7F6C57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namespace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std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61B9564F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</w:p>
    <w:p w14:paraId="1E310E9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// Шаблонная функция для вычисления F</w:t>
      </w:r>
    </w:p>
    <w:p w14:paraId="5B0A3E74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template</w:t>
      </w:r>
      <w:proofErr w:type="spellEnd"/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&lt;</w:t>
      </w:r>
      <w:proofErr w:type="spellStart"/>
      <w:r w:rsidRPr="007F6C57">
        <w:rPr>
          <w:rFonts w:ascii="Courier New" w:hAnsi="Courier New" w:cs="Courier New"/>
          <w:sz w:val="24"/>
          <w:szCs w:val="24"/>
          <w:lang w:val="fr-FR"/>
        </w:rPr>
        <w:t>typename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T&gt;</w:t>
      </w:r>
    </w:p>
    <w:p w14:paraId="330AC26E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T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>T x, T a, T b, T c) {</w:t>
      </w:r>
    </w:p>
    <w:p w14:paraId="3ED1CB14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if (x &lt;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 &amp;&amp;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b !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1168A54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a - x / (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&lt;T&gt;(10) + b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699FEB7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} else if (x &gt; 0 &amp;&amp; b ==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0CCDB5D5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return (x - a) / (x - 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AC56FE4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13624A8F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&lt;T&gt;(3) * x +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&lt;T&gt;(2) /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c;</w:t>
      </w:r>
      <w:proofErr w:type="gramEnd"/>
    </w:p>
    <w:p w14:paraId="3CD3036D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6373E4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05CB67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4FD074BA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B1AF5B1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double a, b, c,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dx;</w:t>
      </w:r>
      <w:proofErr w:type="gramEnd"/>
    </w:p>
    <w:p w14:paraId="24502CEB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2D7EDE4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"Input a, b, c: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20CE1859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a &gt;&gt; b &gt;&gt;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c;</w:t>
      </w:r>
      <w:proofErr w:type="gramEnd"/>
    </w:p>
    <w:p w14:paraId="1D88E3FA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"Input X-begin, X-end,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dX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279EB8E6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dx;</w:t>
      </w:r>
      <w:proofErr w:type="gramEnd"/>
    </w:p>
    <w:p w14:paraId="0F28298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2CE991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cout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&lt;&lt; "-------------------------------"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;</w:t>
      </w:r>
      <w:proofErr w:type="gramEnd"/>
    </w:p>
    <w:p w14:paraId="1AD471F5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cout</w:t>
      </w:r>
      <w:proofErr w:type="gramEnd"/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 &lt;&lt; "|     x     |      F(x)      |"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fr-FR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fr-FR"/>
        </w:rPr>
        <w:t>;</w:t>
      </w:r>
      <w:proofErr w:type="gramEnd"/>
    </w:p>
    <w:p w14:paraId="632492FA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F6C57">
        <w:rPr>
          <w:rFonts w:ascii="Courier New" w:hAnsi="Courier New" w:cs="Courier New"/>
          <w:sz w:val="24"/>
          <w:szCs w:val="24"/>
        </w:rPr>
        <w:t xml:space="preserve">-------------------------------"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0D276BE5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</w:p>
    <w:p w14:paraId="3C62F952" w14:textId="77777777" w:rsidR="00C174CE" w:rsidRPr="008440DF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r w:rsidRPr="008440DF">
        <w:rPr>
          <w:rFonts w:ascii="Courier New" w:hAnsi="Courier New" w:cs="Courier New"/>
          <w:sz w:val="24"/>
          <w:szCs w:val="24"/>
        </w:rPr>
        <w:t xml:space="preserve">// </w:t>
      </w:r>
      <w:r w:rsidRPr="007F6C57">
        <w:rPr>
          <w:rFonts w:ascii="Courier New" w:hAnsi="Courier New" w:cs="Courier New"/>
          <w:sz w:val="24"/>
          <w:szCs w:val="24"/>
        </w:rPr>
        <w:t>целые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7F6C57">
        <w:rPr>
          <w:rFonts w:ascii="Courier New" w:hAnsi="Courier New" w:cs="Courier New"/>
          <w:sz w:val="24"/>
          <w:szCs w:val="24"/>
        </w:rPr>
        <w:t>части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C174CE">
        <w:rPr>
          <w:rFonts w:ascii="Courier New" w:hAnsi="Courier New" w:cs="Courier New"/>
          <w:sz w:val="24"/>
          <w:szCs w:val="24"/>
          <w:lang w:val="en-US"/>
        </w:rPr>
        <w:t>a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C174CE">
        <w:rPr>
          <w:rFonts w:ascii="Courier New" w:hAnsi="Courier New" w:cs="Courier New"/>
          <w:sz w:val="24"/>
          <w:szCs w:val="24"/>
          <w:lang w:val="en-US"/>
        </w:rPr>
        <w:t>b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C174CE">
        <w:rPr>
          <w:rFonts w:ascii="Courier New" w:hAnsi="Courier New" w:cs="Courier New"/>
          <w:sz w:val="24"/>
          <w:szCs w:val="24"/>
          <w:lang w:val="en-US"/>
        </w:rPr>
        <w:t>c</w:t>
      </w:r>
    </w:p>
    <w:p w14:paraId="3C03A36B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174CE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C174CE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int Au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&lt;int&gt;(a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2A11789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int Bu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&lt;int&gt;(b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910D08B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int Cu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51D1C06" w14:textId="77777777" w:rsidR="00C174CE" w:rsidRPr="00595DB3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8C8B625" w14:textId="77777777" w:rsidR="00C174CE" w:rsidRPr="00CD1469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bool </w:t>
      </w:r>
      <w:proofErr w:type="spellStart"/>
      <w:r w:rsidRPr="00CD1469">
        <w:rPr>
          <w:rFonts w:ascii="Courier New" w:hAnsi="Courier New" w:cs="Courier New"/>
          <w:sz w:val="24"/>
          <w:szCs w:val="24"/>
          <w:lang w:val="en-US"/>
        </w:rPr>
        <w:t>useDouble</w:t>
      </w:r>
      <w:proofErr w:type="spellEnd"/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 = ((Au | Bu) &amp; Cu</w:t>
      </w:r>
      <w:proofErr w:type="gramStart"/>
      <w:r w:rsidRPr="00CD1469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CD1469">
        <w:rPr>
          <w:rFonts w:ascii="Courier New" w:hAnsi="Courier New" w:cs="Courier New"/>
          <w:sz w:val="24"/>
          <w:szCs w:val="24"/>
          <w:lang w:val="en-US"/>
        </w:rPr>
        <w:t>0;</w:t>
      </w:r>
      <w:proofErr w:type="gramEnd"/>
    </w:p>
    <w:p w14:paraId="57008A79" w14:textId="77777777" w:rsidR="00C174CE" w:rsidRPr="00CD1469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ACD266A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CD1469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for (double x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x_start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; x &lt;=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x_end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 x += dx) {</w:t>
      </w:r>
    </w:p>
    <w:p w14:paraId="3B477DE9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if (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useDouble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0B61F79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double result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&lt;double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>x, a, b, c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5E237E8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9) &lt;&lt; x &lt;&lt; " 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14) &lt;&lt; result &lt;&lt; " |"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728775AD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} else {</w:t>
      </w:r>
    </w:p>
    <w:p w14:paraId="51BA691B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int result =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calculateF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&lt;int&gt;(x),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&lt;int&gt;(a), </w:t>
      </w:r>
    </w:p>
    <w:p w14:paraId="775F0300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>                                       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&lt;int&gt;(b),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&lt;int&gt;(c)</w:t>
      </w:r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303212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 &lt;&lt; "|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9) &lt;&lt; </w:t>
      </w:r>
      <w:proofErr w:type="spellStart"/>
      <w:r w:rsidRPr="007F6C57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&lt;int&gt;(x) &lt;&lt; " | 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14) &lt;&lt; result &lt;&lt; " |" &lt;&lt; </w:t>
      </w:r>
      <w:proofErr w:type="spellStart"/>
      <w:proofErr w:type="gramStart"/>
      <w:r w:rsidRPr="007F6C57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F6C57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7A1C465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7F6C57">
        <w:rPr>
          <w:rFonts w:ascii="Courier New" w:hAnsi="Courier New" w:cs="Courier New"/>
          <w:sz w:val="24"/>
          <w:szCs w:val="24"/>
        </w:rPr>
        <w:t>}</w:t>
      </w:r>
    </w:p>
    <w:p w14:paraId="29C42C29" w14:textId="77777777" w:rsidR="00C174CE" w:rsidRPr="007C3B5F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    }</w:t>
      </w:r>
    </w:p>
    <w:p w14:paraId="65DEFABB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7F6C57">
        <w:rPr>
          <w:rFonts w:ascii="Courier New" w:hAnsi="Courier New" w:cs="Courier New"/>
          <w:sz w:val="24"/>
          <w:szCs w:val="24"/>
        </w:rPr>
        <w:t xml:space="preserve">-------------------------------" </w:t>
      </w:r>
      <w:proofErr w:type="gramStart"/>
      <w:r w:rsidRPr="007F6C57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7F6C57">
        <w:rPr>
          <w:rFonts w:ascii="Courier New" w:hAnsi="Courier New" w:cs="Courier New"/>
          <w:sz w:val="24"/>
          <w:szCs w:val="24"/>
        </w:rPr>
        <w:t>;</w:t>
      </w:r>
    </w:p>
    <w:p w14:paraId="3645CFF8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</w:p>
    <w:p w14:paraId="2F48367C" w14:textId="77777777" w:rsidR="00C174CE" w:rsidRPr="007F6C57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7F6C57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7F6C57">
        <w:rPr>
          <w:rFonts w:ascii="Courier New" w:hAnsi="Courier New" w:cs="Courier New"/>
          <w:sz w:val="24"/>
          <w:szCs w:val="24"/>
        </w:rPr>
        <w:t xml:space="preserve"> 0;</w:t>
      </w:r>
    </w:p>
    <w:p w14:paraId="005F0147" w14:textId="77777777" w:rsidR="00C174CE" w:rsidRPr="007F6C57" w:rsidRDefault="00C174CE" w:rsidP="00C174CE">
      <w:pPr>
        <w:pStyle w:val="14"/>
        <w:rPr>
          <w:sz w:val="24"/>
          <w:szCs w:val="24"/>
        </w:rPr>
      </w:pPr>
      <w:r w:rsidRPr="007F6C57">
        <w:rPr>
          <w:rFonts w:ascii="Courier New" w:hAnsi="Courier New" w:cs="Courier New"/>
          <w:sz w:val="24"/>
          <w:szCs w:val="24"/>
        </w:rPr>
        <w:t>}</w:t>
      </w:r>
    </w:p>
    <w:p w14:paraId="57C0A62E" w14:textId="77777777" w:rsidR="00C174CE" w:rsidRDefault="00C174CE" w:rsidP="00C174CE">
      <w:pPr>
        <w:pStyle w:val="14"/>
        <w:ind w:firstLine="0"/>
      </w:pPr>
    </w:p>
    <w:p w14:paraId="14B4250E" w14:textId="77777777" w:rsidR="00C174CE" w:rsidRDefault="00C174CE" w:rsidP="00C474FC">
      <w:pPr>
        <w:pStyle w:val="3"/>
      </w:pPr>
      <w:bookmarkStart w:id="16" w:name="_Toc196218158"/>
      <w:r w:rsidRPr="007C3B5F">
        <w:t>Тестирование разработанной программы (результаты тестирования программы для проверки всех ветвей алгоритма)</w:t>
      </w:r>
      <w:r>
        <w:br/>
      </w:r>
      <w:r>
        <w:rPr>
          <w:noProof/>
        </w:rPr>
        <w:drawing>
          <wp:inline distT="0" distB="0" distL="0" distR="0" wp14:anchorId="3D9D07FD" wp14:editId="382D9E7D">
            <wp:extent cx="4191000" cy="1793875"/>
            <wp:effectExtent l="0" t="0" r="0" b="0"/>
            <wp:docPr id="1348346549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6549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2089" cy="179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DCB245F" wp14:editId="4925EF8F">
            <wp:extent cx="4244340" cy="1852930"/>
            <wp:effectExtent l="0" t="0" r="3810" b="0"/>
            <wp:docPr id="1776188593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88593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5449" cy="18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3AB38C" wp14:editId="4F642C19">
            <wp:extent cx="4290060" cy="2003425"/>
            <wp:effectExtent l="0" t="0" r="0" b="0"/>
            <wp:docPr id="480703993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03993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0992" cy="20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82835" wp14:editId="704B43CE">
            <wp:extent cx="4328160" cy="2080260"/>
            <wp:effectExtent l="0" t="0" r="0" b="0"/>
            <wp:docPr id="8618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5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9120" cy="208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2752BC7" wp14:editId="341D212C">
            <wp:extent cx="5090160" cy="1912620"/>
            <wp:effectExtent l="0" t="0" r="0" b="0"/>
            <wp:docPr id="710686915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86915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1731" cy="191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C8E7172" wp14:editId="5FA301CC">
            <wp:extent cx="5105400" cy="1860550"/>
            <wp:effectExtent l="0" t="0" r="0" b="6350"/>
            <wp:docPr id="1010438832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38832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932" cy="186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0C0C275C" w14:textId="736ADC65" w:rsidR="00C474FC" w:rsidRPr="00C474FC" w:rsidRDefault="00C474FC" w:rsidP="00C474FC">
      <w:pPr>
        <w:pStyle w:val="1"/>
      </w:pPr>
      <w:bookmarkStart w:id="17" w:name="_Toc196218159"/>
      <w:r>
        <w:lastRenderedPageBreak/>
        <w:t>семестровая</w:t>
      </w:r>
      <w:bookmarkEnd w:id="17"/>
    </w:p>
    <w:p w14:paraId="6D5E6F6A" w14:textId="0F7EB440" w:rsidR="00C174CE" w:rsidRDefault="00C174CE" w:rsidP="00C474FC">
      <w:pPr>
        <w:pStyle w:val="2"/>
      </w:pPr>
      <w:bookmarkStart w:id="18" w:name="_Toc196218160"/>
      <w:r>
        <w:t>Постановка задачи</w:t>
      </w:r>
      <w:bookmarkEnd w:id="18"/>
    </w:p>
    <w:p w14:paraId="5AE52D3E" w14:textId="77777777" w:rsidR="00C174CE" w:rsidRDefault="00C174CE" w:rsidP="00C174CE">
      <w:pPr>
        <w:pStyle w:val="14"/>
      </w:pPr>
      <w:r w:rsidRPr="00D81BF7">
        <w:t xml:space="preserve"> </w:t>
      </w:r>
    </w:p>
    <w:p w14:paraId="2505878E" w14:textId="77777777" w:rsidR="00C174CE" w:rsidRPr="00F1328B" w:rsidRDefault="00C174CE" w:rsidP="00C174CE">
      <w:pPr>
        <w:pStyle w:val="14"/>
        <w:numPr>
          <w:ilvl w:val="0"/>
          <w:numId w:val="24"/>
        </w:numPr>
      </w:pPr>
      <w:r w:rsidRPr="00F1328B">
        <w:t xml:space="preserve">Создайте класс в соответствии с вашим вариантом. </w:t>
      </w:r>
    </w:p>
    <w:p w14:paraId="602E18DE" w14:textId="77777777" w:rsidR="00C174CE" w:rsidRPr="00F1328B" w:rsidRDefault="00C174CE" w:rsidP="00C174CE">
      <w:pPr>
        <w:pStyle w:val="14"/>
      </w:pPr>
      <w:r w:rsidRPr="00F1328B">
        <w:t xml:space="preserve">Определите в классе конструктор по умолчанию и конструктор с параметрами. </w:t>
      </w:r>
    </w:p>
    <w:p w14:paraId="637CE506" w14:textId="77777777" w:rsidR="00C174CE" w:rsidRPr="00F1328B" w:rsidRDefault="00C174CE" w:rsidP="00C174CE">
      <w:pPr>
        <w:pStyle w:val="14"/>
      </w:pPr>
      <w:r w:rsidRPr="00F1328B">
        <w:t xml:space="preserve">Определите в классе деструктор. </w:t>
      </w:r>
    </w:p>
    <w:p w14:paraId="496AF1FE" w14:textId="77777777" w:rsidR="00C174CE" w:rsidRPr="00F1328B" w:rsidRDefault="00C174CE" w:rsidP="00C174CE">
      <w:pPr>
        <w:pStyle w:val="14"/>
      </w:pPr>
      <w:r w:rsidRPr="00F1328B">
        <w:t xml:space="preserve">Определите в классе компоненты-функции для просмотра и установки полей данных (геттеры и сеттеры). </w:t>
      </w:r>
    </w:p>
    <w:p w14:paraId="26D27CCF" w14:textId="77777777" w:rsidR="00C174CE" w:rsidRPr="00F1328B" w:rsidRDefault="00C174CE" w:rsidP="00C174CE">
      <w:pPr>
        <w:pStyle w:val="14"/>
      </w:pPr>
      <w:r w:rsidRPr="00F1328B">
        <w:t xml:space="preserve">Напишите демонстрационную программу, в которой создаются и разрушаются объекты пользовательского класса и каждый вызов конструктора и деструктора сопровождается выдачей соответствующего сообщения (какой объект какой конструктор или деструктор вызвал). </w:t>
      </w:r>
    </w:p>
    <w:p w14:paraId="740ADB60" w14:textId="77777777" w:rsidR="00C174CE" w:rsidRPr="00F1328B" w:rsidRDefault="00C174CE" w:rsidP="00C174CE">
      <w:pPr>
        <w:pStyle w:val="14"/>
      </w:pPr>
      <w:r w:rsidRPr="00F1328B">
        <w:t xml:space="preserve">В программе необходимо предусмотреть размещение объектов как </w:t>
      </w:r>
      <w:proofErr w:type="gramStart"/>
      <w:r w:rsidRPr="00F1328B">
        <w:t>в  статической,  так</w:t>
      </w:r>
      <w:proofErr w:type="gramEnd"/>
      <w:r w:rsidRPr="00F1328B">
        <w:t xml:space="preserve">  </w:t>
      </w:r>
      <w:proofErr w:type="gramStart"/>
      <w:r w:rsidRPr="00F1328B">
        <w:t>и  в</w:t>
      </w:r>
      <w:proofErr w:type="gramEnd"/>
      <w:r w:rsidRPr="00F1328B">
        <w:t xml:space="preserve">  </w:t>
      </w:r>
      <w:proofErr w:type="gramStart"/>
      <w:r w:rsidRPr="00F1328B">
        <w:t>динамической  памяти,  а</w:t>
      </w:r>
      <w:proofErr w:type="gramEnd"/>
      <w:r w:rsidRPr="00F1328B">
        <w:t xml:space="preserve">  </w:t>
      </w:r>
      <w:proofErr w:type="gramStart"/>
      <w:r w:rsidRPr="00F1328B">
        <w:t>также  создание</w:t>
      </w:r>
      <w:proofErr w:type="gramEnd"/>
      <w:r w:rsidRPr="00F1328B">
        <w:t xml:space="preserve"> массива объектов.</w:t>
      </w:r>
    </w:p>
    <w:p w14:paraId="5F8EEB55" w14:textId="77777777" w:rsidR="00C174CE" w:rsidRPr="00D81BF7" w:rsidRDefault="00C174CE" w:rsidP="00C174CE">
      <w:pPr>
        <w:pStyle w:val="14"/>
        <w:jc w:val="center"/>
      </w:pPr>
      <w:r w:rsidRPr="00F1328B">
        <w:rPr>
          <w:noProof/>
        </w:rPr>
        <w:drawing>
          <wp:inline distT="0" distB="0" distL="0" distR="0" wp14:anchorId="43874E70" wp14:editId="38D90604">
            <wp:extent cx="2076740" cy="1143160"/>
            <wp:effectExtent l="0" t="0" r="0" b="0"/>
            <wp:docPr id="209909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962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06A8" w14:textId="77777777" w:rsidR="00C174CE" w:rsidRDefault="00C174CE" w:rsidP="00C474FC">
      <w:pPr>
        <w:pStyle w:val="2"/>
      </w:pPr>
      <w:bookmarkStart w:id="19" w:name="_Toc196218161"/>
      <w:r>
        <w:t>Листинг программы</w:t>
      </w:r>
      <w:bookmarkEnd w:id="19"/>
    </w:p>
    <w:p w14:paraId="21F7084A" w14:textId="77777777" w:rsidR="00C174CE" w:rsidRDefault="00C174CE" w:rsidP="00C174CE">
      <w:pPr>
        <w:pStyle w:val="14"/>
      </w:pPr>
    </w:p>
    <w:p w14:paraId="1D05CDA3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&lt;iostream&gt;</w:t>
      </w:r>
    </w:p>
    <w:p w14:paraId="02AE9606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cstring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EBE134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5CF7A134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class Library {</w:t>
      </w:r>
    </w:p>
    <w:p w14:paraId="22F04134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F1328B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</w:t>
      </w:r>
    </w:p>
    <w:p w14:paraId="76021E49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*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 // указатель на строку с названием книги (выделяется динамически)</w:t>
      </w:r>
    </w:p>
    <w:p w14:paraId="4A50D1C7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lastRenderedPageBreak/>
        <w:t xml:space="preserve">   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*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author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 /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/  указатель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 на строку с именем автора (выделяется динамически)</w:t>
      </w:r>
    </w:p>
    <w:p w14:paraId="198C917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float price; // </w:t>
      </w:r>
      <w:r w:rsidRPr="00F1328B">
        <w:rPr>
          <w:rFonts w:ascii="Courier New" w:hAnsi="Courier New" w:cs="Courier New"/>
          <w:sz w:val="24"/>
          <w:szCs w:val="24"/>
        </w:rPr>
        <w:t>Цена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книги</w:t>
      </w:r>
    </w:p>
    <w:p w14:paraId="40B64C37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2C96B1B9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2C2CD495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4EE431D1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// </w:t>
      </w:r>
      <w:r w:rsidRPr="00F1328B">
        <w:rPr>
          <w:rFonts w:ascii="Courier New" w:hAnsi="Courier New" w:cs="Courier New"/>
          <w:sz w:val="24"/>
          <w:szCs w:val="24"/>
        </w:rPr>
        <w:t>Конструктор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без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параметров</w:t>
      </w:r>
    </w:p>
    <w:p w14:paraId="23580907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Library() :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name(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), author(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price(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0.0f) // </w:t>
      </w:r>
      <w:r w:rsidRPr="00F1328B">
        <w:rPr>
          <w:rFonts w:ascii="Courier New" w:hAnsi="Courier New" w:cs="Courier New"/>
          <w:sz w:val="24"/>
          <w:szCs w:val="24"/>
        </w:rPr>
        <w:t>Инициализируем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указатели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и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цену</w:t>
      </w:r>
    </w:p>
    <w:p w14:paraId="035F0CD1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{</w:t>
      </w:r>
    </w:p>
    <w:p w14:paraId="707B5509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Вызван конструктор по умолчанию для объекта 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this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 // вывод адреса объекта</w:t>
      </w:r>
    </w:p>
    <w:p w14:paraId="467A336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    }</w:t>
      </w:r>
    </w:p>
    <w:p w14:paraId="5913D1DC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</w:p>
    <w:p w14:paraId="6866C906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    // Конструктор с параметрами</w:t>
      </w:r>
    </w:p>
    <w:p w14:paraId="4A3ADECB" w14:textId="77777777" w:rsidR="00C174CE" w:rsidRPr="008440DF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A14BC1">
        <w:rPr>
          <w:rFonts w:ascii="Courier New" w:hAnsi="Courier New" w:cs="Courier New"/>
          <w:sz w:val="24"/>
          <w:szCs w:val="24"/>
          <w:lang w:val="en-US"/>
        </w:rPr>
        <w:t>Library</w:t>
      </w:r>
      <w:r w:rsidRPr="008440D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4BC1">
        <w:rPr>
          <w:rFonts w:ascii="Courier New" w:hAnsi="Courier New" w:cs="Courier New"/>
          <w:sz w:val="24"/>
          <w:szCs w:val="24"/>
          <w:lang w:val="en-US"/>
        </w:rPr>
        <w:t>const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BC1">
        <w:rPr>
          <w:rFonts w:ascii="Courier New" w:hAnsi="Courier New" w:cs="Courier New"/>
          <w:sz w:val="24"/>
          <w:szCs w:val="24"/>
          <w:lang w:val="en-US"/>
        </w:rPr>
        <w:t>char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* </w:t>
      </w:r>
      <w:r w:rsidRPr="00A14BC1">
        <w:rPr>
          <w:rFonts w:ascii="Courier New" w:hAnsi="Courier New" w:cs="Courier New"/>
          <w:sz w:val="24"/>
          <w:szCs w:val="24"/>
          <w:lang w:val="en-US"/>
        </w:rPr>
        <w:t>n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A14BC1">
        <w:rPr>
          <w:rFonts w:ascii="Courier New" w:hAnsi="Courier New" w:cs="Courier New"/>
          <w:sz w:val="24"/>
          <w:szCs w:val="24"/>
          <w:lang w:val="en-US"/>
        </w:rPr>
        <w:t>const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BC1">
        <w:rPr>
          <w:rFonts w:ascii="Courier New" w:hAnsi="Courier New" w:cs="Courier New"/>
          <w:sz w:val="24"/>
          <w:szCs w:val="24"/>
          <w:lang w:val="en-US"/>
        </w:rPr>
        <w:t>char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* </w:t>
      </w:r>
      <w:r w:rsidRPr="00A14BC1">
        <w:rPr>
          <w:rFonts w:ascii="Courier New" w:hAnsi="Courier New" w:cs="Courier New"/>
          <w:sz w:val="24"/>
          <w:szCs w:val="24"/>
          <w:lang w:val="en-US"/>
        </w:rPr>
        <w:t>a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A14BC1">
        <w:rPr>
          <w:rFonts w:ascii="Courier New" w:hAnsi="Courier New" w:cs="Courier New"/>
          <w:sz w:val="24"/>
          <w:szCs w:val="24"/>
          <w:lang w:val="en-US"/>
        </w:rPr>
        <w:t>float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BC1">
        <w:rPr>
          <w:rFonts w:ascii="Courier New" w:hAnsi="Courier New" w:cs="Courier New"/>
          <w:sz w:val="24"/>
          <w:szCs w:val="24"/>
          <w:lang w:val="en-US"/>
        </w:rPr>
        <w:t>p</w:t>
      </w:r>
      <w:proofErr w:type="gramStart"/>
      <w:r w:rsidRPr="008440DF">
        <w:rPr>
          <w:rFonts w:ascii="Courier New" w:hAnsi="Courier New" w:cs="Courier New"/>
          <w:sz w:val="24"/>
          <w:szCs w:val="24"/>
          <w:lang w:val="en-US"/>
        </w:rPr>
        <w:t>) :</w:t>
      </w:r>
      <w:proofErr w:type="gramEnd"/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BC1">
        <w:rPr>
          <w:rFonts w:ascii="Courier New" w:hAnsi="Courier New" w:cs="Courier New"/>
          <w:sz w:val="24"/>
          <w:szCs w:val="24"/>
          <w:lang w:val="en-US"/>
        </w:rPr>
        <w:t>price</w:t>
      </w:r>
      <w:r w:rsidRPr="008440D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A14BC1">
        <w:rPr>
          <w:rFonts w:ascii="Courier New" w:hAnsi="Courier New" w:cs="Courier New"/>
          <w:sz w:val="24"/>
          <w:szCs w:val="24"/>
          <w:lang w:val="en-US"/>
        </w:rPr>
        <w:t>p</w:t>
      </w:r>
      <w:r w:rsidRPr="008440DF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4F81F600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A14BC1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BC1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BC1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BC1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  <w:lang w:val="en-US"/>
        </w:rPr>
        <w:t>name = new char[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(n) + 1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47C73930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strcpy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name, n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0E9C273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62D591B6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    author = new char[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(a) + 1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3643EE73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strcpy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author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, a);</w:t>
      </w:r>
    </w:p>
    <w:p w14:paraId="671F8ADD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    </w:t>
      </w:r>
    </w:p>
    <w:p w14:paraId="401F3F5D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Вызван конструктор с параметрами для объекта 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this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09CEAF07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    }</w:t>
      </w:r>
    </w:p>
    <w:p w14:paraId="591D43A8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</w:p>
    <w:p w14:paraId="52B97300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    // Деструктор (Чистим память и выводим сообщение)</w:t>
      </w:r>
    </w:p>
    <w:p w14:paraId="2F7DA137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>~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Library(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19E8923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name;</w:t>
      </w:r>
      <w:proofErr w:type="gramEnd"/>
    </w:p>
    <w:p w14:paraId="39FFA223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author;</w:t>
      </w:r>
      <w:proofErr w:type="gramEnd"/>
    </w:p>
    <w:p w14:paraId="1EFBE8D1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Вызван деструктор для объекта 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this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411F5F89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BA0DACA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14F6774A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// </w:t>
      </w:r>
      <w:r w:rsidRPr="00F1328B">
        <w:rPr>
          <w:rFonts w:ascii="Courier New" w:hAnsi="Courier New" w:cs="Courier New"/>
          <w:sz w:val="24"/>
          <w:szCs w:val="24"/>
        </w:rPr>
        <w:t>Получаем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значение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полей</w:t>
      </w:r>
    </w:p>
    <w:p w14:paraId="4E4B07C1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const char*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getName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) const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{ return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name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2F7567F5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const char*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getAuthor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) const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{ return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author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4621EA9C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float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getPrice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) const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{ return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price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1E323CE3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08569E9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// </w:t>
      </w:r>
      <w:r w:rsidRPr="00F1328B">
        <w:rPr>
          <w:rFonts w:ascii="Courier New" w:hAnsi="Courier New" w:cs="Courier New"/>
          <w:sz w:val="24"/>
          <w:szCs w:val="24"/>
        </w:rPr>
        <w:t>Изменяем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значение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полей</w:t>
      </w:r>
    </w:p>
    <w:p w14:paraId="7E0FD82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void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setName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const char*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n) {</w:t>
      </w:r>
      <w:proofErr w:type="gramEnd"/>
    </w:p>
    <w:p w14:paraId="40E5532C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name;</w:t>
      </w:r>
      <w:proofErr w:type="gramEnd"/>
    </w:p>
    <w:p w14:paraId="38B49F91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    name = new char[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(n) + 1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045A5CB0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strcpy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name, n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9A28BB4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BD641F9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35ADAF2C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void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setAuthor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const char* a) {</w:t>
      </w:r>
    </w:p>
    <w:p w14:paraId="6325E9EC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author;</w:t>
      </w:r>
      <w:proofErr w:type="gramEnd"/>
    </w:p>
    <w:p w14:paraId="408BF2C1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    author = new char[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(a) + 1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53EC9ECB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strcpy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author, a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794B2E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EA11E7D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661B8CE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void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setPrice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float p)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{ price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= p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49FA7967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29103052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// Метод для вывода информации</w:t>
      </w:r>
    </w:p>
    <w:p w14:paraId="6D1A93B3" w14:textId="77777777" w:rsidR="00C174CE" w:rsidRPr="008440DF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A14BC1">
        <w:rPr>
          <w:rFonts w:ascii="Courier New" w:hAnsi="Courier New" w:cs="Courier New"/>
          <w:sz w:val="24"/>
          <w:szCs w:val="24"/>
          <w:lang w:val="en-US"/>
        </w:rPr>
        <w:t>void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A14BC1">
        <w:rPr>
          <w:rFonts w:ascii="Courier New" w:hAnsi="Courier New" w:cs="Courier New"/>
          <w:sz w:val="24"/>
          <w:szCs w:val="24"/>
          <w:lang w:val="en-US"/>
        </w:rPr>
        <w:t>display</w:t>
      </w:r>
      <w:r w:rsidRPr="008440D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r w:rsidRPr="00A14BC1">
        <w:rPr>
          <w:rFonts w:ascii="Courier New" w:hAnsi="Courier New" w:cs="Courier New"/>
          <w:sz w:val="24"/>
          <w:szCs w:val="24"/>
          <w:lang w:val="en-US"/>
        </w:rPr>
        <w:t>const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2FA13908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A14BC1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BC1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BC1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BC1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F1328B">
        <w:rPr>
          <w:rFonts w:ascii="Courier New" w:hAnsi="Courier New" w:cs="Courier New"/>
          <w:sz w:val="24"/>
          <w:szCs w:val="24"/>
        </w:rPr>
        <w:t>Книга</w:t>
      </w:r>
      <w:r w:rsidRPr="00F1328B">
        <w:rPr>
          <w:rFonts w:ascii="Courier New" w:hAnsi="Courier New" w:cs="Courier New"/>
          <w:sz w:val="24"/>
          <w:szCs w:val="24"/>
          <w:lang w:val="en-US"/>
        </w:rPr>
        <w:t>: " &lt;&lt; (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name ?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name :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"N/A") </w:t>
      </w:r>
    </w:p>
    <w:p w14:paraId="5715BD40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          &lt;&lt; ", </w:t>
      </w:r>
      <w:r w:rsidRPr="00F1328B">
        <w:rPr>
          <w:rFonts w:ascii="Courier New" w:hAnsi="Courier New" w:cs="Courier New"/>
          <w:sz w:val="24"/>
          <w:szCs w:val="24"/>
        </w:rPr>
        <w:t>Автор</w:t>
      </w:r>
      <w:r w:rsidRPr="00F1328B">
        <w:rPr>
          <w:rFonts w:ascii="Courier New" w:hAnsi="Courier New" w:cs="Courier New"/>
          <w:sz w:val="24"/>
          <w:szCs w:val="24"/>
          <w:lang w:val="en-US"/>
        </w:rPr>
        <w:t>: " &lt;&lt; (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author ?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author :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"N/A") </w:t>
      </w:r>
    </w:p>
    <w:p w14:paraId="780A15D1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          &lt;&lt; ", </w:t>
      </w:r>
      <w:r w:rsidRPr="00F1328B">
        <w:rPr>
          <w:rFonts w:ascii="Courier New" w:hAnsi="Courier New" w:cs="Courier New"/>
          <w:sz w:val="24"/>
          <w:szCs w:val="24"/>
        </w:rPr>
        <w:t>Цена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: " &lt;&lt; price &lt;&lt;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35F3DD66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}</w:t>
      </w:r>
    </w:p>
    <w:p w14:paraId="6781703D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};</w:t>
      </w:r>
    </w:p>
    <w:p w14:paraId="6BBBBA5C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</w:p>
    <w:p w14:paraId="1BE95256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F1328B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>) {</w:t>
      </w:r>
    </w:p>
    <w:p w14:paraId="61086AE8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    // Создание объекта в статической памяти</w:t>
      </w:r>
    </w:p>
    <w:p w14:paraId="1AFA32E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Создание объекта в статической памяти:"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0B80967A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Library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book1;</w:t>
      </w:r>
      <w:proofErr w:type="gramEnd"/>
    </w:p>
    <w:p w14:paraId="5F197AC5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book1.setName("</w:t>
      </w:r>
      <w:r w:rsidRPr="00F1328B">
        <w:rPr>
          <w:rFonts w:ascii="Courier New" w:hAnsi="Courier New" w:cs="Courier New"/>
          <w:sz w:val="24"/>
          <w:szCs w:val="24"/>
        </w:rPr>
        <w:t>Война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и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мир</w:t>
      </w:r>
      <w:r w:rsidRPr="00F1328B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F87B719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book1.setAuthor("</w:t>
      </w:r>
      <w:r w:rsidRPr="00F1328B">
        <w:rPr>
          <w:rFonts w:ascii="Courier New" w:hAnsi="Courier New" w:cs="Courier New"/>
          <w:sz w:val="24"/>
          <w:szCs w:val="24"/>
        </w:rPr>
        <w:t>Лев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Толстой</w:t>
      </w:r>
      <w:r w:rsidRPr="00F1328B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4882AA0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lastRenderedPageBreak/>
        <w:t>    book1.setPrice(1500.50f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6D80F5F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book1.display(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9D281C9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3BC9C06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45E80F95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// Создание объекта в динамической памяти</w:t>
      </w:r>
    </w:p>
    <w:p w14:paraId="72AA95E0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Создание объекта в динамической памяти:"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1544AEE9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Library* book2 =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new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Library(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>"Преступление и наказание", "Фёдор Достоевский", 1200.75f);</w:t>
      </w:r>
    </w:p>
    <w:p w14:paraId="06F6CFE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>book2-&gt;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display();</w:t>
      </w:r>
      <w:proofErr w:type="gramEnd"/>
    </w:p>
    <w:p w14:paraId="4593822D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46F5D256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5F930CD9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// Создание массива объектов</w:t>
      </w:r>
    </w:p>
    <w:p w14:paraId="2760D858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Создание массива объектов:"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495876F1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Library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books[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3] = {</w:t>
      </w:r>
    </w:p>
    <w:p w14:paraId="61D7E69F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Library(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"1984", "</w:t>
      </w:r>
      <w:r w:rsidRPr="00F1328B">
        <w:rPr>
          <w:rFonts w:ascii="Courier New" w:hAnsi="Courier New" w:cs="Courier New"/>
          <w:sz w:val="24"/>
          <w:szCs w:val="24"/>
        </w:rPr>
        <w:t>Джордж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Оруэлл</w:t>
      </w:r>
      <w:r w:rsidRPr="00F1328B">
        <w:rPr>
          <w:rFonts w:ascii="Courier New" w:hAnsi="Courier New" w:cs="Courier New"/>
          <w:sz w:val="24"/>
          <w:szCs w:val="24"/>
          <w:lang w:val="en-US"/>
        </w:rPr>
        <w:t>", 950.0f),</w:t>
      </w:r>
    </w:p>
    <w:p w14:paraId="32B75142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Library(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>"Мастер и Маргарита", "Михаил Булгаков", 1100.0f),</w:t>
      </w:r>
    </w:p>
    <w:p w14:paraId="3DB50F3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Library(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6169530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};</w:t>
      </w:r>
    </w:p>
    <w:p w14:paraId="0B664036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books[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2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setName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("</w:t>
      </w:r>
      <w:r w:rsidRPr="00F1328B">
        <w:rPr>
          <w:rFonts w:ascii="Courier New" w:hAnsi="Courier New" w:cs="Courier New"/>
          <w:sz w:val="24"/>
          <w:szCs w:val="24"/>
        </w:rPr>
        <w:t>Анна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Каренина</w:t>
      </w:r>
      <w:r w:rsidRPr="00F1328B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CBA0F10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books[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2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setAuthor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("</w:t>
      </w:r>
      <w:r w:rsidRPr="00F1328B">
        <w:rPr>
          <w:rFonts w:ascii="Courier New" w:hAnsi="Courier New" w:cs="Courier New"/>
          <w:sz w:val="24"/>
          <w:szCs w:val="24"/>
        </w:rPr>
        <w:t>Лев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Толстой</w:t>
      </w:r>
      <w:r w:rsidRPr="00F1328B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8E0C289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books[2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setPrice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(1300.0f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2193E700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211ADB0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for (int 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 3; ++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3B4105BD" w14:textId="77777777" w:rsidR="00C174CE" w:rsidRPr="008440DF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    books</w:t>
      </w:r>
      <w:r w:rsidRPr="008440DF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8440DF">
        <w:rPr>
          <w:rFonts w:ascii="Courier New" w:hAnsi="Courier New" w:cs="Courier New"/>
          <w:sz w:val="24"/>
          <w:szCs w:val="24"/>
        </w:rPr>
        <w:t>].</w:t>
      </w:r>
      <w:r w:rsidRPr="00F1328B">
        <w:rPr>
          <w:rFonts w:ascii="Courier New" w:hAnsi="Courier New" w:cs="Courier New"/>
          <w:sz w:val="24"/>
          <w:szCs w:val="24"/>
          <w:lang w:val="en-US"/>
        </w:rPr>
        <w:t>display</w:t>
      </w:r>
      <w:proofErr w:type="gramEnd"/>
      <w:r w:rsidRPr="008440DF">
        <w:rPr>
          <w:rFonts w:ascii="Courier New" w:hAnsi="Courier New" w:cs="Courier New"/>
          <w:sz w:val="24"/>
          <w:szCs w:val="24"/>
        </w:rPr>
        <w:t>(</w:t>
      </w:r>
      <w:proofErr w:type="gramStart"/>
      <w:r w:rsidRPr="008440DF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8860478" w14:textId="77777777" w:rsidR="00C174CE" w:rsidRPr="008440DF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F1328B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}</w:t>
      </w:r>
    </w:p>
    <w:p w14:paraId="58663D25" w14:textId="77777777" w:rsidR="00C174CE" w:rsidRPr="008440DF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C174CE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C174CE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174CE">
        <w:rPr>
          <w:rFonts w:ascii="Courier New" w:hAnsi="Courier New" w:cs="Courier New"/>
          <w:sz w:val="24"/>
          <w:szCs w:val="24"/>
          <w:lang w:val="en-US"/>
        </w:rPr>
        <w:t>std</w:t>
      </w:r>
      <w:r w:rsidRPr="008440DF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C174CE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8440DF">
        <w:rPr>
          <w:rFonts w:ascii="Courier New" w:hAnsi="Courier New" w:cs="Courier New"/>
          <w:sz w:val="24"/>
          <w:szCs w:val="24"/>
        </w:rPr>
        <w:t xml:space="preserve"> &lt;&lt; </w:t>
      </w:r>
      <w:proofErr w:type="gramStart"/>
      <w:r w:rsidRPr="00C174CE">
        <w:rPr>
          <w:rFonts w:ascii="Courier New" w:hAnsi="Courier New" w:cs="Courier New"/>
          <w:sz w:val="24"/>
          <w:szCs w:val="24"/>
          <w:lang w:val="en-US"/>
        </w:rPr>
        <w:t>std</w:t>
      </w:r>
      <w:r w:rsidRPr="008440DF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C174CE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8440DF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65448E34" w14:textId="77777777" w:rsidR="00C174CE" w:rsidRPr="008440DF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</w:p>
    <w:p w14:paraId="121051F6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C174CE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C174CE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// Удаление объекта из динамической памяти</w:t>
      </w:r>
    </w:p>
    <w:p w14:paraId="17250184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Удаление объекта из динамической памяти:"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01B7F2CF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delete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book2;</w:t>
      </w:r>
      <w:proofErr w:type="gramEnd"/>
    </w:p>
    <w:p w14:paraId="08EA981D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2ADA4AC2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1372C41E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// Автоматическое удаление объектов при выходе из области видимости</w:t>
      </w:r>
    </w:p>
    <w:p w14:paraId="34DA80B6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Завершение программы, автоматическое удаление объектов..."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3D88A517" w14:textId="77777777" w:rsidR="00C174CE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0;</w:t>
      </w:r>
    </w:p>
    <w:p w14:paraId="5B71164D" w14:textId="77777777" w:rsidR="007B5DD2" w:rsidRPr="00F1328B" w:rsidRDefault="007B5DD2" w:rsidP="00C174CE">
      <w:pPr>
        <w:pStyle w:val="14"/>
        <w:rPr>
          <w:rFonts w:ascii="Courier New" w:hAnsi="Courier New" w:cs="Courier New"/>
          <w:sz w:val="24"/>
          <w:szCs w:val="24"/>
        </w:rPr>
      </w:pPr>
    </w:p>
    <w:p w14:paraId="3E3232D1" w14:textId="77777777" w:rsidR="00C174CE" w:rsidRPr="00F1328B" w:rsidRDefault="00C174CE" w:rsidP="00C174CE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}</w:t>
      </w:r>
    </w:p>
    <w:p w14:paraId="26D45AC9" w14:textId="77777777" w:rsidR="00C174CE" w:rsidRPr="00F1328B" w:rsidRDefault="00C174CE" w:rsidP="00C174CE">
      <w:pPr>
        <w:pStyle w:val="14"/>
      </w:pPr>
    </w:p>
    <w:p w14:paraId="3BABA936" w14:textId="373C3341" w:rsidR="00C174CE" w:rsidRDefault="00C174CE" w:rsidP="00C474FC">
      <w:pPr>
        <w:pStyle w:val="2"/>
      </w:pPr>
      <w:bookmarkStart w:id="20" w:name="_Toc196218162"/>
      <w:r>
        <w:t>Результат тестирования</w:t>
      </w:r>
      <w:bookmarkEnd w:id="20"/>
      <w:r w:rsidR="007B5DD2">
        <w:br/>
      </w:r>
    </w:p>
    <w:p w14:paraId="457A9718" w14:textId="339D669A" w:rsidR="007B5DD2" w:rsidRPr="007B5DD2" w:rsidRDefault="007B5DD2" w:rsidP="007B5DD2">
      <w:pPr>
        <w:pStyle w:val="14"/>
        <w:jc w:val="center"/>
      </w:pPr>
      <w:r>
        <w:rPr>
          <w:noProof/>
        </w:rPr>
        <w:drawing>
          <wp:inline distT="0" distB="0" distL="0" distR="0" wp14:anchorId="4E99A75C" wp14:editId="2466E0EA">
            <wp:extent cx="6120130" cy="4928870"/>
            <wp:effectExtent l="0" t="0" r="0" b="5080"/>
            <wp:docPr id="1441138335" name="Рисунок 2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8335" name="Рисунок 2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EE83E" w14:textId="644C3BD5" w:rsidR="00C474FC" w:rsidRPr="00C474FC" w:rsidRDefault="00C474FC" w:rsidP="00C474FC">
      <w:pPr>
        <w:pStyle w:val="1"/>
      </w:pPr>
      <w:bookmarkStart w:id="21" w:name="_Toc196218163"/>
      <w:r>
        <w:lastRenderedPageBreak/>
        <w:t>семестровая</w:t>
      </w:r>
      <w:bookmarkEnd w:id="21"/>
    </w:p>
    <w:p w14:paraId="386F01C2" w14:textId="2B10D048" w:rsidR="00C474FC" w:rsidRDefault="00C474FC" w:rsidP="00C474FC">
      <w:pPr>
        <w:pStyle w:val="2"/>
      </w:pPr>
      <w:bookmarkStart w:id="22" w:name="_Toc196218164"/>
      <w:r>
        <w:t>Постановка задачи</w:t>
      </w:r>
      <w:bookmarkEnd w:id="22"/>
    </w:p>
    <w:p w14:paraId="15A338FC" w14:textId="77777777" w:rsidR="00C474FC" w:rsidRPr="00313EA4" w:rsidRDefault="00C474FC" w:rsidP="00C474FC">
      <w:pPr>
        <w:pStyle w:val="14"/>
        <w:jc w:val="center"/>
      </w:pPr>
      <w:r w:rsidRPr="00313EA4">
        <w:rPr>
          <w:noProof/>
        </w:rPr>
        <w:drawing>
          <wp:inline distT="0" distB="0" distL="0" distR="0" wp14:anchorId="4BDEE59C" wp14:editId="411B6538">
            <wp:extent cx="6120130" cy="1192530"/>
            <wp:effectExtent l="0" t="0" r="0" b="7620"/>
            <wp:docPr id="1931410688" name="Рисунок 1" descr="Изображение выглядит как текст, Шрифт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0688" name="Рисунок 1" descr="Изображение выглядит как текст, Шрифт, линия, белый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13EA4">
        <w:rPr>
          <w:noProof/>
        </w:rPr>
        <w:drawing>
          <wp:inline distT="0" distB="0" distL="0" distR="0" wp14:anchorId="5306DD20" wp14:editId="495DEEEA">
            <wp:extent cx="6120130" cy="763270"/>
            <wp:effectExtent l="0" t="0" r="0" b="0"/>
            <wp:docPr id="237756545" name="Рисунок 1" descr="Изображение выглядит как текст, Шриф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6545" name="Рисунок 1" descr="Изображение выглядит как текст, Шрифт, белый, линия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Вариант</w:t>
      </w:r>
      <w:r>
        <w:rPr>
          <w:lang w:val="en-US"/>
        </w:rPr>
        <w:t xml:space="preserve">: </w:t>
      </w:r>
      <w:r>
        <w:t>Комплексные числа</w:t>
      </w:r>
    </w:p>
    <w:p w14:paraId="31CDD64B" w14:textId="77777777" w:rsidR="00C474FC" w:rsidRDefault="00C474FC" w:rsidP="00C474FC">
      <w:pPr>
        <w:pStyle w:val="2"/>
      </w:pPr>
      <w:bookmarkStart w:id="23" w:name="_Toc196218165"/>
      <w:r>
        <w:t>Список перегружаемых операторов с указанием их ноавого смысла</w:t>
      </w:r>
      <w:bookmarkEnd w:id="23"/>
    </w:p>
    <w:p w14:paraId="40A2BE4F" w14:textId="77777777" w:rsidR="00C474FC" w:rsidRDefault="00C474FC" w:rsidP="00C474FC">
      <w:pPr>
        <w:pStyle w:val="14"/>
      </w:pPr>
    </w:p>
    <w:p w14:paraId="3E6BA5FB" w14:textId="77777777" w:rsidR="00C474FC" w:rsidRPr="0039152C" w:rsidRDefault="00C474FC" w:rsidP="00C474F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“+“ – </w:t>
      </w:r>
      <w:r>
        <w:t>сумма</w:t>
      </w:r>
      <w:r w:rsidRPr="0039152C">
        <w:t xml:space="preserve"> дв</w:t>
      </w:r>
      <w:r>
        <w:t>ух</w:t>
      </w:r>
      <w:r w:rsidRPr="0039152C">
        <w:t xml:space="preserve"> комплексных чис</w:t>
      </w:r>
      <w:r>
        <w:t>ел</w:t>
      </w:r>
    </w:p>
    <w:p w14:paraId="42CB5A63" w14:textId="77777777" w:rsidR="00C474FC" w:rsidRPr="0039152C" w:rsidRDefault="00C474FC" w:rsidP="00C474F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</w:t>
      </w:r>
      <w:r>
        <w:t>-</w:t>
      </w:r>
      <w:r w:rsidRPr="0039152C">
        <w:t xml:space="preserve">“ – </w:t>
      </w:r>
      <w:r>
        <w:t>разность</w:t>
      </w:r>
      <w:r w:rsidRPr="0039152C">
        <w:t xml:space="preserve"> дв</w:t>
      </w:r>
      <w:r>
        <w:t>ух</w:t>
      </w:r>
      <w:r w:rsidRPr="0039152C">
        <w:t xml:space="preserve"> комплексных чис</w:t>
      </w:r>
      <w:r>
        <w:t>ел</w:t>
      </w:r>
    </w:p>
    <w:p w14:paraId="0E575764" w14:textId="77777777" w:rsidR="00C474FC" w:rsidRPr="0039152C" w:rsidRDefault="00C474FC" w:rsidP="00C474F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</w:t>
      </w:r>
      <w:r>
        <w:t>*</w:t>
      </w:r>
      <w:r w:rsidRPr="0039152C">
        <w:t xml:space="preserve">“ – </w:t>
      </w:r>
      <w:r>
        <w:t>произведение</w:t>
      </w:r>
      <w:r w:rsidRPr="0039152C">
        <w:t xml:space="preserve"> дв</w:t>
      </w:r>
      <w:r>
        <w:t>ух</w:t>
      </w:r>
      <w:r w:rsidRPr="0039152C">
        <w:t xml:space="preserve"> комплексных чис</w:t>
      </w:r>
      <w:r>
        <w:t>ел</w:t>
      </w:r>
    </w:p>
    <w:p w14:paraId="47C05F7C" w14:textId="77777777" w:rsidR="00C474FC" w:rsidRPr="0039152C" w:rsidRDefault="00C474FC" w:rsidP="00C474F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</w:t>
      </w:r>
      <w:r>
        <w:t>/</w:t>
      </w:r>
      <w:r w:rsidRPr="0039152C">
        <w:t xml:space="preserve">“ – </w:t>
      </w:r>
      <w:r>
        <w:t>частное</w:t>
      </w:r>
      <w:r w:rsidRPr="0039152C">
        <w:t xml:space="preserve"> дв</w:t>
      </w:r>
      <w:r>
        <w:t>ух</w:t>
      </w:r>
      <w:r w:rsidRPr="0039152C">
        <w:t xml:space="preserve"> комплексных чис</w:t>
      </w:r>
      <w:r>
        <w:t>ел</w:t>
      </w:r>
    </w:p>
    <w:p w14:paraId="3A1BEED1" w14:textId="77777777" w:rsidR="00C474FC" w:rsidRPr="0039152C" w:rsidRDefault="00C474FC" w:rsidP="00C474F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</w:t>
      </w:r>
      <w:proofErr w:type="gramStart"/>
      <w:r w:rsidRPr="0039152C">
        <w:t>“&lt;</w:t>
      </w:r>
      <w:proofErr w:type="gramEnd"/>
      <w:r w:rsidRPr="0039152C">
        <w:t xml:space="preserve">“ – </w:t>
      </w:r>
      <w:r>
        <w:t>меньше ли одно комплексное число другого?</w:t>
      </w:r>
    </w:p>
    <w:p w14:paraId="5CA58870" w14:textId="77777777" w:rsidR="00C474FC" w:rsidRPr="0039152C" w:rsidRDefault="00C474FC" w:rsidP="00C474F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“&gt;“ – </w:t>
      </w:r>
      <w:r>
        <w:t>больше ли одно комплексное число другого?</w:t>
      </w:r>
    </w:p>
    <w:p w14:paraId="55701996" w14:textId="77777777" w:rsidR="00C474FC" w:rsidRPr="0039152C" w:rsidRDefault="00C474FC" w:rsidP="00C474F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“==“ – </w:t>
      </w:r>
      <w:r>
        <w:t xml:space="preserve">равны ли два комплексных числа? </w:t>
      </w:r>
    </w:p>
    <w:p w14:paraId="489274B8" w14:textId="77777777" w:rsidR="00C474FC" w:rsidRPr="0039152C" w:rsidRDefault="00C474FC" w:rsidP="00C474FC">
      <w:pPr>
        <w:pStyle w:val="14"/>
      </w:pPr>
      <w:r>
        <w:rPr>
          <w:lang w:val="en-US"/>
        </w:rPr>
        <w:t>Operator</w:t>
      </w:r>
      <w:r w:rsidRPr="0039152C">
        <w:t xml:space="preserve"> </w:t>
      </w:r>
      <w:proofErr w:type="gramStart"/>
      <w:r w:rsidRPr="0039152C">
        <w:t>“!=“ –</w:t>
      </w:r>
      <w:proofErr w:type="gramEnd"/>
      <w:r w:rsidRPr="0039152C">
        <w:t xml:space="preserve"> </w:t>
      </w:r>
      <w:r>
        <w:t>неравны ли два комплексных числа?</w:t>
      </w:r>
    </w:p>
    <w:p w14:paraId="35949FE5" w14:textId="77777777" w:rsidR="00C474FC" w:rsidRPr="0039152C" w:rsidRDefault="00C474FC" w:rsidP="00C474FC">
      <w:pPr>
        <w:pStyle w:val="14"/>
      </w:pPr>
    </w:p>
    <w:p w14:paraId="21C6E0FF" w14:textId="77777777" w:rsidR="00C474FC" w:rsidRPr="0039152C" w:rsidRDefault="00C474FC" w:rsidP="00C474FC">
      <w:pPr>
        <w:pStyle w:val="14"/>
      </w:pPr>
    </w:p>
    <w:p w14:paraId="65B25114" w14:textId="77777777" w:rsidR="00C474FC" w:rsidRPr="00D81BF7" w:rsidRDefault="00C474FC" w:rsidP="00C474FC">
      <w:pPr>
        <w:pStyle w:val="2"/>
      </w:pPr>
      <w:bookmarkStart w:id="24" w:name="_Toc196218166"/>
      <w:r>
        <w:t>текст разработанной программы</w:t>
      </w:r>
      <w:bookmarkEnd w:id="24"/>
    </w:p>
    <w:p w14:paraId="04DD602F" w14:textId="77777777" w:rsidR="00C474FC" w:rsidRDefault="00C474FC" w:rsidP="00C474FC">
      <w:pPr>
        <w:pStyle w:val="14"/>
      </w:pPr>
    </w:p>
    <w:p w14:paraId="3BBF9E7A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iostream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&gt;</w:t>
      </w:r>
    </w:p>
    <w:p w14:paraId="412F790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cmath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&gt; // Для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sqrt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(квадратного корня)</w:t>
      </w:r>
    </w:p>
    <w:p w14:paraId="5542B8B0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</w:p>
    <w:p w14:paraId="7BB42C2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// Класс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Complex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представляет комплексное число вида (a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bi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)</w:t>
      </w:r>
    </w:p>
    <w:p w14:paraId="4A0EA371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class Complex {</w:t>
      </w:r>
    </w:p>
    <w:p w14:paraId="2EA106C9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728E1399" w14:textId="77777777" w:rsidR="00C474FC" w:rsidRPr="008440DF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double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real</w:t>
      </w:r>
      <w:r w:rsidRPr="008440DF">
        <w:rPr>
          <w:rFonts w:ascii="Courier New" w:hAnsi="Courier New" w:cs="Courier New"/>
          <w:sz w:val="24"/>
          <w:szCs w:val="24"/>
        </w:rPr>
        <w:t xml:space="preserve">; </w:t>
      </w:r>
      <w:r w:rsidRPr="00FB2628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FB2628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// </w:t>
      </w:r>
      <w:r w:rsidRPr="00FB2628">
        <w:rPr>
          <w:rFonts w:ascii="Courier New" w:hAnsi="Courier New" w:cs="Courier New"/>
          <w:sz w:val="24"/>
          <w:szCs w:val="24"/>
        </w:rPr>
        <w:t>Действительная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FB2628">
        <w:rPr>
          <w:rFonts w:ascii="Courier New" w:hAnsi="Courier New" w:cs="Courier New"/>
          <w:sz w:val="24"/>
          <w:szCs w:val="24"/>
        </w:rPr>
        <w:t>часть</w:t>
      </w:r>
      <w:r w:rsidRPr="008440DF">
        <w:rPr>
          <w:rFonts w:ascii="Courier New" w:hAnsi="Courier New" w:cs="Courier New"/>
          <w:sz w:val="24"/>
          <w:szCs w:val="24"/>
        </w:rPr>
        <w:t xml:space="preserve"> (</w:t>
      </w:r>
      <w:r w:rsidRPr="00FB2628">
        <w:rPr>
          <w:rFonts w:ascii="Courier New" w:hAnsi="Courier New" w:cs="Courier New"/>
          <w:sz w:val="24"/>
          <w:szCs w:val="24"/>
          <w:lang w:val="en-US"/>
        </w:rPr>
        <w:t>a</w:t>
      </w:r>
      <w:r w:rsidRPr="008440DF">
        <w:rPr>
          <w:rFonts w:ascii="Courier New" w:hAnsi="Courier New" w:cs="Courier New"/>
          <w:sz w:val="24"/>
          <w:szCs w:val="24"/>
        </w:rPr>
        <w:t>)</w:t>
      </w:r>
    </w:p>
    <w:p w14:paraId="4F92D8D4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r w:rsidRPr="00FB2628">
        <w:rPr>
          <w:rFonts w:ascii="Courier New" w:hAnsi="Courier New" w:cs="Courier New"/>
          <w:sz w:val="24"/>
          <w:szCs w:val="24"/>
          <w:lang w:val="en-US"/>
        </w:rPr>
        <w:t> </w:t>
      </w:r>
      <w:r w:rsidRPr="008440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imaginary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; // Мнимая часть (b)</w:t>
      </w:r>
    </w:p>
    <w:p w14:paraId="4F952DC8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</w:p>
    <w:p w14:paraId="290A39A9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FB2628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:</w:t>
      </w:r>
    </w:p>
    <w:p w14:paraId="0852C05F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Конструкторы (специальные методы для создания объекта)</w:t>
      </w:r>
    </w:p>
    <w:p w14:paraId="69AAA3EC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525F8367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1. Конструктор по умолчанию (без параметров)</w:t>
      </w:r>
    </w:p>
    <w:p w14:paraId="3540EB1F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Complex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() :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real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 xml:space="preserve">0),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imaginary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>0) {} // Число 0 + 0i</w:t>
      </w:r>
    </w:p>
    <w:p w14:paraId="1688E2E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</w:p>
    <w:p w14:paraId="1C7554D8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2. Конструктор с параметрами</w:t>
      </w:r>
    </w:p>
    <w:p w14:paraId="5C449A4A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Complex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r,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i = 0</w:t>
      </w:r>
      <w:proofErr w:type="gramStart"/>
      <w:r w:rsidRPr="00FB2628">
        <w:rPr>
          <w:rFonts w:ascii="Courier New" w:hAnsi="Courier New" w:cs="Courier New"/>
          <w:sz w:val="24"/>
          <w:szCs w:val="24"/>
        </w:rPr>
        <w:t>) :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real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(r),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imaginary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(i) {} // Число r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i·i</w:t>
      </w:r>
      <w:proofErr w:type="spellEnd"/>
    </w:p>
    <w:p w14:paraId="4EDFEF1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</w:p>
    <w:p w14:paraId="7FE3EF89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// Метод для вычисления модуля комплексного числа |a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bi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| = </w:t>
      </w:r>
      <w:proofErr w:type="gramStart"/>
      <w:r w:rsidRPr="00FB2628">
        <w:rPr>
          <w:rFonts w:ascii="Courier New" w:hAnsi="Courier New" w:cs="Courier New"/>
          <w:sz w:val="24"/>
          <w:szCs w:val="24"/>
        </w:rPr>
        <w:t>√(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>a² + b²)</w:t>
      </w:r>
    </w:p>
    <w:p w14:paraId="6669651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abs(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7457E2D1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sqrt(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real * real + imaginary * imaginary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AA5665B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</w:rPr>
        <w:t>}</w:t>
      </w:r>
    </w:p>
    <w:p w14:paraId="6654A9C4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</w:p>
    <w:p w14:paraId="5901B5F1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// Перегрузка операторов (чтобы работать с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Complex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как с обычными числами)</w:t>
      </w:r>
    </w:p>
    <w:p w14:paraId="31ADD46A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// Оператор сложения: (a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bi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) + (c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di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) = (a + c) + (b + </w:t>
      </w:r>
      <w:proofErr w:type="gramStart"/>
      <w:r w:rsidRPr="00FB2628">
        <w:rPr>
          <w:rFonts w:ascii="Courier New" w:hAnsi="Courier New" w:cs="Courier New"/>
          <w:sz w:val="24"/>
          <w:szCs w:val="24"/>
        </w:rPr>
        <w:t>d)i</w:t>
      </w:r>
      <w:proofErr w:type="gramEnd"/>
    </w:p>
    <w:p w14:paraId="74BAB5A1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  <w:lang w:val="en-US"/>
        </w:rPr>
        <w:t>Complex operator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+(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const Complex&amp; other) const {</w:t>
      </w:r>
    </w:p>
    <w:p w14:paraId="39D6DA80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Complex(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real +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, imaginary +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2892178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</w:rPr>
        <w:t>}</w:t>
      </w:r>
    </w:p>
    <w:p w14:paraId="61D5983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5A3D427C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// Оператор вычитания: (a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bi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) - (c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di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) = (a - c) + (b - </w:t>
      </w:r>
      <w:proofErr w:type="gramStart"/>
      <w:r w:rsidRPr="00FB2628">
        <w:rPr>
          <w:rFonts w:ascii="Courier New" w:hAnsi="Courier New" w:cs="Courier New"/>
          <w:sz w:val="24"/>
          <w:szCs w:val="24"/>
        </w:rPr>
        <w:t>d)i</w:t>
      </w:r>
      <w:proofErr w:type="gramEnd"/>
    </w:p>
    <w:p w14:paraId="7B2C6AFB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  <w:lang w:val="en-US"/>
        </w:rPr>
        <w:t>Complex operator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-(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const Complex&amp; other) const {</w:t>
      </w:r>
    </w:p>
    <w:p w14:paraId="72111A83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Complex(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real -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, imaginary -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5331332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3742587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9D08701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// </w:t>
      </w:r>
      <w:r w:rsidRPr="00FB2628">
        <w:rPr>
          <w:rFonts w:ascii="Courier New" w:hAnsi="Courier New" w:cs="Courier New"/>
          <w:sz w:val="24"/>
          <w:szCs w:val="24"/>
        </w:rPr>
        <w:t>Оператор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B2628">
        <w:rPr>
          <w:rFonts w:ascii="Courier New" w:hAnsi="Courier New" w:cs="Courier New"/>
          <w:sz w:val="24"/>
          <w:szCs w:val="24"/>
        </w:rPr>
        <w:t>умножения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: (a + bi) * (c + di) = (ac - bd) + (ad +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bc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End"/>
    </w:p>
    <w:p w14:paraId="4FD81ED5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Complex operator*(const Complex&amp; other) const {</w:t>
      </w:r>
    </w:p>
    <w:p w14:paraId="3123B9C1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Complex(</w:t>
      </w:r>
      <w:proofErr w:type="gramEnd"/>
    </w:p>
    <w:p w14:paraId="4299FBED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    real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- imaginary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86292A2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    real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+ imaginary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</w:p>
    <w:p w14:paraId="68A01B07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6139D500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2AD4BB4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D3DDEAE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// </w:t>
      </w:r>
      <w:r w:rsidRPr="00FB2628">
        <w:rPr>
          <w:rFonts w:ascii="Courier New" w:hAnsi="Courier New" w:cs="Courier New"/>
          <w:sz w:val="24"/>
          <w:szCs w:val="24"/>
        </w:rPr>
        <w:t>Оператор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B2628">
        <w:rPr>
          <w:rFonts w:ascii="Courier New" w:hAnsi="Courier New" w:cs="Courier New"/>
          <w:sz w:val="24"/>
          <w:szCs w:val="24"/>
        </w:rPr>
        <w:t>деления</w:t>
      </w:r>
      <w:r w:rsidRPr="00FB2628">
        <w:rPr>
          <w:rFonts w:ascii="Courier New" w:hAnsi="Courier New" w:cs="Courier New"/>
          <w:sz w:val="24"/>
          <w:szCs w:val="24"/>
          <w:lang w:val="en-US"/>
        </w:rPr>
        <w:t>: (a + bi)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/(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 + di) = [(ac + bd) + (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bc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ad)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] / (c² + d²)</w:t>
      </w:r>
    </w:p>
    <w:p w14:paraId="59948C15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Complex operator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/(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const Complex&amp; other) const {</w:t>
      </w:r>
    </w:p>
    <w:p w14:paraId="32CEEE6D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double denominator =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9D9B8C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Complex(</w:t>
      </w:r>
      <w:proofErr w:type="gramEnd"/>
    </w:p>
    <w:p w14:paraId="04651C6F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    (real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+ imaginary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) / denominator,</w:t>
      </w:r>
    </w:p>
    <w:p w14:paraId="3600883F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    (imaginary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- real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) / denominator</w:t>
      </w:r>
    </w:p>
    <w:p w14:paraId="4D779C0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FB2628">
        <w:rPr>
          <w:rFonts w:ascii="Courier New" w:hAnsi="Courier New" w:cs="Courier New"/>
          <w:sz w:val="24"/>
          <w:szCs w:val="24"/>
        </w:rPr>
        <w:t>);</w:t>
      </w:r>
    </w:p>
    <w:p w14:paraId="00A9626F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}</w:t>
      </w:r>
    </w:p>
    <w:p w14:paraId="7D31DE0A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7D201BCB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Операторы сравнения (сравниваем по модулю)</w:t>
      </w:r>
    </w:p>
    <w:p w14:paraId="53D7315B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bool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operator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&lt;(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const Complex&amp; other) const </w:t>
      </w:r>
    </w:p>
    <w:p w14:paraId="018D5E95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{</w:t>
      </w:r>
    </w:p>
    <w:p w14:paraId="27722A89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abs(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) &lt;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other.abs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61D68A48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E83E08E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44A9B6D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bool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operator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const Complex&amp; other) const </w:t>
      </w:r>
    </w:p>
    <w:p w14:paraId="5D39778B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</w:rPr>
        <w:t>{</w:t>
      </w:r>
    </w:p>
    <w:p w14:paraId="00ABEC43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B2628">
        <w:rPr>
          <w:rFonts w:ascii="Courier New" w:hAnsi="Courier New" w:cs="Courier New"/>
          <w:sz w:val="24"/>
          <w:szCs w:val="24"/>
        </w:rPr>
        <w:t>abs() &gt;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other.abs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>);</w:t>
      </w:r>
    </w:p>
    <w:p w14:paraId="5E9374DE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lastRenderedPageBreak/>
        <w:t>    }</w:t>
      </w:r>
    </w:p>
    <w:p w14:paraId="59F76122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02563DA8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Операторы равенства (сравниваем действительные и мнимые части)</w:t>
      </w:r>
    </w:p>
    <w:p w14:paraId="41880383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  <w:lang w:val="en-US"/>
        </w:rPr>
        <w:t>bool operator=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const Complex&amp; other) const </w:t>
      </w:r>
    </w:p>
    <w:p w14:paraId="19FB9C40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{</w:t>
      </w:r>
    </w:p>
    <w:p w14:paraId="64A5FDB1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real ==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&amp;&amp; imaginary ==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026337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9A50EBF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C338017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bool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operator!=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(const Complex&amp; other) const </w:t>
      </w:r>
    </w:p>
    <w:p w14:paraId="1EC5CFDE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{</w:t>
      </w:r>
    </w:p>
    <w:p w14:paraId="25C44580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    return (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real !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) || (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imaginary !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5AB0EC5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</w:rPr>
        <w:t>}</w:t>
      </w:r>
    </w:p>
    <w:p w14:paraId="3E62A283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69015AAC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// Метод для вывода комплексного числа в консоль</w:t>
      </w:r>
    </w:p>
    <w:p w14:paraId="74006594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>   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) const </w:t>
      </w:r>
    </w:p>
    <w:p w14:paraId="4E45CA9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{</w:t>
      </w:r>
    </w:p>
    <w:p w14:paraId="6679C504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real;</w:t>
      </w:r>
      <w:proofErr w:type="gramEnd"/>
    </w:p>
    <w:p w14:paraId="68881333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if (imaginary &gt;= 0) </w:t>
      </w:r>
    </w:p>
    <w:p w14:paraId="4755892F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 + " &lt;&lt; imaginary &lt;&lt; "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377C9B01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else </w:t>
      </w:r>
    </w:p>
    <w:p w14:paraId="4253416A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 - " &lt;&lt; -imaginary &lt;&lt; "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0F01675D" w14:textId="77777777" w:rsidR="00C474FC" w:rsidRPr="008440DF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8440D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3E704D2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};</w:t>
      </w:r>
    </w:p>
    <w:p w14:paraId="10B0C24F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</w:p>
    <w:p w14:paraId="681B1841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FB262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>) {</w:t>
      </w:r>
    </w:p>
    <w:p w14:paraId="727E615B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Создаём два комплексных числа</w:t>
      </w:r>
    </w:p>
    <w:p w14:paraId="7569E7E7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  <w:lang w:val="en-US"/>
        </w:rPr>
        <w:t>Complex Complex_1(3, 4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);  /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/ 3 + 4i</w:t>
      </w:r>
    </w:p>
    <w:p w14:paraId="7AF26EE4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Complex Complex_2(1, -2); // 1 - 2i</w:t>
      </w:r>
    </w:p>
    <w:p w14:paraId="4195294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25D336E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1C8AC400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Complex_1.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128E00F4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6CC75905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</w:p>
    <w:p w14:paraId="36AF007D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"b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72B295FF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Complex_2.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483148A1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25BC1F08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CFF47E1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"\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na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+ b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287551A4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(Complex_1 + Complex_2).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37C9BE52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51971D0A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D41ECE3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- b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55299BA7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(Complex_1 - Complex_2).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384531AE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518FBC2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231D2C7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* b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1C6FCF0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(Complex_1 * Complex_2).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0865CB89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443DFCA5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912106C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/ b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650CC7D7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(Complex_1 / Complex_2).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365B5D52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A17E0F0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"\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na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 b: " &lt;&lt; (Complex_1 &lt; Complex_2)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311D4256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&gt; b: " &lt;&lt; (Complex_1 &gt; Complex_2)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4A86AD57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== b: " &lt;&lt; (Complex_1 == Complex_2)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2BB4C31D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a !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= b: " &lt;&lt; (Complex_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1 !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r w:rsidRPr="00FB2628">
        <w:rPr>
          <w:rFonts w:ascii="Courier New" w:hAnsi="Courier New" w:cs="Courier New"/>
          <w:sz w:val="24"/>
          <w:szCs w:val="24"/>
        </w:rPr>
        <w:t xml:space="preserve">Complex_2) &lt;&lt;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50AE0793" w14:textId="77777777" w:rsidR="00C474FC" w:rsidRPr="00FB2628" w:rsidRDefault="00C474FC" w:rsidP="00C474FC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3F657CA7" w14:textId="77777777" w:rsidR="00C474FC" w:rsidRDefault="00C474FC" w:rsidP="00C474F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0;}</w:t>
      </w:r>
    </w:p>
    <w:p w14:paraId="336BDBE0" w14:textId="77777777" w:rsidR="00C474FC" w:rsidRPr="00FB2628" w:rsidRDefault="00C474FC" w:rsidP="00C474FC">
      <w:pPr>
        <w:pStyle w:val="2"/>
        <w:rPr>
          <w:lang w:val="en-US"/>
        </w:rPr>
      </w:pPr>
      <w:bookmarkStart w:id="25" w:name="_Toc196218167"/>
      <w:r>
        <w:lastRenderedPageBreak/>
        <w:t>тестирование разработанной программы</w:t>
      </w:r>
      <w:r>
        <w:br/>
      </w:r>
      <w:r>
        <w:br/>
      </w:r>
      <w:r w:rsidRPr="00FB2628">
        <w:rPr>
          <w:noProof/>
          <w:lang w:val="en-US"/>
        </w:rPr>
        <w:drawing>
          <wp:inline distT="0" distB="0" distL="0" distR="0" wp14:anchorId="33A35C21" wp14:editId="1D121EA7">
            <wp:extent cx="1609950" cy="2905530"/>
            <wp:effectExtent l="0" t="0" r="9525" b="0"/>
            <wp:docPr id="2128257842" name="Рисунок 1" descr="Изображение выглядит как текст, снимок экрана, Шрифт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7842" name="Рисунок 1" descr="Изображение выглядит как текст, снимок экрана, Шрифт, типография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p w14:paraId="65729387" w14:textId="77777777" w:rsidR="00C474FC" w:rsidRPr="00C474FC" w:rsidRDefault="00C474FC" w:rsidP="00C474FC">
      <w:pPr>
        <w:pStyle w:val="2"/>
        <w:numPr>
          <w:ilvl w:val="0"/>
          <w:numId w:val="0"/>
        </w:numPr>
        <w:ind w:left="1304" w:hanging="595"/>
        <w:jc w:val="left"/>
      </w:pPr>
    </w:p>
    <w:p w14:paraId="6CFB65D1" w14:textId="77777777" w:rsidR="00C174CE" w:rsidRPr="00C174CE" w:rsidRDefault="00C174CE" w:rsidP="00C174CE">
      <w:pPr>
        <w:pStyle w:val="14"/>
      </w:pPr>
    </w:p>
    <w:p w14:paraId="30B312EB" w14:textId="77777777" w:rsidR="00C174CE" w:rsidRPr="007E1148" w:rsidRDefault="00C174CE" w:rsidP="00C36421">
      <w:pPr>
        <w:pStyle w:val="14"/>
      </w:pPr>
    </w:p>
    <w:sectPr w:rsidR="00C174CE" w:rsidRPr="007E1148" w:rsidSect="00FF20A8">
      <w:pgSz w:w="11906" w:h="16838"/>
      <w:pgMar w:top="1418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970CF" w14:textId="77777777" w:rsidR="00C70983" w:rsidRDefault="00C70983" w:rsidP="008440DF">
      <w:pPr>
        <w:spacing w:after="0" w:line="240" w:lineRule="auto"/>
      </w:pPr>
      <w:r>
        <w:separator/>
      </w:r>
    </w:p>
  </w:endnote>
  <w:endnote w:type="continuationSeparator" w:id="0">
    <w:p w14:paraId="7D025804" w14:textId="77777777" w:rsidR="00C70983" w:rsidRDefault="00C70983" w:rsidP="00844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2F7F5" w14:textId="77777777" w:rsidR="00C70983" w:rsidRDefault="00C70983" w:rsidP="008440DF">
      <w:pPr>
        <w:spacing w:after="0" w:line="240" w:lineRule="auto"/>
      </w:pPr>
      <w:r>
        <w:separator/>
      </w:r>
    </w:p>
  </w:footnote>
  <w:footnote w:type="continuationSeparator" w:id="0">
    <w:p w14:paraId="7634447E" w14:textId="77777777" w:rsidR="00C70983" w:rsidRDefault="00C70983" w:rsidP="00844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3DD"/>
    <w:multiLevelType w:val="multilevel"/>
    <w:tmpl w:val="70F84C32"/>
    <w:numStyleLink w:val="a"/>
  </w:abstractNum>
  <w:abstractNum w:abstractNumId="1" w15:restartNumberingAfterBreak="0">
    <w:nsid w:val="06633294"/>
    <w:multiLevelType w:val="multilevel"/>
    <w:tmpl w:val="8FA2CC7A"/>
    <w:name w:val="gjgg322"/>
    <w:styleLink w:val="sdjcjcab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04" w:hanging="595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531" w:hanging="82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DA057A"/>
    <w:multiLevelType w:val="multilevel"/>
    <w:tmpl w:val="70F84C32"/>
    <w:numStyleLink w:val="a"/>
  </w:abstractNum>
  <w:abstractNum w:abstractNumId="3" w15:restartNumberingAfterBreak="0">
    <w:nsid w:val="137D5A6F"/>
    <w:multiLevelType w:val="multilevel"/>
    <w:tmpl w:val="1AA485F8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pStyle w:val="10"/>
      <w:lvlText w:val="%1.%2.%3"/>
      <w:lvlJc w:val="right"/>
      <w:pPr>
        <w:tabs>
          <w:tab w:val="num" w:pos="1701"/>
        </w:tabs>
        <w:ind w:left="2552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4787FCB"/>
    <w:multiLevelType w:val="multilevel"/>
    <w:tmpl w:val="D9BCABFA"/>
    <w:numStyleLink w:val="a1"/>
  </w:abstractNum>
  <w:abstractNum w:abstractNumId="5" w15:restartNumberingAfterBreak="0">
    <w:nsid w:val="14BA519A"/>
    <w:multiLevelType w:val="multilevel"/>
    <w:tmpl w:val="0419001D"/>
    <w:name w:val="gjgg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725601"/>
    <w:multiLevelType w:val="multilevel"/>
    <w:tmpl w:val="0419001D"/>
    <w:name w:val="gjgg3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9D6B6B"/>
    <w:multiLevelType w:val="multilevel"/>
    <w:tmpl w:val="70F84C32"/>
    <w:numStyleLink w:val="a"/>
  </w:abstractNum>
  <w:abstractNum w:abstractNumId="8" w15:restartNumberingAfterBreak="0">
    <w:nsid w:val="26040F00"/>
    <w:multiLevelType w:val="multilevel"/>
    <w:tmpl w:val="70F84C32"/>
    <w:numStyleLink w:val="a"/>
  </w:abstractNum>
  <w:abstractNum w:abstractNumId="9" w15:restartNumberingAfterBreak="0">
    <w:nsid w:val="2A763BFE"/>
    <w:multiLevelType w:val="multilevel"/>
    <w:tmpl w:val="C61EF52C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D94ADB"/>
    <w:multiLevelType w:val="hybridMultilevel"/>
    <w:tmpl w:val="EB98C6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B333F1"/>
    <w:multiLevelType w:val="multilevel"/>
    <w:tmpl w:val="70F84C32"/>
    <w:numStyleLink w:val="a"/>
  </w:abstractNum>
  <w:abstractNum w:abstractNumId="12" w15:restartNumberingAfterBreak="0">
    <w:nsid w:val="3CB664A2"/>
    <w:multiLevelType w:val="multilevel"/>
    <w:tmpl w:val="70F84C32"/>
    <w:numStyleLink w:val="a"/>
  </w:abstractNum>
  <w:abstractNum w:abstractNumId="13" w15:restartNumberingAfterBreak="0">
    <w:nsid w:val="4E097AC8"/>
    <w:multiLevelType w:val="multilevel"/>
    <w:tmpl w:val="70F84C32"/>
    <w:numStyleLink w:val="a"/>
  </w:abstractNum>
  <w:abstractNum w:abstractNumId="14" w15:restartNumberingAfterBreak="0">
    <w:nsid w:val="4EF97178"/>
    <w:multiLevelType w:val="multilevel"/>
    <w:tmpl w:val="70F84C32"/>
    <w:styleLink w:val="a"/>
    <w:lvl w:ilvl="0">
      <w:start w:val="1"/>
      <w:numFmt w:val="decimal"/>
      <w:pStyle w:val="a2"/>
      <w:lvlText w:val="%1.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E533FC"/>
    <w:multiLevelType w:val="multilevel"/>
    <w:tmpl w:val="D9BCABFA"/>
    <w:styleLink w:val="a1"/>
    <w:lvl w:ilvl="0">
      <w:start w:val="1"/>
      <w:numFmt w:val="bullet"/>
      <w:pStyle w:val="a3"/>
      <w:lvlText w:val=""/>
      <w:lvlJc w:val="left"/>
      <w:pPr>
        <w:ind w:left="992" w:hanging="283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7C60FDB"/>
    <w:multiLevelType w:val="multilevel"/>
    <w:tmpl w:val="70F84C32"/>
    <w:numStyleLink w:val="a"/>
  </w:abstractNum>
  <w:abstractNum w:abstractNumId="17" w15:restartNumberingAfterBreak="0">
    <w:nsid w:val="6371263F"/>
    <w:multiLevelType w:val="hybridMultilevel"/>
    <w:tmpl w:val="CBB0D8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77634C"/>
    <w:multiLevelType w:val="multilevel"/>
    <w:tmpl w:val="E99C9F26"/>
    <w:name w:val="гщррщгр"/>
    <w:styleLink w:val="a4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A686B4E"/>
    <w:multiLevelType w:val="multilevel"/>
    <w:tmpl w:val="D9BCABFA"/>
    <w:numStyleLink w:val="a1"/>
  </w:abstractNum>
  <w:abstractNum w:abstractNumId="20" w15:restartNumberingAfterBreak="0">
    <w:nsid w:val="6D121F6A"/>
    <w:multiLevelType w:val="hybridMultilevel"/>
    <w:tmpl w:val="C8B6769C"/>
    <w:lvl w:ilvl="0" w:tplc="DEEA49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70F14"/>
    <w:multiLevelType w:val="multilevel"/>
    <w:tmpl w:val="70F84C32"/>
    <w:numStyleLink w:val="a"/>
  </w:abstractNum>
  <w:abstractNum w:abstractNumId="22" w15:restartNumberingAfterBreak="0">
    <w:nsid w:val="76487629"/>
    <w:multiLevelType w:val="multilevel"/>
    <w:tmpl w:val="70F84C32"/>
    <w:numStyleLink w:val="a"/>
  </w:abstractNum>
  <w:abstractNum w:abstractNumId="23" w15:restartNumberingAfterBreak="0">
    <w:nsid w:val="78202A82"/>
    <w:multiLevelType w:val="multilevel"/>
    <w:tmpl w:val="E99C9F26"/>
    <w:name w:val="гщррщгр2"/>
    <w:numStyleLink w:val="a4"/>
  </w:abstractNum>
  <w:num w:numId="1" w16cid:durableId="1779332589">
    <w:abstractNumId w:val="5"/>
  </w:num>
  <w:num w:numId="2" w16cid:durableId="2145270171">
    <w:abstractNumId w:val="6"/>
  </w:num>
  <w:num w:numId="3" w16cid:durableId="885332314">
    <w:abstractNumId w:val="1"/>
  </w:num>
  <w:num w:numId="4" w16cid:durableId="592976371">
    <w:abstractNumId w:val="20"/>
  </w:num>
  <w:num w:numId="5" w16cid:durableId="1356420895">
    <w:abstractNumId w:val="10"/>
  </w:num>
  <w:num w:numId="6" w16cid:durableId="1177621062">
    <w:abstractNumId w:val="3"/>
  </w:num>
  <w:num w:numId="7" w16cid:durableId="430928540">
    <w:abstractNumId w:val="18"/>
  </w:num>
  <w:num w:numId="8" w16cid:durableId="504637512">
    <w:abstractNumId w:val="23"/>
  </w:num>
  <w:num w:numId="9" w16cid:durableId="1974754552">
    <w:abstractNumId w:val="14"/>
  </w:num>
  <w:num w:numId="10" w16cid:durableId="1862358417">
    <w:abstractNumId w:val="16"/>
  </w:num>
  <w:num w:numId="11" w16cid:durableId="214003722">
    <w:abstractNumId w:val="9"/>
  </w:num>
  <w:num w:numId="12" w16cid:durableId="611547758">
    <w:abstractNumId w:val="11"/>
  </w:num>
  <w:num w:numId="13" w16cid:durableId="1341735883">
    <w:abstractNumId w:val="0"/>
  </w:num>
  <w:num w:numId="14" w16cid:durableId="644627087">
    <w:abstractNumId w:val="22"/>
  </w:num>
  <w:num w:numId="15" w16cid:durableId="1833645452">
    <w:abstractNumId w:val="15"/>
  </w:num>
  <w:num w:numId="16" w16cid:durableId="1644626231">
    <w:abstractNumId w:val="4"/>
  </w:num>
  <w:num w:numId="17" w16cid:durableId="1753500295">
    <w:abstractNumId w:val="19"/>
  </w:num>
  <w:num w:numId="18" w16cid:durableId="577246695">
    <w:abstractNumId w:val="8"/>
  </w:num>
  <w:num w:numId="19" w16cid:durableId="806052843">
    <w:abstractNumId w:val="13"/>
  </w:num>
  <w:num w:numId="20" w16cid:durableId="1217083631">
    <w:abstractNumId w:val="12"/>
  </w:num>
  <w:num w:numId="21" w16cid:durableId="341398782">
    <w:abstractNumId w:val="21"/>
  </w:num>
  <w:num w:numId="22" w16cid:durableId="1851946691">
    <w:abstractNumId w:val="2"/>
  </w:num>
  <w:num w:numId="23" w16cid:durableId="2066365612">
    <w:abstractNumId w:val="7"/>
  </w:num>
  <w:num w:numId="24" w16cid:durableId="9097348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476"/>
    <w:rsid w:val="00020065"/>
    <w:rsid w:val="0004442C"/>
    <w:rsid w:val="00091DB5"/>
    <w:rsid w:val="000D169C"/>
    <w:rsid w:val="00206464"/>
    <w:rsid w:val="00227CAD"/>
    <w:rsid w:val="00231F8E"/>
    <w:rsid w:val="0024367B"/>
    <w:rsid w:val="0024385D"/>
    <w:rsid w:val="002B328B"/>
    <w:rsid w:val="002B5450"/>
    <w:rsid w:val="00315685"/>
    <w:rsid w:val="006C1EB1"/>
    <w:rsid w:val="006D29A2"/>
    <w:rsid w:val="007A7095"/>
    <w:rsid w:val="007B5DD2"/>
    <w:rsid w:val="007E1148"/>
    <w:rsid w:val="007E4213"/>
    <w:rsid w:val="008440DF"/>
    <w:rsid w:val="00857468"/>
    <w:rsid w:val="00900BAF"/>
    <w:rsid w:val="0096238A"/>
    <w:rsid w:val="009F02F4"/>
    <w:rsid w:val="00A64E57"/>
    <w:rsid w:val="00C174CE"/>
    <w:rsid w:val="00C36421"/>
    <w:rsid w:val="00C474FC"/>
    <w:rsid w:val="00C70983"/>
    <w:rsid w:val="00CD2457"/>
    <w:rsid w:val="00D56F18"/>
    <w:rsid w:val="00D67D48"/>
    <w:rsid w:val="00D81476"/>
    <w:rsid w:val="00DF202C"/>
    <w:rsid w:val="00E54BAD"/>
    <w:rsid w:val="00EA0AA2"/>
    <w:rsid w:val="00F15AD0"/>
    <w:rsid w:val="00F30647"/>
    <w:rsid w:val="00F720F8"/>
    <w:rsid w:val="00FB3C79"/>
    <w:rsid w:val="00FC4AEF"/>
    <w:rsid w:val="00FD0433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F137D"/>
  <w15:chartTrackingRefBased/>
  <w15:docId w15:val="{2BB13D7F-C52E-46D1-BE6E-0F6BB270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</w:style>
  <w:style w:type="paragraph" w:styleId="11">
    <w:name w:val="heading 1"/>
    <w:basedOn w:val="a5"/>
    <w:next w:val="a5"/>
    <w:link w:val="12"/>
    <w:uiPriority w:val="9"/>
    <w:qFormat/>
    <w:rsid w:val="00D56F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Заг1"/>
    <w:basedOn w:val="a5"/>
    <w:next w:val="2"/>
    <w:qFormat/>
    <w:rsid w:val="00FD0433"/>
    <w:pPr>
      <w:pageBreakBefore/>
      <w:numPr>
        <w:numId w:val="3"/>
      </w:numPr>
      <w:tabs>
        <w:tab w:val="right" w:leader="underscore" w:pos="9356"/>
      </w:tabs>
      <w:spacing w:after="120" w:line="360" w:lineRule="auto"/>
      <w:jc w:val="center"/>
      <w:outlineLvl w:val="0"/>
    </w:pPr>
    <w:rPr>
      <w:rFonts w:ascii="Times New Roman" w:eastAsia="Calibri" w:hAnsi="Times New Roman" w:cs="Times New Roman"/>
      <w:b/>
      <w:bCs/>
      <w:caps/>
      <w:sz w:val="28"/>
      <w:szCs w:val="28"/>
    </w:rPr>
  </w:style>
  <w:style w:type="paragraph" w:customStyle="1" w:styleId="2">
    <w:name w:val="Заг2"/>
    <w:basedOn w:val="a5"/>
    <w:next w:val="3"/>
    <w:qFormat/>
    <w:rsid w:val="00FF20A8"/>
    <w:pPr>
      <w:numPr>
        <w:ilvl w:val="1"/>
        <w:numId w:val="3"/>
      </w:numPr>
      <w:tabs>
        <w:tab w:val="right" w:leader="underscore" w:pos="9356"/>
      </w:tabs>
      <w:spacing w:before="240" w:after="240" w:line="360" w:lineRule="auto"/>
      <w:jc w:val="center"/>
      <w:outlineLvl w:val="1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3">
    <w:name w:val="Заг3"/>
    <w:basedOn w:val="a5"/>
    <w:next w:val="14"/>
    <w:qFormat/>
    <w:rsid w:val="00FF20A8"/>
    <w:pPr>
      <w:numPr>
        <w:ilvl w:val="2"/>
        <w:numId w:val="3"/>
      </w:numPr>
      <w:tabs>
        <w:tab w:val="right" w:leader="underscore" w:pos="9356"/>
      </w:tabs>
      <w:spacing w:before="120" w:after="120" w:line="360" w:lineRule="auto"/>
      <w:jc w:val="center"/>
      <w:outlineLvl w:val="2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4">
    <w:name w:val="Осн14"/>
    <w:basedOn w:val="a5"/>
    <w:qFormat/>
    <w:rsid w:val="00FD0433"/>
    <w:pPr>
      <w:tabs>
        <w:tab w:val="right" w:leader="underscore" w:pos="9356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3">
    <w:name w:val="Стиль1"/>
    <w:basedOn w:val="1"/>
    <w:next w:val="2"/>
    <w:qFormat/>
    <w:rsid w:val="002B5450"/>
  </w:style>
  <w:style w:type="numbering" w:customStyle="1" w:styleId="sdjcjcab">
    <w:name w:val="sdjcjcab"/>
    <w:uiPriority w:val="99"/>
    <w:rsid w:val="00227CAD"/>
    <w:pPr>
      <w:numPr>
        <w:numId w:val="3"/>
      </w:numPr>
    </w:pPr>
  </w:style>
  <w:style w:type="paragraph" w:customStyle="1" w:styleId="a9">
    <w:name w:val="Рис"/>
    <w:basedOn w:val="14"/>
    <w:qFormat/>
    <w:rsid w:val="00F15AD0"/>
    <w:pPr>
      <w:ind w:firstLine="0"/>
      <w:jc w:val="center"/>
    </w:pPr>
  </w:style>
  <w:style w:type="paragraph" w:customStyle="1" w:styleId="aa">
    <w:name w:val="ТаблНазв"/>
    <w:basedOn w:val="14"/>
    <w:qFormat/>
    <w:rsid w:val="00F15AD0"/>
    <w:pPr>
      <w:spacing w:before="120"/>
      <w:jc w:val="left"/>
    </w:pPr>
  </w:style>
  <w:style w:type="paragraph" w:customStyle="1" w:styleId="ab">
    <w:name w:val="Табл"/>
    <w:basedOn w:val="14"/>
    <w:qFormat/>
    <w:rsid w:val="00F15AD0"/>
    <w:pPr>
      <w:spacing w:line="240" w:lineRule="auto"/>
      <w:ind w:firstLine="0"/>
      <w:jc w:val="left"/>
    </w:pPr>
    <w:rPr>
      <w:sz w:val="24"/>
      <w:szCs w:val="24"/>
    </w:rPr>
  </w:style>
  <w:style w:type="paragraph" w:customStyle="1" w:styleId="10">
    <w:name w:val="1"/>
    <w:basedOn w:val="14"/>
    <w:rsid w:val="00F15AD0"/>
    <w:pPr>
      <w:numPr>
        <w:ilvl w:val="2"/>
        <w:numId w:val="6"/>
      </w:numPr>
    </w:pPr>
  </w:style>
  <w:style w:type="numbering" w:customStyle="1" w:styleId="a0">
    <w:name w:val="Нум"/>
    <w:uiPriority w:val="99"/>
    <w:rsid w:val="00091DB5"/>
    <w:pPr>
      <w:numPr>
        <w:numId w:val="6"/>
      </w:numPr>
    </w:pPr>
  </w:style>
  <w:style w:type="numbering" w:customStyle="1" w:styleId="a4">
    <w:name w:val="спис"/>
    <w:uiPriority w:val="99"/>
    <w:rsid w:val="006C1EB1"/>
    <w:pPr>
      <w:numPr>
        <w:numId w:val="7"/>
      </w:numPr>
    </w:pPr>
  </w:style>
  <w:style w:type="paragraph" w:customStyle="1" w:styleId="a2">
    <w:name w:val="Списнум"/>
    <w:basedOn w:val="14"/>
    <w:qFormat/>
    <w:rsid w:val="00D56F18"/>
    <w:pPr>
      <w:numPr>
        <w:numId w:val="23"/>
      </w:numPr>
      <w:tabs>
        <w:tab w:val="clear" w:pos="1559"/>
        <w:tab w:val="num" w:pos="709"/>
      </w:tabs>
      <w:ind w:left="1134"/>
    </w:pPr>
  </w:style>
  <w:style w:type="numbering" w:customStyle="1" w:styleId="a">
    <w:name w:val="спавв"/>
    <w:uiPriority w:val="99"/>
    <w:rsid w:val="00D56F18"/>
    <w:pPr>
      <w:numPr>
        <w:numId w:val="9"/>
      </w:numPr>
    </w:pPr>
  </w:style>
  <w:style w:type="paragraph" w:customStyle="1" w:styleId="a3">
    <w:name w:val="СписМарк"/>
    <w:basedOn w:val="14"/>
    <w:qFormat/>
    <w:rsid w:val="00D56F18"/>
    <w:pPr>
      <w:numPr>
        <w:numId w:val="17"/>
      </w:numPr>
    </w:pPr>
  </w:style>
  <w:style w:type="numbering" w:customStyle="1" w:styleId="a1">
    <w:name w:val="списм"/>
    <w:uiPriority w:val="99"/>
    <w:rsid w:val="009F02F4"/>
    <w:pPr>
      <w:numPr>
        <w:numId w:val="15"/>
      </w:numPr>
    </w:pPr>
  </w:style>
  <w:style w:type="paragraph" w:styleId="20">
    <w:name w:val="toc 2"/>
    <w:basedOn w:val="a5"/>
    <w:next w:val="a5"/>
    <w:autoRedefine/>
    <w:uiPriority w:val="39"/>
    <w:unhideWhenUsed/>
    <w:rsid w:val="009F02F4"/>
    <w:pPr>
      <w:spacing w:after="0" w:line="360" w:lineRule="auto"/>
      <w:ind w:left="992" w:right="397" w:hanging="567"/>
    </w:pPr>
    <w:rPr>
      <w:rFonts w:ascii="Times New Roman" w:hAnsi="Times New Roman"/>
      <w:sz w:val="28"/>
    </w:rPr>
  </w:style>
  <w:style w:type="paragraph" w:styleId="15">
    <w:name w:val="toc 1"/>
    <w:basedOn w:val="a5"/>
    <w:next w:val="a5"/>
    <w:autoRedefine/>
    <w:uiPriority w:val="39"/>
    <w:unhideWhenUsed/>
    <w:rsid w:val="009F02F4"/>
    <w:pPr>
      <w:tabs>
        <w:tab w:val="left" w:pos="440"/>
        <w:tab w:val="right" w:leader="dot" w:pos="9628"/>
      </w:tabs>
      <w:spacing w:after="0" w:line="360" w:lineRule="auto"/>
      <w:ind w:left="425" w:right="397" w:hanging="425"/>
    </w:pPr>
    <w:rPr>
      <w:rFonts w:ascii="Times New Roman" w:hAnsi="Times New Roman"/>
      <w:caps/>
      <w:sz w:val="28"/>
    </w:rPr>
  </w:style>
  <w:style w:type="paragraph" w:styleId="30">
    <w:name w:val="toc 3"/>
    <w:basedOn w:val="a5"/>
    <w:next w:val="a5"/>
    <w:autoRedefine/>
    <w:uiPriority w:val="39"/>
    <w:unhideWhenUsed/>
    <w:rsid w:val="009F02F4"/>
    <w:pPr>
      <w:spacing w:after="0" w:line="360" w:lineRule="auto"/>
      <w:ind w:left="1786" w:right="397" w:hanging="794"/>
    </w:pPr>
    <w:rPr>
      <w:rFonts w:ascii="Times New Roman" w:hAnsi="Times New Roman"/>
      <w:sz w:val="28"/>
    </w:rPr>
  </w:style>
  <w:style w:type="character" w:styleId="ac">
    <w:name w:val="Hyperlink"/>
    <w:basedOn w:val="a6"/>
    <w:uiPriority w:val="99"/>
    <w:unhideWhenUsed/>
    <w:rsid w:val="009F02F4"/>
    <w:rPr>
      <w:color w:val="0563C1" w:themeColor="hyperlink"/>
      <w:u w:val="single"/>
    </w:rPr>
  </w:style>
  <w:style w:type="character" w:customStyle="1" w:styleId="12">
    <w:name w:val="Заголовок 1 Знак"/>
    <w:basedOn w:val="a6"/>
    <w:link w:val="11"/>
    <w:uiPriority w:val="9"/>
    <w:rsid w:val="00D56F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1"/>
    <w:next w:val="a5"/>
    <w:uiPriority w:val="39"/>
    <w:unhideWhenUsed/>
    <w:qFormat/>
    <w:rsid w:val="00D56F18"/>
    <w:pPr>
      <w:outlineLvl w:val="9"/>
    </w:pPr>
    <w:rPr>
      <w:lang w:eastAsia="ru-RU"/>
    </w:rPr>
  </w:style>
  <w:style w:type="paragraph" w:styleId="ae">
    <w:name w:val="header"/>
    <w:basedOn w:val="a5"/>
    <w:link w:val="af"/>
    <w:uiPriority w:val="99"/>
    <w:unhideWhenUsed/>
    <w:rsid w:val="008440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6"/>
    <w:link w:val="ae"/>
    <w:uiPriority w:val="99"/>
    <w:rsid w:val="008440DF"/>
  </w:style>
  <w:style w:type="paragraph" w:styleId="af0">
    <w:name w:val="footer"/>
    <w:basedOn w:val="a5"/>
    <w:link w:val="af1"/>
    <w:uiPriority w:val="99"/>
    <w:unhideWhenUsed/>
    <w:rsid w:val="008440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6"/>
    <w:link w:val="af0"/>
    <w:uiPriority w:val="99"/>
    <w:rsid w:val="00844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9;&#1085;&#1080;&#1074;&#1077;&#1088;&#1089;&#1080;&#1090;&#1077;&#1090;\1%20&#1057;&#1077;&#1084;&#1077;&#1089;&#1090;&#1088;\&#1054;&#1050;&#1053;\&#1064;&#1072;&#1073;&#1083;&#1086;&#1085;%20&#1088;&#1077;&#1092;&#1077;&#1088;&#1072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9643B-35B4-4FB1-8137-3570536C2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реферата.dotx</Template>
  <TotalTime>32</TotalTime>
  <Pages>1</Pages>
  <Words>2508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5</cp:revision>
  <dcterms:created xsi:type="dcterms:W3CDTF">2025-04-22T09:10:00Z</dcterms:created>
  <dcterms:modified xsi:type="dcterms:W3CDTF">2025-04-22T09:58:00Z</dcterms:modified>
</cp:coreProperties>
</file>